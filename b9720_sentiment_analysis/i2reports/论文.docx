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CEFBAFE" w14:textId="77777777" w:rsidR="00B131ED" w:rsidRPr="00A67BA3" w:rsidRDefault="00B131ED" w:rsidP="007B4D55">
      <w:pPr>
        <w:pStyle w:val="a5"/>
        <w:spacing w:before="0" w:beforeAutospacing="0" w:after="0" w:afterAutospacing="0" w:line="300" w:lineRule="auto"/>
        <w:ind w:left="241" w:hangingChars="100" w:hanging="241"/>
        <w:rPr>
          <w:b/>
          <w:color w:val="000000"/>
          <w:szCs w:val="24"/>
        </w:rPr>
      </w:pPr>
    </w:p>
    <w:p w14:paraId="13E5A207" w14:textId="77777777" w:rsidR="00176FCD" w:rsidRDefault="00176FCD" w:rsidP="002308FF">
      <w:pPr>
        <w:pStyle w:val="a5"/>
        <w:spacing w:before="0" w:beforeAutospacing="0" w:after="0" w:afterAutospacing="0" w:line="300" w:lineRule="auto"/>
        <w:ind w:left="360" w:hangingChars="100" w:hanging="360"/>
        <w:jc w:val="center"/>
        <w:rPr>
          <w:rFonts w:ascii="黑体" w:eastAsia="黑体" w:hAnsi="黑体"/>
          <w:color w:val="000000"/>
          <w:sz w:val="36"/>
          <w:szCs w:val="36"/>
        </w:rPr>
      </w:pPr>
    </w:p>
    <w:p w14:paraId="6B85B4D7" w14:textId="35495B13" w:rsidR="00F164B7" w:rsidRDefault="00F164B7" w:rsidP="00A55E2E">
      <w:pPr>
        <w:pStyle w:val="aff6"/>
        <w:snapToGrid w:val="0"/>
        <w:rPr>
          <w:rFonts w:ascii="Times New Roman" w:eastAsia="仿宋_GB2312" w:hAnsi="Times New Roman"/>
          <w:sz w:val="30"/>
        </w:rPr>
      </w:pPr>
    </w:p>
    <w:p w14:paraId="03779532" w14:textId="6153A1A3" w:rsidR="00F164B7" w:rsidRPr="0019447B" w:rsidRDefault="00E712F6" w:rsidP="00E712F6">
      <w:pPr>
        <w:tabs>
          <w:tab w:val="center" w:pos="4535"/>
          <w:tab w:val="right" w:pos="9070"/>
        </w:tabs>
        <w:jc w:val="left"/>
        <w:rPr>
          <w:rFonts w:eastAsia="隶书"/>
          <w:spacing w:val="-20"/>
          <w:w w:val="90"/>
          <w:sz w:val="32"/>
        </w:rPr>
      </w:pPr>
      <w:r>
        <w:rPr>
          <w:rFonts w:eastAsia="隶书"/>
          <w:spacing w:val="-20"/>
          <w:w w:val="90"/>
          <w:sz w:val="88"/>
        </w:rPr>
        <w:tab/>
      </w:r>
      <w:r w:rsidR="00A55E2E">
        <w:rPr>
          <w:rFonts w:eastAsia="隶书" w:hint="eastAsia"/>
          <w:spacing w:val="-20"/>
          <w:w w:val="90"/>
          <w:sz w:val="88"/>
        </w:rPr>
        <w:t>北京理工大学</w:t>
      </w:r>
      <w:r w:rsidR="006D22F0" w:rsidRPr="0019447B">
        <w:rPr>
          <w:rFonts w:eastAsia="隶书" w:hint="eastAsia"/>
          <w:spacing w:val="-20"/>
          <w:w w:val="90"/>
          <w:sz w:val="88"/>
        </w:rPr>
        <w:t>本科毕业论文</w:t>
      </w:r>
      <w:r>
        <w:rPr>
          <w:rFonts w:eastAsia="隶书"/>
          <w:spacing w:val="-20"/>
          <w:w w:val="90"/>
          <w:sz w:val="88"/>
        </w:rPr>
        <w:tab/>
      </w:r>
    </w:p>
    <w:p w14:paraId="1DA340A9" w14:textId="77777777" w:rsidR="00F164B7" w:rsidRDefault="00F164B7" w:rsidP="007042D2">
      <w:pPr>
        <w:ind w:firstLineChars="500" w:firstLine="3033"/>
        <w:rPr>
          <w:rFonts w:eastAsia="华文中宋"/>
          <w:spacing w:val="-20"/>
          <w:w w:val="90"/>
          <w:sz w:val="72"/>
        </w:rPr>
      </w:pPr>
    </w:p>
    <w:tbl>
      <w:tblPr>
        <w:tblW w:w="0" w:type="auto"/>
        <w:tblInd w:w="-612" w:type="dxa"/>
        <w:tblLayout w:type="fixed"/>
        <w:tblLook w:val="0000" w:firstRow="0" w:lastRow="0" w:firstColumn="0" w:lastColumn="0" w:noHBand="0" w:noVBand="0"/>
      </w:tblPr>
      <w:tblGrid>
        <w:gridCol w:w="1326"/>
        <w:gridCol w:w="8474"/>
      </w:tblGrid>
      <w:tr w:rsidR="00F164B7" w14:paraId="388EC824" w14:textId="77777777" w:rsidTr="005944D3">
        <w:trPr>
          <w:trHeight w:val="1105"/>
        </w:trPr>
        <w:tc>
          <w:tcPr>
            <w:tcW w:w="1326" w:type="dxa"/>
            <w:vAlign w:val="bottom"/>
          </w:tcPr>
          <w:p w14:paraId="1AF44E4A" w14:textId="77777777" w:rsidR="00F164B7" w:rsidRDefault="00F164B7" w:rsidP="005944D3">
            <w:pPr>
              <w:adjustRightInd w:val="0"/>
              <w:snapToGrid w:val="0"/>
              <w:jc w:val="right"/>
              <w:rPr>
                <w:rFonts w:eastAsia="楷体_GB2312"/>
                <w:b/>
                <w:bCs/>
                <w:spacing w:val="-20"/>
                <w:w w:val="90"/>
                <w:position w:val="-6"/>
                <w:sz w:val="32"/>
              </w:rPr>
            </w:pPr>
            <w:r>
              <w:rPr>
                <w:rFonts w:eastAsia="楷体_GB2312" w:hint="eastAsia"/>
                <w:b/>
                <w:bCs/>
                <w:w w:val="90"/>
                <w:position w:val="-6"/>
                <w:sz w:val="52"/>
              </w:rPr>
              <w:t>题目</w:t>
            </w:r>
            <w:r>
              <w:rPr>
                <w:rFonts w:eastAsia="楷体_GB2312" w:hint="eastAsia"/>
                <w:b/>
                <w:bCs/>
                <w:spacing w:val="-180"/>
                <w:w w:val="90"/>
                <w:position w:val="-6"/>
                <w:sz w:val="52"/>
              </w:rPr>
              <w:t>：</w:t>
            </w:r>
          </w:p>
        </w:tc>
        <w:tc>
          <w:tcPr>
            <w:tcW w:w="8474" w:type="dxa"/>
            <w:tcBorders>
              <w:bottom w:val="single" w:sz="4" w:space="0" w:color="auto"/>
            </w:tcBorders>
            <w:vAlign w:val="bottom"/>
          </w:tcPr>
          <w:p w14:paraId="3E3E6945" w14:textId="72D2E661" w:rsidR="00B7019B" w:rsidRPr="00B7019B" w:rsidRDefault="00B7019B" w:rsidP="00B7019B">
            <w:pPr>
              <w:pStyle w:val="1"/>
              <w:shd w:val="clear" w:color="auto" w:fill="FFFFFF"/>
              <w:spacing w:before="360" w:after="360"/>
              <w:rPr>
                <w:rFonts w:eastAsia="楷体_GB2312"/>
                <w:spacing w:val="-20"/>
                <w:w w:val="90"/>
                <w:sz w:val="52"/>
                <w:szCs w:val="44"/>
                <w:lang w:eastAsia="zh-CN"/>
              </w:rPr>
            </w:pPr>
            <w:bookmarkStart w:id="0" w:name="_Toc70922385"/>
            <w:proofErr w:type="spellStart"/>
            <w:r w:rsidRPr="00B7019B">
              <w:rPr>
                <w:rFonts w:eastAsia="楷体_GB2312"/>
                <w:spacing w:val="-20"/>
                <w:w w:val="90"/>
                <w:sz w:val="52"/>
                <w:szCs w:val="44"/>
              </w:rPr>
              <w:t>深度学习</w:t>
            </w:r>
            <w:r>
              <w:rPr>
                <w:rFonts w:eastAsia="楷体_GB2312" w:hint="eastAsia"/>
                <w:spacing w:val="-20"/>
                <w:w w:val="90"/>
                <w:sz w:val="52"/>
                <w:szCs w:val="44"/>
                <w:lang w:eastAsia="zh-CN"/>
              </w:rPr>
              <w:t>在</w:t>
            </w:r>
            <w:r w:rsidRPr="00B7019B">
              <w:rPr>
                <w:rFonts w:eastAsia="楷体_GB2312"/>
                <w:spacing w:val="-20"/>
                <w:w w:val="90"/>
                <w:sz w:val="52"/>
                <w:szCs w:val="44"/>
              </w:rPr>
              <w:t>情感分析中</w:t>
            </w:r>
            <w:r>
              <w:rPr>
                <w:rFonts w:eastAsia="楷体_GB2312" w:hint="eastAsia"/>
                <w:spacing w:val="-20"/>
                <w:w w:val="90"/>
                <w:sz w:val="52"/>
                <w:szCs w:val="44"/>
                <w:lang w:eastAsia="zh-CN"/>
              </w:rPr>
              <w:t>的应用</w:t>
            </w:r>
            <w:bookmarkEnd w:id="0"/>
            <w:proofErr w:type="spellEnd"/>
          </w:p>
          <w:p w14:paraId="296C3DE2" w14:textId="7B594E2F" w:rsidR="00F164B7" w:rsidRPr="00B7019B" w:rsidRDefault="00F164B7" w:rsidP="00F164B7">
            <w:pPr>
              <w:adjustRightInd w:val="0"/>
              <w:snapToGrid w:val="0"/>
              <w:jc w:val="center"/>
              <w:rPr>
                <w:rFonts w:eastAsia="楷体_GB2312"/>
                <w:spacing w:val="-20"/>
                <w:w w:val="90"/>
                <w:sz w:val="44"/>
                <w:szCs w:val="44"/>
                <w:lang w:val="x-none"/>
              </w:rPr>
            </w:pPr>
          </w:p>
        </w:tc>
      </w:tr>
    </w:tbl>
    <w:p w14:paraId="58A0DA07" w14:textId="77777777" w:rsidR="00F164B7" w:rsidRDefault="00F164B7" w:rsidP="007042D2">
      <w:pPr>
        <w:ind w:firstLineChars="500" w:firstLine="1416"/>
        <w:jc w:val="center"/>
        <w:rPr>
          <w:rFonts w:eastAsia="华文中宋"/>
          <w:spacing w:val="-20"/>
          <w:w w:val="90"/>
          <w:sz w:val="36"/>
        </w:rPr>
      </w:pPr>
    </w:p>
    <w:p w14:paraId="2DD92D4A" w14:textId="77777777" w:rsidR="00F164B7" w:rsidRDefault="00F164B7" w:rsidP="007042D2">
      <w:pPr>
        <w:ind w:firstLineChars="500" w:firstLine="1416"/>
        <w:jc w:val="center"/>
        <w:rPr>
          <w:rFonts w:eastAsia="华文中宋"/>
          <w:spacing w:val="-20"/>
          <w:w w:val="90"/>
          <w:sz w:val="36"/>
        </w:rPr>
      </w:pPr>
    </w:p>
    <w:p w14:paraId="7FAB3530" w14:textId="77777777" w:rsidR="00F164B7" w:rsidRDefault="00F164B7" w:rsidP="00F164B7">
      <w:pPr>
        <w:rPr>
          <w:sz w:val="28"/>
        </w:rPr>
      </w:pPr>
    </w:p>
    <w:p w14:paraId="66247350" w14:textId="77777777" w:rsidR="00F164B7" w:rsidRDefault="00F164B7" w:rsidP="00F164B7">
      <w:pPr>
        <w:spacing w:line="360" w:lineRule="auto"/>
        <w:ind w:firstLineChars="600" w:firstLine="1680"/>
        <w:rPr>
          <w:sz w:val="28"/>
        </w:rPr>
      </w:pPr>
    </w:p>
    <w:tbl>
      <w:tblPr>
        <w:tblW w:w="0" w:type="auto"/>
        <w:tblLayout w:type="fixed"/>
        <w:tblLook w:val="0000" w:firstRow="0" w:lastRow="0" w:firstColumn="0" w:lastColumn="0" w:noHBand="0" w:noVBand="0"/>
      </w:tblPr>
      <w:tblGrid>
        <w:gridCol w:w="3528"/>
        <w:gridCol w:w="3780"/>
      </w:tblGrid>
      <w:tr w:rsidR="00F164B7" w14:paraId="194E6AA1" w14:textId="77777777" w:rsidTr="00510458">
        <w:tc>
          <w:tcPr>
            <w:tcW w:w="3528" w:type="dxa"/>
          </w:tcPr>
          <w:p w14:paraId="1F68AE17" w14:textId="77777777" w:rsidR="00F164B7" w:rsidRDefault="00F164B7" w:rsidP="005944D3">
            <w:pPr>
              <w:spacing w:beforeLines="50" w:before="156" w:line="480" w:lineRule="exact"/>
              <w:jc w:val="right"/>
              <w:rPr>
                <w:b/>
                <w:sz w:val="28"/>
                <w:szCs w:val="32"/>
              </w:rPr>
            </w:pPr>
            <w:r>
              <w:rPr>
                <w:rFonts w:hint="eastAsia"/>
                <w:b/>
                <w:sz w:val="28"/>
                <w:szCs w:val="32"/>
              </w:rPr>
              <w:t>学</w:t>
            </w:r>
            <w:r>
              <w:rPr>
                <w:rFonts w:hint="eastAsia"/>
                <w:b/>
                <w:sz w:val="28"/>
                <w:szCs w:val="32"/>
              </w:rPr>
              <w:t xml:space="preserve">    </w:t>
            </w:r>
            <w:r>
              <w:rPr>
                <w:rFonts w:hint="eastAsia"/>
                <w:b/>
                <w:sz w:val="28"/>
                <w:szCs w:val="32"/>
              </w:rPr>
              <w:t>院</w:t>
            </w:r>
            <w:r>
              <w:rPr>
                <w:rFonts w:hint="eastAsia"/>
                <w:b/>
                <w:sz w:val="28"/>
                <w:szCs w:val="32"/>
              </w:rPr>
              <w:t>:</w:t>
            </w:r>
          </w:p>
        </w:tc>
        <w:tc>
          <w:tcPr>
            <w:tcW w:w="3780" w:type="dxa"/>
            <w:tcBorders>
              <w:bottom w:val="single" w:sz="4" w:space="0" w:color="auto"/>
            </w:tcBorders>
            <w:vAlign w:val="bottom"/>
          </w:tcPr>
          <w:p w14:paraId="0DEB5CA9" w14:textId="77777777" w:rsidR="00F164B7" w:rsidRPr="0040290C" w:rsidRDefault="00F164B7" w:rsidP="005944D3">
            <w:pPr>
              <w:spacing w:beforeLines="50" w:before="156" w:line="480" w:lineRule="exact"/>
              <w:jc w:val="center"/>
              <w:rPr>
                <w:bCs/>
                <w:sz w:val="28"/>
                <w:szCs w:val="32"/>
              </w:rPr>
            </w:pPr>
            <w:r w:rsidRPr="0040290C">
              <w:rPr>
                <w:rFonts w:hint="eastAsia"/>
                <w:sz w:val="28"/>
                <w:szCs w:val="28"/>
              </w:rPr>
              <w:t>计算机科学与技术</w:t>
            </w:r>
          </w:p>
        </w:tc>
      </w:tr>
      <w:tr w:rsidR="00F164B7" w14:paraId="55763BBA" w14:textId="77777777" w:rsidTr="00510458">
        <w:tc>
          <w:tcPr>
            <w:tcW w:w="3528" w:type="dxa"/>
          </w:tcPr>
          <w:p w14:paraId="705D74E8" w14:textId="77777777" w:rsidR="00F164B7" w:rsidRDefault="00F164B7" w:rsidP="005944D3">
            <w:pPr>
              <w:spacing w:beforeLines="50" w:before="156" w:line="480" w:lineRule="exact"/>
              <w:jc w:val="right"/>
              <w:rPr>
                <w:b/>
                <w:sz w:val="28"/>
                <w:szCs w:val="32"/>
              </w:rPr>
            </w:pPr>
            <w:r>
              <w:rPr>
                <w:rFonts w:hint="eastAsia"/>
                <w:b/>
                <w:sz w:val="28"/>
                <w:szCs w:val="32"/>
              </w:rPr>
              <w:t>专</w:t>
            </w:r>
            <w:r>
              <w:rPr>
                <w:rFonts w:hint="eastAsia"/>
                <w:b/>
                <w:sz w:val="28"/>
                <w:szCs w:val="32"/>
              </w:rPr>
              <w:t xml:space="preserve">    </w:t>
            </w:r>
            <w:r>
              <w:rPr>
                <w:rFonts w:hint="eastAsia"/>
                <w:b/>
                <w:sz w:val="28"/>
                <w:szCs w:val="32"/>
              </w:rPr>
              <w:t>业</w:t>
            </w:r>
            <w:r>
              <w:rPr>
                <w:rFonts w:hint="eastAsia"/>
                <w:b/>
                <w:sz w:val="28"/>
                <w:szCs w:val="32"/>
              </w:rPr>
              <w:t>:</w:t>
            </w:r>
          </w:p>
        </w:tc>
        <w:tc>
          <w:tcPr>
            <w:tcW w:w="3780" w:type="dxa"/>
            <w:tcBorders>
              <w:top w:val="single" w:sz="4" w:space="0" w:color="auto"/>
              <w:bottom w:val="single" w:sz="4" w:space="0" w:color="auto"/>
            </w:tcBorders>
            <w:vAlign w:val="bottom"/>
          </w:tcPr>
          <w:p w14:paraId="4C5AE0FE" w14:textId="5DDB1083" w:rsidR="00F164B7" w:rsidRPr="0040290C" w:rsidRDefault="00F164B7" w:rsidP="005944D3">
            <w:pPr>
              <w:spacing w:beforeLines="50" w:before="156" w:line="480" w:lineRule="exact"/>
              <w:jc w:val="center"/>
              <w:rPr>
                <w:bCs/>
                <w:sz w:val="28"/>
                <w:szCs w:val="32"/>
              </w:rPr>
            </w:pPr>
          </w:p>
        </w:tc>
      </w:tr>
      <w:tr w:rsidR="00F164B7" w14:paraId="640E2F3C" w14:textId="77777777" w:rsidTr="00510458">
        <w:tc>
          <w:tcPr>
            <w:tcW w:w="3528" w:type="dxa"/>
          </w:tcPr>
          <w:p w14:paraId="33DE250A" w14:textId="77777777" w:rsidR="00F164B7" w:rsidRDefault="00F164B7" w:rsidP="005944D3">
            <w:pPr>
              <w:spacing w:beforeLines="50" w:before="156" w:line="480" w:lineRule="exact"/>
              <w:jc w:val="right"/>
              <w:rPr>
                <w:b/>
                <w:sz w:val="28"/>
                <w:szCs w:val="32"/>
              </w:rPr>
            </w:pPr>
            <w:r>
              <w:rPr>
                <w:rFonts w:hint="eastAsia"/>
                <w:b/>
                <w:sz w:val="28"/>
                <w:szCs w:val="32"/>
              </w:rPr>
              <w:t>学</w:t>
            </w:r>
            <w:r>
              <w:rPr>
                <w:rFonts w:hint="eastAsia"/>
                <w:b/>
                <w:sz w:val="28"/>
                <w:szCs w:val="32"/>
              </w:rPr>
              <w:t xml:space="preserve">    </w:t>
            </w:r>
            <w:r>
              <w:rPr>
                <w:rFonts w:hint="eastAsia"/>
                <w:b/>
                <w:sz w:val="28"/>
                <w:szCs w:val="32"/>
              </w:rPr>
              <w:t>号</w:t>
            </w:r>
            <w:r>
              <w:rPr>
                <w:rFonts w:hint="eastAsia"/>
                <w:b/>
                <w:sz w:val="28"/>
                <w:szCs w:val="32"/>
              </w:rPr>
              <w:t>:</w:t>
            </w:r>
          </w:p>
        </w:tc>
        <w:tc>
          <w:tcPr>
            <w:tcW w:w="3780" w:type="dxa"/>
            <w:tcBorders>
              <w:top w:val="single" w:sz="4" w:space="0" w:color="auto"/>
              <w:bottom w:val="single" w:sz="4" w:space="0" w:color="auto"/>
            </w:tcBorders>
            <w:vAlign w:val="bottom"/>
          </w:tcPr>
          <w:p w14:paraId="6C3FBBA2" w14:textId="38156B33" w:rsidR="00F164B7" w:rsidRPr="0040290C" w:rsidRDefault="00F164B7" w:rsidP="003E7AD6">
            <w:pPr>
              <w:spacing w:beforeLines="50" w:before="156" w:line="480" w:lineRule="exact"/>
              <w:jc w:val="center"/>
              <w:rPr>
                <w:bCs/>
                <w:sz w:val="28"/>
                <w:szCs w:val="32"/>
              </w:rPr>
            </w:pPr>
          </w:p>
        </w:tc>
      </w:tr>
      <w:tr w:rsidR="00F164B7" w14:paraId="6E18B76B" w14:textId="77777777" w:rsidTr="00510458">
        <w:tc>
          <w:tcPr>
            <w:tcW w:w="3528" w:type="dxa"/>
          </w:tcPr>
          <w:p w14:paraId="0F36F488" w14:textId="77777777" w:rsidR="00F164B7" w:rsidRDefault="00F164B7" w:rsidP="005944D3">
            <w:pPr>
              <w:spacing w:beforeLines="50" w:before="156" w:line="480" w:lineRule="exact"/>
              <w:jc w:val="right"/>
              <w:rPr>
                <w:b/>
                <w:sz w:val="28"/>
                <w:szCs w:val="32"/>
              </w:rPr>
            </w:pPr>
            <w:r>
              <w:rPr>
                <w:rFonts w:hint="eastAsia"/>
                <w:b/>
                <w:sz w:val="28"/>
                <w:szCs w:val="32"/>
              </w:rPr>
              <w:t>学生姓名</w:t>
            </w:r>
            <w:r>
              <w:rPr>
                <w:rFonts w:hint="eastAsia"/>
                <w:b/>
                <w:sz w:val="28"/>
                <w:szCs w:val="32"/>
              </w:rPr>
              <w:t>:</w:t>
            </w:r>
          </w:p>
        </w:tc>
        <w:tc>
          <w:tcPr>
            <w:tcW w:w="3780" w:type="dxa"/>
            <w:tcBorders>
              <w:top w:val="single" w:sz="4" w:space="0" w:color="auto"/>
              <w:bottom w:val="single" w:sz="4" w:space="0" w:color="auto"/>
            </w:tcBorders>
            <w:vAlign w:val="bottom"/>
          </w:tcPr>
          <w:p w14:paraId="4A4FAFD1" w14:textId="28BE55CD" w:rsidR="00F164B7" w:rsidRPr="0040290C" w:rsidRDefault="00F164B7" w:rsidP="0040290C">
            <w:pPr>
              <w:spacing w:beforeLines="50" w:before="156" w:line="480" w:lineRule="exact"/>
              <w:ind w:firstLineChars="443" w:firstLine="1240"/>
              <w:rPr>
                <w:bCs/>
                <w:sz w:val="28"/>
                <w:szCs w:val="32"/>
              </w:rPr>
            </w:pPr>
          </w:p>
        </w:tc>
      </w:tr>
      <w:tr w:rsidR="00F164B7" w14:paraId="7A07618E" w14:textId="77777777" w:rsidTr="00510458">
        <w:tc>
          <w:tcPr>
            <w:tcW w:w="3528" w:type="dxa"/>
          </w:tcPr>
          <w:p w14:paraId="4541838D" w14:textId="77777777" w:rsidR="00F164B7" w:rsidRDefault="00F164B7" w:rsidP="005944D3">
            <w:pPr>
              <w:spacing w:beforeLines="50" w:before="156" w:line="480" w:lineRule="exact"/>
              <w:jc w:val="right"/>
              <w:rPr>
                <w:b/>
                <w:sz w:val="28"/>
                <w:szCs w:val="32"/>
              </w:rPr>
            </w:pPr>
            <w:r>
              <w:rPr>
                <w:rFonts w:hint="eastAsia"/>
                <w:b/>
                <w:sz w:val="28"/>
                <w:szCs w:val="32"/>
              </w:rPr>
              <w:t>指导教师</w:t>
            </w:r>
            <w:r>
              <w:rPr>
                <w:rFonts w:hint="eastAsia"/>
                <w:b/>
                <w:sz w:val="28"/>
                <w:szCs w:val="32"/>
              </w:rPr>
              <w:t>:</w:t>
            </w:r>
          </w:p>
        </w:tc>
        <w:tc>
          <w:tcPr>
            <w:tcW w:w="3780" w:type="dxa"/>
            <w:tcBorders>
              <w:top w:val="single" w:sz="4" w:space="0" w:color="auto"/>
              <w:bottom w:val="single" w:sz="4" w:space="0" w:color="auto"/>
            </w:tcBorders>
            <w:vAlign w:val="bottom"/>
          </w:tcPr>
          <w:p w14:paraId="7D607F7A" w14:textId="28EE5DE2" w:rsidR="00F164B7" w:rsidRPr="0040290C" w:rsidRDefault="00F164B7" w:rsidP="0040290C">
            <w:pPr>
              <w:spacing w:beforeLines="50" w:before="156" w:line="480" w:lineRule="exact"/>
              <w:ind w:firstLineChars="443" w:firstLine="1240"/>
              <w:rPr>
                <w:bCs/>
                <w:sz w:val="28"/>
                <w:szCs w:val="32"/>
              </w:rPr>
            </w:pPr>
          </w:p>
        </w:tc>
      </w:tr>
      <w:tr w:rsidR="00F164B7" w14:paraId="11AF0DE8" w14:textId="77777777" w:rsidTr="00510458">
        <w:tc>
          <w:tcPr>
            <w:tcW w:w="3528" w:type="dxa"/>
          </w:tcPr>
          <w:p w14:paraId="083676B5" w14:textId="77777777" w:rsidR="00F164B7" w:rsidRDefault="00F164B7" w:rsidP="005944D3">
            <w:pPr>
              <w:spacing w:beforeLines="50" w:before="156" w:line="480" w:lineRule="exact"/>
              <w:jc w:val="right"/>
              <w:rPr>
                <w:b/>
                <w:sz w:val="28"/>
                <w:szCs w:val="32"/>
              </w:rPr>
            </w:pPr>
            <w:r>
              <w:rPr>
                <w:rFonts w:hint="eastAsia"/>
                <w:b/>
                <w:sz w:val="28"/>
                <w:szCs w:val="32"/>
              </w:rPr>
              <w:t>日</w:t>
            </w:r>
            <w:r>
              <w:rPr>
                <w:rFonts w:hint="eastAsia"/>
                <w:b/>
                <w:sz w:val="28"/>
                <w:szCs w:val="32"/>
              </w:rPr>
              <w:t xml:space="preserve">    </w:t>
            </w:r>
            <w:r>
              <w:rPr>
                <w:rFonts w:hint="eastAsia"/>
                <w:b/>
                <w:sz w:val="28"/>
                <w:szCs w:val="32"/>
              </w:rPr>
              <w:t>期</w:t>
            </w:r>
            <w:r>
              <w:rPr>
                <w:rFonts w:hint="eastAsia"/>
                <w:b/>
                <w:sz w:val="28"/>
                <w:szCs w:val="32"/>
              </w:rPr>
              <w:t>:</w:t>
            </w:r>
          </w:p>
        </w:tc>
        <w:tc>
          <w:tcPr>
            <w:tcW w:w="3780" w:type="dxa"/>
            <w:tcBorders>
              <w:top w:val="single" w:sz="4" w:space="0" w:color="auto"/>
              <w:bottom w:val="single" w:sz="4" w:space="0" w:color="auto"/>
            </w:tcBorders>
            <w:vAlign w:val="bottom"/>
          </w:tcPr>
          <w:p w14:paraId="2C74A372" w14:textId="6C540F8E" w:rsidR="00F164B7" w:rsidRPr="0040290C" w:rsidRDefault="00257C0A" w:rsidP="003E7AD6">
            <w:pPr>
              <w:spacing w:beforeLines="50" w:before="156" w:line="480" w:lineRule="exact"/>
              <w:jc w:val="center"/>
              <w:rPr>
                <w:bCs/>
                <w:sz w:val="28"/>
                <w:szCs w:val="28"/>
              </w:rPr>
            </w:pPr>
            <w:r>
              <w:rPr>
                <w:rFonts w:hint="eastAsia"/>
                <w:sz w:val="28"/>
                <w:szCs w:val="28"/>
              </w:rPr>
              <w:t>2</w:t>
            </w:r>
            <w:r>
              <w:rPr>
                <w:sz w:val="28"/>
                <w:szCs w:val="28"/>
              </w:rPr>
              <w:t>021.04</w:t>
            </w:r>
          </w:p>
        </w:tc>
      </w:tr>
    </w:tbl>
    <w:p w14:paraId="03B52752" w14:textId="77777777" w:rsidR="007010A9" w:rsidRDefault="007010A9" w:rsidP="00176FCD">
      <w:pPr>
        <w:pStyle w:val="a5"/>
        <w:spacing w:before="0" w:beforeAutospacing="0" w:after="0" w:afterAutospacing="0" w:line="300" w:lineRule="auto"/>
        <w:rPr>
          <w:rFonts w:ascii="黑体" w:eastAsia="黑体" w:hAnsi="黑体"/>
          <w:color w:val="000000"/>
          <w:sz w:val="36"/>
          <w:szCs w:val="36"/>
        </w:rPr>
        <w:sectPr w:rsidR="007010A9" w:rsidSect="00547FC5">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06" w:h="16838" w:code="9"/>
          <w:pgMar w:top="1418" w:right="1418" w:bottom="1418" w:left="1418" w:header="1134" w:footer="992" w:gutter="0"/>
          <w:pgNumType w:fmt="upperRoman" w:start="1"/>
          <w:cols w:space="720"/>
          <w:titlePg/>
          <w:docGrid w:type="lines" w:linePitch="312"/>
        </w:sectPr>
      </w:pPr>
    </w:p>
    <w:p w14:paraId="57B22471" w14:textId="77777777" w:rsidR="00A30FC3" w:rsidRPr="00E35229" w:rsidRDefault="00A30FC3" w:rsidP="004F2FD8">
      <w:pPr>
        <w:pStyle w:val="a5"/>
        <w:spacing w:before="0" w:beforeAutospacing="0" w:after="0" w:afterAutospacing="0" w:line="300" w:lineRule="auto"/>
        <w:jc w:val="center"/>
        <w:rPr>
          <w:rFonts w:ascii="黑体" w:eastAsia="黑体" w:hAnsi="黑体"/>
          <w:color w:val="000000"/>
          <w:szCs w:val="24"/>
        </w:rPr>
      </w:pPr>
    </w:p>
    <w:p w14:paraId="682CF0F8" w14:textId="77777777" w:rsidR="00A67BA3" w:rsidRPr="002308FF" w:rsidRDefault="00370106" w:rsidP="004F2FD8">
      <w:pPr>
        <w:pStyle w:val="a5"/>
        <w:spacing w:before="0" w:beforeAutospacing="0" w:after="0" w:afterAutospacing="0" w:line="300" w:lineRule="auto"/>
        <w:jc w:val="center"/>
        <w:rPr>
          <w:rFonts w:ascii="黑体" w:eastAsia="黑体" w:hAnsi="黑体"/>
          <w:color w:val="000000"/>
          <w:szCs w:val="24"/>
        </w:rPr>
      </w:pPr>
      <w:r w:rsidRPr="002308FF">
        <w:rPr>
          <w:rFonts w:ascii="黑体" w:eastAsia="黑体" w:hAnsi="黑体"/>
          <w:color w:val="000000"/>
          <w:sz w:val="36"/>
          <w:szCs w:val="36"/>
        </w:rPr>
        <w:t>摘</w:t>
      </w:r>
      <w:r w:rsidR="002F2C17" w:rsidRPr="002308FF">
        <w:rPr>
          <w:rFonts w:ascii="黑体" w:eastAsia="黑体" w:hAnsi="黑体" w:hint="eastAsia"/>
          <w:color w:val="000000"/>
          <w:sz w:val="36"/>
          <w:szCs w:val="36"/>
        </w:rPr>
        <w:t xml:space="preserve">  </w:t>
      </w:r>
      <w:r w:rsidRPr="002308FF">
        <w:rPr>
          <w:rFonts w:ascii="黑体" w:eastAsia="黑体" w:hAnsi="黑体"/>
          <w:color w:val="000000"/>
          <w:sz w:val="36"/>
          <w:szCs w:val="36"/>
        </w:rPr>
        <w:t>要</w:t>
      </w:r>
    </w:p>
    <w:p w14:paraId="1F2545D8" w14:textId="77777777" w:rsidR="00A67BA3" w:rsidRPr="00A67BA3" w:rsidRDefault="00A67BA3" w:rsidP="009E2DD3">
      <w:pPr>
        <w:pStyle w:val="a5"/>
        <w:spacing w:before="0" w:beforeAutospacing="0" w:after="0" w:afterAutospacing="0" w:line="300" w:lineRule="auto"/>
        <w:ind w:left="241" w:hangingChars="100" w:hanging="241"/>
        <w:jc w:val="center"/>
        <w:rPr>
          <w:rFonts w:ascii="黑体" w:eastAsia="黑体" w:hAnsi="黑体"/>
          <w:b/>
          <w:color w:val="000000"/>
          <w:szCs w:val="24"/>
        </w:rPr>
      </w:pPr>
    </w:p>
    <w:p w14:paraId="11153F1E" w14:textId="59434B64" w:rsidR="003E6AF1" w:rsidRPr="003E6AF1" w:rsidRDefault="003E6AF1" w:rsidP="003E6AF1">
      <w:pPr>
        <w:pStyle w:val="a5"/>
        <w:shd w:val="clear" w:color="auto" w:fill="FFFFFF"/>
        <w:spacing w:before="336" w:beforeAutospacing="0" w:after="336" w:afterAutospacing="0"/>
        <w:ind w:firstLine="420"/>
        <w:rPr>
          <w:color w:val="000000"/>
          <w:szCs w:val="24"/>
        </w:rPr>
      </w:pPr>
      <w:r w:rsidRPr="003E6AF1">
        <w:rPr>
          <w:color w:val="000000"/>
          <w:szCs w:val="24"/>
        </w:rPr>
        <w:t>情感分析或观点挖掘是对人们对产品、服务、组织、个人、问题、事件、话题及其属性的观点、情感、情绪、评价和态度的计算研究。该领域的开始和快速发展与社交媒体的发展相一致，如评论、论坛、博客、微博、推特和社交网络，因为这是人类历史上第一次拥有如此海量的以数字形式记录的观点数据。早在 2000 年，情感分析就成为 NLP 中最活跃的研究领域之一。它在数据挖掘、Web 挖掘、文本挖掘和信息检索方面得到了广泛的研究。实际上，因其对商业和社会的整体重要性，它已经从计算机科学扩展到管理学和社会学，如营销、金融、政治学、传播学、健康科学，甚至历史学。这种发展原因在于观点是几乎所有人类活动的核心，是人类行为的重要影响因素。我们的信念、对现实的感知，以及我们所做的决策在很大程度上依赖于别人看到和评价世界的方式。因此，我们在做决策的时候，通常会寻求别人的意见。不只是个人，组织也是如此。</w:t>
      </w:r>
    </w:p>
    <w:p w14:paraId="772315E5" w14:textId="77777777" w:rsidR="003E6AF1" w:rsidRPr="003E6AF1" w:rsidRDefault="003E6AF1" w:rsidP="003E6AF1">
      <w:pPr>
        <w:widowControl/>
        <w:shd w:val="clear" w:color="auto" w:fill="FFFFFF"/>
        <w:spacing w:before="336" w:after="336"/>
        <w:jc w:val="left"/>
        <w:rPr>
          <w:rFonts w:ascii="宋体" w:hAnsi="宋体"/>
          <w:color w:val="000000"/>
          <w:kern w:val="0"/>
          <w:sz w:val="24"/>
          <w:szCs w:val="24"/>
        </w:rPr>
      </w:pPr>
      <w:r w:rsidRPr="003E6AF1">
        <w:rPr>
          <w:rFonts w:ascii="宋体" w:hAnsi="宋体"/>
          <w:color w:val="000000"/>
          <w:kern w:val="0"/>
          <w:sz w:val="24"/>
          <w:szCs w:val="24"/>
        </w:rPr>
        <w:t>现有研究已经产生了可用于情感分析多项任务的大量技术，包括监督和无监督方法。在监督方法中，早期论文使用所有监督机器学习方法（如支持向量机、最大熵、朴素贝叶斯等）和特征组合。无监督方法包括使用情感词典、语法分析和句法模式的不同方法。现有多本综述书籍和论文，广泛地涵盖了早期的方法和应用。</w:t>
      </w:r>
    </w:p>
    <w:p w14:paraId="180BF4A5" w14:textId="77777777" w:rsidR="003E6AF1" w:rsidRPr="003E6AF1" w:rsidRDefault="003E6AF1" w:rsidP="003E6AF1">
      <w:pPr>
        <w:widowControl/>
        <w:shd w:val="clear" w:color="auto" w:fill="FFFFFF"/>
        <w:spacing w:before="336" w:after="336"/>
        <w:jc w:val="left"/>
        <w:rPr>
          <w:rFonts w:ascii="宋体" w:hAnsi="宋体"/>
          <w:color w:val="000000"/>
          <w:kern w:val="0"/>
          <w:sz w:val="24"/>
          <w:szCs w:val="24"/>
        </w:rPr>
      </w:pPr>
      <w:r w:rsidRPr="003E6AF1">
        <w:rPr>
          <w:rFonts w:ascii="宋体" w:hAnsi="宋体"/>
          <w:color w:val="000000"/>
          <w:kern w:val="0"/>
          <w:sz w:val="24"/>
          <w:szCs w:val="24"/>
        </w:rPr>
        <w:t>大约十年前，深度学习成为强大的机器学习技术，在很多应用领域产生了当前最优的结果，包括计算机视觉、语音识别、NLP 等。近期将深度学习应用到情感分析也逐渐变得流行。本文首先概述深度学习，然后对基于深度学习的情感分析进行综述。</w:t>
      </w:r>
    </w:p>
    <w:p w14:paraId="18B5D7BB" w14:textId="11107FDA" w:rsidR="000C52CA" w:rsidRPr="00747038" w:rsidRDefault="004D02C2" w:rsidP="00747038">
      <w:pPr>
        <w:widowControl/>
        <w:ind w:firstLine="420"/>
        <w:jc w:val="left"/>
        <w:rPr>
          <w:rFonts w:ascii="宋体" w:hAnsi="宋体" w:cs="宋体"/>
          <w:kern w:val="0"/>
          <w:sz w:val="24"/>
          <w:szCs w:val="24"/>
        </w:rPr>
      </w:pPr>
      <w:r>
        <w:rPr>
          <w:rFonts w:ascii="宋体" w:hAnsi="宋体" w:hint="eastAsia"/>
          <w:color w:val="000000"/>
          <w:kern w:val="0"/>
          <w:sz w:val="24"/>
          <w:szCs w:val="24"/>
        </w:rPr>
        <w:t>本文全面描述</w:t>
      </w:r>
      <w:r w:rsidR="00747038">
        <w:rPr>
          <w:rFonts w:ascii="宋体" w:hAnsi="宋体" w:hint="eastAsia"/>
          <w:color w:val="000000"/>
          <w:kern w:val="0"/>
          <w:sz w:val="24"/>
          <w:szCs w:val="24"/>
        </w:rPr>
        <w:t>深度学习实现情绪以前分析</w:t>
      </w:r>
      <w:r>
        <w:rPr>
          <w:rFonts w:ascii="宋体" w:hAnsi="宋体" w:hint="eastAsia"/>
          <w:color w:val="000000"/>
          <w:kern w:val="0"/>
          <w:sz w:val="24"/>
          <w:szCs w:val="24"/>
        </w:rPr>
        <w:t>，主要介绍了系</w:t>
      </w:r>
      <w:r w:rsidR="00747038" w:rsidRPr="00747038">
        <w:rPr>
          <w:rFonts w:ascii="Helvetica Neue" w:hAnsi="Helvetica Neue" w:cs="宋体"/>
          <w:color w:val="000000"/>
          <w:kern w:val="0"/>
          <w:szCs w:val="21"/>
          <w:shd w:val="clear" w:color="auto" w:fill="FFFFFF"/>
        </w:rPr>
        <w:t>我们希望通过深度学习进行情感预测，尝试超越传统机器学习算法的情感分析表现</w:t>
      </w:r>
      <w:r>
        <w:rPr>
          <w:rFonts w:ascii="宋体" w:hAnsi="宋体" w:hint="eastAsia"/>
          <w:color w:val="000000"/>
          <w:kern w:val="0"/>
          <w:sz w:val="24"/>
          <w:szCs w:val="24"/>
        </w:rPr>
        <w:t>，详细解析了解决问题所需要完成的功能，并对系统的开发过程，开发工具和所运用的技术加以解释。</w:t>
      </w:r>
      <w:r w:rsidR="000C52CA" w:rsidRPr="00606B0A">
        <w:rPr>
          <w:rFonts w:ascii="宋体" w:hAnsi="宋体" w:hint="eastAsia"/>
          <w:color w:val="000000"/>
          <w:kern w:val="0"/>
          <w:sz w:val="24"/>
          <w:szCs w:val="24"/>
        </w:rPr>
        <w:t>从系统需求分析、概要设计、详细设计、功能模块实现这四个角度对系统的开发过程进行了具体的阐述</w:t>
      </w:r>
      <w:r w:rsidR="000C52CA">
        <w:rPr>
          <w:rFonts w:ascii="宋体" w:hAnsi="宋体" w:hint="eastAsia"/>
          <w:color w:val="000000"/>
          <w:kern w:val="0"/>
          <w:sz w:val="24"/>
          <w:szCs w:val="24"/>
        </w:rPr>
        <w:t>，并对系统的主要特点</w:t>
      </w:r>
      <w:r w:rsidR="000C52CA" w:rsidRPr="00606B0A">
        <w:rPr>
          <w:rFonts w:ascii="宋体" w:hAnsi="宋体" w:hint="eastAsia"/>
          <w:color w:val="000000"/>
          <w:kern w:val="0"/>
          <w:sz w:val="24"/>
          <w:szCs w:val="24"/>
        </w:rPr>
        <w:t>进行了介绍。</w:t>
      </w:r>
    </w:p>
    <w:p w14:paraId="1321EF03" w14:textId="77777777" w:rsidR="000C52CA" w:rsidRPr="00606B0A" w:rsidRDefault="000C52CA" w:rsidP="000C52CA">
      <w:pPr>
        <w:spacing w:line="360" w:lineRule="auto"/>
        <w:ind w:firstLineChars="200" w:firstLine="480"/>
        <w:rPr>
          <w:rFonts w:ascii="宋体" w:hAnsi="宋体"/>
          <w:color w:val="000000"/>
          <w:kern w:val="0"/>
          <w:sz w:val="24"/>
          <w:szCs w:val="24"/>
        </w:rPr>
      </w:pPr>
    </w:p>
    <w:p w14:paraId="17DB03E9" w14:textId="30B2D15A" w:rsidR="00EC1800" w:rsidRPr="00606B0A" w:rsidRDefault="00995E7C" w:rsidP="00606B0A">
      <w:pPr>
        <w:spacing w:line="360" w:lineRule="auto"/>
        <w:jc w:val="left"/>
        <w:rPr>
          <w:rFonts w:ascii="宋体" w:hAnsi="宋体"/>
          <w:sz w:val="24"/>
          <w:szCs w:val="24"/>
        </w:rPr>
      </w:pPr>
      <w:r w:rsidRPr="000A6273">
        <w:rPr>
          <w:rStyle w:val="ab"/>
          <w:rFonts w:ascii="黑体" w:eastAsia="黑体" w:hAnsi="黑体" w:hint="eastAsia"/>
          <w:b w:val="0"/>
          <w:sz w:val="28"/>
          <w:szCs w:val="28"/>
        </w:rPr>
        <w:t>关键词</w:t>
      </w:r>
      <w:r w:rsidRPr="007A46B5">
        <w:rPr>
          <w:rFonts w:ascii="宋体" w:hAnsi="宋体" w:hint="eastAsia"/>
          <w:sz w:val="24"/>
          <w:szCs w:val="24"/>
        </w:rPr>
        <w:t>：</w:t>
      </w:r>
      <w:r w:rsidR="00747038">
        <w:rPr>
          <w:rFonts w:ascii="宋体" w:hAnsi="宋体" w:hint="eastAsia"/>
          <w:sz w:val="24"/>
          <w:szCs w:val="24"/>
        </w:rPr>
        <w:t>python</w:t>
      </w:r>
      <w:r w:rsidR="00747038">
        <w:rPr>
          <w:rFonts w:ascii="宋体" w:hAnsi="宋体"/>
          <w:sz w:val="24"/>
          <w:szCs w:val="24"/>
        </w:rPr>
        <w:t>,</w:t>
      </w:r>
      <w:r w:rsidR="00747038" w:rsidRPr="00747038">
        <w:t xml:space="preserve"> </w:t>
      </w:r>
      <w:r w:rsidR="00747038" w:rsidRPr="00747038">
        <w:rPr>
          <w:rFonts w:ascii="宋体" w:hAnsi="宋体"/>
          <w:sz w:val="24"/>
          <w:szCs w:val="24"/>
        </w:rPr>
        <w:t>pandas</w:t>
      </w:r>
      <w:r w:rsidR="00747038">
        <w:rPr>
          <w:rFonts w:ascii="宋体" w:hAnsi="宋体"/>
          <w:sz w:val="24"/>
          <w:szCs w:val="24"/>
        </w:rPr>
        <w:t xml:space="preserve">, </w:t>
      </w:r>
      <w:proofErr w:type="spellStart"/>
      <w:r w:rsidR="00747038" w:rsidRPr="00747038">
        <w:rPr>
          <w:rFonts w:ascii="宋体" w:hAnsi="宋体"/>
          <w:sz w:val="24"/>
          <w:szCs w:val="24"/>
        </w:rPr>
        <w:t>tensorflow</w:t>
      </w:r>
      <w:proofErr w:type="spellEnd"/>
      <w:r w:rsidR="00747038">
        <w:rPr>
          <w:rFonts w:ascii="宋体" w:hAnsi="宋体" w:hint="eastAsia"/>
          <w:sz w:val="24"/>
          <w:szCs w:val="24"/>
        </w:rPr>
        <w:t>，</w:t>
      </w:r>
      <w:proofErr w:type="spellStart"/>
      <w:r w:rsidR="00747038" w:rsidRPr="00747038">
        <w:rPr>
          <w:rFonts w:ascii="宋体" w:hAnsi="宋体"/>
          <w:sz w:val="24"/>
          <w:szCs w:val="24"/>
        </w:rPr>
        <w:t>tensorflow</w:t>
      </w:r>
      <w:proofErr w:type="spellEnd"/>
      <w:r w:rsidR="00747038">
        <w:rPr>
          <w:rFonts w:ascii="宋体" w:hAnsi="宋体"/>
          <w:sz w:val="24"/>
          <w:szCs w:val="24"/>
        </w:rPr>
        <w:t xml:space="preserve"> </w:t>
      </w:r>
      <w:r w:rsidR="00747038" w:rsidRPr="00747038">
        <w:rPr>
          <w:rFonts w:ascii="宋体" w:hAnsi="宋体"/>
          <w:sz w:val="24"/>
          <w:szCs w:val="24"/>
        </w:rPr>
        <w:t>matplotlib</w:t>
      </w:r>
    </w:p>
    <w:p w14:paraId="4831AF80" w14:textId="77777777" w:rsidR="00A67BA3" w:rsidRDefault="00A67BA3" w:rsidP="004F7618">
      <w:pPr>
        <w:spacing w:line="300" w:lineRule="auto"/>
        <w:rPr>
          <w:rFonts w:ascii="Courier New" w:hAnsi="Courier New"/>
          <w:b/>
          <w:sz w:val="24"/>
          <w:szCs w:val="24"/>
        </w:rPr>
      </w:pPr>
    </w:p>
    <w:p w14:paraId="3526A1A2" w14:textId="77777777" w:rsidR="004F7618" w:rsidRDefault="004F7618" w:rsidP="004F7618">
      <w:pPr>
        <w:spacing w:line="300" w:lineRule="auto"/>
        <w:rPr>
          <w:rFonts w:ascii="Courier New" w:hAnsi="Courier New"/>
          <w:b/>
          <w:sz w:val="24"/>
          <w:szCs w:val="24"/>
        </w:rPr>
      </w:pPr>
    </w:p>
    <w:p w14:paraId="26139F6A" w14:textId="77777777" w:rsidR="004F7618" w:rsidRDefault="004F7618" w:rsidP="004F7618">
      <w:pPr>
        <w:spacing w:line="300" w:lineRule="auto"/>
        <w:rPr>
          <w:rFonts w:ascii="Courier New" w:hAnsi="Courier New"/>
          <w:b/>
          <w:sz w:val="24"/>
          <w:szCs w:val="24"/>
        </w:rPr>
      </w:pPr>
    </w:p>
    <w:p w14:paraId="59D77DFF" w14:textId="77777777" w:rsidR="004F7618" w:rsidRDefault="004F7618" w:rsidP="004F7618">
      <w:pPr>
        <w:spacing w:line="300" w:lineRule="auto"/>
        <w:rPr>
          <w:rFonts w:ascii="Courier New" w:hAnsi="Courier New"/>
          <w:b/>
          <w:sz w:val="24"/>
          <w:szCs w:val="24"/>
        </w:rPr>
      </w:pPr>
    </w:p>
    <w:p w14:paraId="3B098D55" w14:textId="77777777" w:rsidR="004F7618" w:rsidRDefault="004F7618" w:rsidP="004F7618">
      <w:pPr>
        <w:spacing w:line="300" w:lineRule="auto"/>
        <w:rPr>
          <w:rFonts w:ascii="Courier New" w:hAnsi="Courier New"/>
          <w:b/>
          <w:sz w:val="24"/>
          <w:szCs w:val="24"/>
        </w:rPr>
      </w:pPr>
    </w:p>
    <w:p w14:paraId="787FCCB8" w14:textId="77777777" w:rsidR="004F7618" w:rsidRDefault="004F7618" w:rsidP="004F7618">
      <w:pPr>
        <w:spacing w:line="300" w:lineRule="auto"/>
        <w:rPr>
          <w:rFonts w:ascii="Courier New" w:hAnsi="Courier New"/>
          <w:b/>
          <w:sz w:val="24"/>
          <w:szCs w:val="24"/>
        </w:rPr>
      </w:pPr>
    </w:p>
    <w:p w14:paraId="59DD9CB0" w14:textId="77777777" w:rsidR="004F7618" w:rsidRDefault="004F7618" w:rsidP="004F7618">
      <w:pPr>
        <w:spacing w:line="300" w:lineRule="auto"/>
        <w:rPr>
          <w:rFonts w:ascii="Courier New" w:hAnsi="Courier New"/>
          <w:b/>
          <w:sz w:val="24"/>
          <w:szCs w:val="24"/>
        </w:rPr>
      </w:pPr>
    </w:p>
    <w:p w14:paraId="25D0F0DE" w14:textId="77777777" w:rsidR="00A30FC3" w:rsidRPr="00696937" w:rsidRDefault="004F2FD8" w:rsidP="008F775C">
      <w:pPr>
        <w:spacing w:line="300" w:lineRule="auto"/>
        <w:jc w:val="center"/>
        <w:rPr>
          <w:rFonts w:ascii="宋体" w:hAnsi="宋体"/>
          <w:b/>
          <w:sz w:val="24"/>
          <w:szCs w:val="24"/>
        </w:rPr>
      </w:pPr>
      <w:r>
        <w:rPr>
          <w:b/>
          <w:sz w:val="36"/>
          <w:szCs w:val="36"/>
        </w:rPr>
        <w:lastRenderedPageBreak/>
        <w:br w:type="page"/>
      </w:r>
    </w:p>
    <w:p w14:paraId="5BB541D3" w14:textId="77777777" w:rsidR="00C97AC7" w:rsidRPr="008F775C" w:rsidRDefault="00370106" w:rsidP="008F775C">
      <w:pPr>
        <w:spacing w:line="300" w:lineRule="auto"/>
        <w:jc w:val="center"/>
        <w:rPr>
          <w:b/>
          <w:sz w:val="36"/>
          <w:szCs w:val="36"/>
        </w:rPr>
      </w:pPr>
      <w:r w:rsidRPr="00E94097">
        <w:rPr>
          <w:b/>
          <w:sz w:val="36"/>
          <w:szCs w:val="36"/>
        </w:rPr>
        <w:lastRenderedPageBreak/>
        <w:t>Abstract</w:t>
      </w:r>
    </w:p>
    <w:p w14:paraId="53AB18F0" w14:textId="77777777" w:rsidR="004F7618" w:rsidRDefault="004F7618" w:rsidP="00DB7855">
      <w:pPr>
        <w:spacing w:line="360" w:lineRule="auto"/>
        <w:ind w:firstLineChars="200" w:firstLine="480"/>
        <w:rPr>
          <w:color w:val="2B2B2B"/>
          <w:sz w:val="24"/>
          <w:szCs w:val="24"/>
          <w:shd w:val="clear" w:color="auto" w:fill="FAFAFA"/>
        </w:rPr>
      </w:pPr>
    </w:p>
    <w:p w14:paraId="15FAAA20" w14:textId="77777777" w:rsidR="00154C60" w:rsidRPr="00154C60" w:rsidRDefault="00154C60" w:rsidP="00154C60">
      <w:pPr>
        <w:spacing w:line="360" w:lineRule="auto"/>
        <w:ind w:firstLineChars="200" w:firstLine="480"/>
        <w:rPr>
          <w:color w:val="2B2B2B"/>
          <w:sz w:val="24"/>
          <w:szCs w:val="24"/>
          <w:shd w:val="clear" w:color="auto" w:fill="FAFAFA"/>
        </w:rPr>
      </w:pPr>
      <w:r w:rsidRPr="00154C60">
        <w:rPr>
          <w:color w:val="2B2B2B"/>
          <w:sz w:val="24"/>
          <w:szCs w:val="24"/>
          <w:shd w:val="clear" w:color="auto" w:fill="FAFAFA"/>
        </w:rPr>
        <w:t>Sentiment analysis or opinion mining is a computational study of people's opinions, emotions, emotions, evaluations, and attitudes about products, services, organizations, individuals, problems, events, topics and themes. The development is consistent, such as comments, forums, blogs, Weibo, Twitter and social networks, because this is the first time in human history that there is such a large amount of opinion data recorded in digital form. As early as 2000, sentiment analysis became one of the most active research fields in NLP. It has been extensively studied in data mining, web mining, text mining and information retrieval. To management and sociology, such as marketing, finance, political science, communication, health science, and even history. The reason for this development is that viewpoints are at the core of almost all human activities and are important factors influencing human behavior. Our beliefs, our perception of reality, and the decisions we make depend to a large extent on the way others see and evaluate the world. Therefore, when we make decisions, we usually seek the opinions of others. in this way.</w:t>
      </w:r>
    </w:p>
    <w:p w14:paraId="4C5D4260" w14:textId="77777777" w:rsidR="00154C60" w:rsidRPr="00154C60" w:rsidRDefault="00154C60" w:rsidP="00154C60">
      <w:pPr>
        <w:spacing w:line="360" w:lineRule="auto"/>
        <w:ind w:firstLineChars="200" w:firstLine="480"/>
        <w:rPr>
          <w:color w:val="2B2B2B"/>
          <w:sz w:val="24"/>
          <w:szCs w:val="24"/>
          <w:shd w:val="clear" w:color="auto" w:fill="FAFAFA"/>
        </w:rPr>
      </w:pPr>
    </w:p>
    <w:p w14:paraId="30C831EB" w14:textId="77777777" w:rsidR="00154C60" w:rsidRPr="00154C60" w:rsidRDefault="00154C60" w:rsidP="00154C60">
      <w:pPr>
        <w:spacing w:line="360" w:lineRule="auto"/>
        <w:ind w:firstLineChars="200" w:firstLine="480"/>
        <w:rPr>
          <w:color w:val="2B2B2B"/>
          <w:sz w:val="24"/>
          <w:szCs w:val="24"/>
          <w:shd w:val="clear" w:color="auto" w:fill="FAFAFA"/>
        </w:rPr>
      </w:pPr>
      <w:r w:rsidRPr="00154C60">
        <w:rPr>
          <w:color w:val="2B2B2B"/>
          <w:sz w:val="24"/>
          <w:szCs w:val="24"/>
          <w:shd w:val="clear" w:color="auto" w:fill="FAFAFA"/>
        </w:rPr>
        <w:t>Existing research has produced a large number of techniques that can be used for a variety of tasks in sentiment analysis, including supervised and unsupervised methods. Among the supervised methods, early papers used all supervised machine learning methods (such as support vector machines, maximum entropy, naive Bayes, etc.) and feature combinations.</w:t>
      </w:r>
    </w:p>
    <w:p w14:paraId="0B2FE46F" w14:textId="77777777" w:rsidR="00154C60" w:rsidRPr="00154C60" w:rsidRDefault="00154C60" w:rsidP="00154C60">
      <w:pPr>
        <w:spacing w:line="360" w:lineRule="auto"/>
        <w:ind w:firstLineChars="200" w:firstLine="480"/>
        <w:rPr>
          <w:color w:val="2B2B2B"/>
          <w:sz w:val="24"/>
          <w:szCs w:val="24"/>
          <w:shd w:val="clear" w:color="auto" w:fill="FAFAFA"/>
        </w:rPr>
      </w:pPr>
    </w:p>
    <w:p w14:paraId="57DF8063" w14:textId="475B248E" w:rsidR="00644B33" w:rsidRDefault="00154C60" w:rsidP="00154C60">
      <w:pPr>
        <w:spacing w:line="360" w:lineRule="auto"/>
        <w:ind w:firstLineChars="200" w:firstLine="480"/>
        <w:rPr>
          <w:color w:val="2B2B2B"/>
          <w:sz w:val="24"/>
          <w:szCs w:val="24"/>
          <w:shd w:val="clear" w:color="auto" w:fill="FAFAFA"/>
        </w:rPr>
      </w:pPr>
      <w:r w:rsidRPr="00154C60">
        <w:rPr>
          <w:color w:val="2B2B2B"/>
          <w:sz w:val="24"/>
          <w:szCs w:val="24"/>
          <w:shd w:val="clear" w:color="auto" w:fill="FAFAFA"/>
        </w:rPr>
        <w:t xml:space="preserve">About ten years ago, deep learning became a powerful machine learning technology, producing the latest and best results in many application fields, including computer vision, speech recognition, NLP, etc. This article first outlines deep learning, and then summarizes sentiment analysis based on deep </w:t>
      </w:r>
      <w:proofErr w:type="gramStart"/>
      <w:r w:rsidRPr="00154C60">
        <w:rPr>
          <w:color w:val="2B2B2B"/>
          <w:sz w:val="24"/>
          <w:szCs w:val="24"/>
          <w:shd w:val="clear" w:color="auto" w:fill="FAFAFA"/>
        </w:rPr>
        <w:t>learning.</w:t>
      </w:r>
      <w:r w:rsidR="00644B33" w:rsidRPr="00644B33">
        <w:rPr>
          <w:color w:val="2B2B2B"/>
          <w:sz w:val="24"/>
          <w:szCs w:val="24"/>
          <w:shd w:val="clear" w:color="auto" w:fill="FAFAFA"/>
        </w:rPr>
        <w:t>.</w:t>
      </w:r>
      <w:proofErr w:type="gramEnd"/>
    </w:p>
    <w:p w14:paraId="344D3F8A" w14:textId="77777777" w:rsidR="00F02298" w:rsidRDefault="00F02298" w:rsidP="00D7318C">
      <w:pPr>
        <w:spacing w:line="360" w:lineRule="auto"/>
        <w:ind w:firstLineChars="200" w:firstLine="480"/>
        <w:rPr>
          <w:color w:val="2B2B2B"/>
          <w:sz w:val="24"/>
          <w:szCs w:val="24"/>
          <w:shd w:val="clear" w:color="auto" w:fill="FAFAFA"/>
        </w:rPr>
      </w:pPr>
    </w:p>
    <w:p w14:paraId="092F08A9" w14:textId="0D1FE996" w:rsidR="00550BA3" w:rsidRPr="007042D2" w:rsidRDefault="00684EB8" w:rsidP="00640756">
      <w:pPr>
        <w:spacing w:line="360" w:lineRule="auto"/>
        <w:jc w:val="left"/>
        <w:rPr>
          <w:b/>
        </w:rPr>
      </w:pPr>
      <w:r w:rsidRPr="00E94097">
        <w:rPr>
          <w:b/>
          <w:sz w:val="28"/>
          <w:szCs w:val="28"/>
        </w:rPr>
        <w:t>Key</w:t>
      </w:r>
      <w:r w:rsidR="00D7318C">
        <w:rPr>
          <w:rFonts w:hint="eastAsia"/>
          <w:b/>
          <w:sz w:val="28"/>
          <w:szCs w:val="28"/>
        </w:rPr>
        <w:t xml:space="preserve"> </w:t>
      </w:r>
      <w:r w:rsidRPr="00E94097">
        <w:rPr>
          <w:b/>
          <w:sz w:val="28"/>
          <w:szCs w:val="28"/>
        </w:rPr>
        <w:t>word</w:t>
      </w:r>
      <w:r w:rsidRPr="00E94097">
        <w:rPr>
          <w:rFonts w:hint="eastAsia"/>
          <w:b/>
          <w:sz w:val="28"/>
          <w:szCs w:val="28"/>
        </w:rPr>
        <w:t>s:</w:t>
      </w:r>
      <w:r w:rsidR="00A06C3A">
        <w:rPr>
          <w:rFonts w:hint="eastAsia"/>
          <w:b/>
          <w:sz w:val="28"/>
          <w:szCs w:val="28"/>
        </w:rPr>
        <w:t xml:space="preserve">  </w:t>
      </w:r>
      <w:proofErr w:type="spellStart"/>
      <w:r w:rsidR="00640756">
        <w:rPr>
          <w:rFonts w:ascii="宋体" w:hAnsi="宋体" w:hint="eastAsia"/>
          <w:sz w:val="24"/>
          <w:szCs w:val="24"/>
        </w:rPr>
        <w:t>ython</w:t>
      </w:r>
      <w:proofErr w:type="spellEnd"/>
      <w:r w:rsidR="00640756">
        <w:rPr>
          <w:rFonts w:ascii="宋体" w:hAnsi="宋体"/>
          <w:sz w:val="24"/>
          <w:szCs w:val="24"/>
        </w:rPr>
        <w:t>,</w:t>
      </w:r>
      <w:r w:rsidR="00640756" w:rsidRPr="00747038">
        <w:t xml:space="preserve"> </w:t>
      </w:r>
      <w:r w:rsidR="00640756" w:rsidRPr="00747038">
        <w:rPr>
          <w:rFonts w:ascii="宋体" w:hAnsi="宋体"/>
          <w:sz w:val="24"/>
          <w:szCs w:val="24"/>
        </w:rPr>
        <w:t>pandas</w:t>
      </w:r>
      <w:r w:rsidR="00640756">
        <w:rPr>
          <w:rFonts w:ascii="宋体" w:hAnsi="宋体"/>
          <w:sz w:val="24"/>
          <w:szCs w:val="24"/>
        </w:rPr>
        <w:t xml:space="preserve">, </w:t>
      </w:r>
      <w:proofErr w:type="spellStart"/>
      <w:r w:rsidR="00640756" w:rsidRPr="00747038">
        <w:rPr>
          <w:rFonts w:ascii="宋体" w:hAnsi="宋体"/>
          <w:sz w:val="24"/>
          <w:szCs w:val="24"/>
        </w:rPr>
        <w:t>tensorflow</w:t>
      </w:r>
      <w:proofErr w:type="spellEnd"/>
      <w:r w:rsidR="00640756">
        <w:rPr>
          <w:rFonts w:ascii="宋体" w:hAnsi="宋体" w:hint="eastAsia"/>
          <w:sz w:val="24"/>
          <w:szCs w:val="24"/>
        </w:rPr>
        <w:t>，</w:t>
      </w:r>
      <w:proofErr w:type="spellStart"/>
      <w:r w:rsidR="00640756" w:rsidRPr="00747038">
        <w:rPr>
          <w:rFonts w:ascii="宋体" w:hAnsi="宋体"/>
          <w:sz w:val="24"/>
          <w:szCs w:val="24"/>
        </w:rPr>
        <w:t>tensorflow</w:t>
      </w:r>
      <w:proofErr w:type="spellEnd"/>
      <w:r w:rsidR="00640756">
        <w:rPr>
          <w:rFonts w:ascii="宋体" w:hAnsi="宋体"/>
          <w:sz w:val="24"/>
          <w:szCs w:val="24"/>
        </w:rPr>
        <w:t xml:space="preserve"> </w:t>
      </w:r>
      <w:r w:rsidR="00640756" w:rsidRPr="00747038">
        <w:rPr>
          <w:rFonts w:ascii="宋体" w:hAnsi="宋体"/>
          <w:sz w:val="24"/>
          <w:szCs w:val="24"/>
        </w:rPr>
        <w:t>matplotlib</w:t>
      </w:r>
    </w:p>
    <w:p w14:paraId="6C6BE534" w14:textId="77777777" w:rsidR="00302B2B" w:rsidRPr="007042D2" w:rsidRDefault="00302B2B" w:rsidP="007E37C3">
      <w:pPr>
        <w:pStyle w:val="TOC"/>
        <w:spacing w:before="0" w:line="360" w:lineRule="auto"/>
        <w:rPr>
          <w:sz w:val="24"/>
          <w:szCs w:val="24"/>
        </w:rPr>
      </w:pPr>
    </w:p>
    <w:p w14:paraId="0244E35F" w14:textId="77777777" w:rsidR="00BA1EB5" w:rsidRPr="00302B2B" w:rsidRDefault="000549D7" w:rsidP="007E37C3">
      <w:pPr>
        <w:pStyle w:val="TOC"/>
        <w:spacing w:before="0" w:line="360" w:lineRule="auto"/>
        <w:jc w:val="center"/>
        <w:rPr>
          <w:rFonts w:ascii="黑体" w:eastAsia="黑体" w:hAnsi="黑体"/>
          <w:color w:val="auto"/>
          <w:sz w:val="32"/>
          <w:szCs w:val="32"/>
          <w:lang w:val="zh-CN"/>
        </w:rPr>
      </w:pPr>
      <w:r w:rsidRPr="00302B2B">
        <w:rPr>
          <w:rFonts w:ascii="黑体" w:eastAsia="黑体" w:hAnsi="黑体"/>
          <w:color w:val="auto"/>
          <w:sz w:val="32"/>
          <w:szCs w:val="32"/>
          <w:lang w:val="zh-CN"/>
        </w:rPr>
        <w:t>目</w:t>
      </w:r>
      <w:r w:rsidR="00574126" w:rsidRPr="00302B2B">
        <w:rPr>
          <w:rFonts w:ascii="黑体" w:eastAsia="黑体" w:hAnsi="黑体" w:hint="eastAsia"/>
          <w:color w:val="auto"/>
          <w:sz w:val="32"/>
          <w:szCs w:val="32"/>
          <w:lang w:val="zh-CN"/>
        </w:rPr>
        <w:t xml:space="preserve"> </w:t>
      </w:r>
      <w:r w:rsidRPr="00302B2B">
        <w:rPr>
          <w:rFonts w:ascii="黑体" w:eastAsia="黑体" w:hAnsi="黑体"/>
          <w:color w:val="auto"/>
          <w:sz w:val="32"/>
          <w:szCs w:val="32"/>
          <w:lang w:val="zh-CN"/>
        </w:rPr>
        <w:t>录</w:t>
      </w:r>
    </w:p>
    <w:p w14:paraId="27D36125" w14:textId="77777777" w:rsidR="00B62F29" w:rsidRPr="00E35229" w:rsidRDefault="00B62F29" w:rsidP="007E37C3">
      <w:pPr>
        <w:spacing w:line="360" w:lineRule="auto"/>
        <w:rPr>
          <w:sz w:val="24"/>
          <w:szCs w:val="24"/>
          <w:lang w:val="zh-CN"/>
        </w:rPr>
      </w:pPr>
    </w:p>
    <w:p w14:paraId="37948196" w14:textId="62C0AFB4" w:rsidR="00062E57" w:rsidRDefault="00BA1EB5">
      <w:pPr>
        <w:pStyle w:val="TOC1"/>
        <w:tabs>
          <w:tab w:val="right" w:leader="dot" w:pos="9060"/>
        </w:tabs>
        <w:rPr>
          <w:rFonts w:asciiTheme="minorHAnsi" w:eastAsiaTheme="minorEastAsia" w:hAnsiTheme="minorHAnsi" w:cstheme="minorBidi"/>
          <w:noProof/>
          <w:szCs w:val="24"/>
        </w:rPr>
      </w:pPr>
      <w:r w:rsidRPr="007E37C3">
        <w:rPr>
          <w:szCs w:val="24"/>
          <w:lang w:val="zh-CN"/>
        </w:rPr>
        <w:fldChar w:fldCharType="begin"/>
      </w:r>
      <w:r w:rsidRPr="007E37C3">
        <w:rPr>
          <w:szCs w:val="24"/>
          <w:lang w:val="zh-CN"/>
        </w:rPr>
        <w:instrText xml:space="preserve"> TOC \o "1-3" \h \z \u </w:instrText>
      </w:r>
      <w:r w:rsidRPr="007E37C3">
        <w:rPr>
          <w:szCs w:val="24"/>
          <w:lang w:val="zh-CN"/>
        </w:rPr>
        <w:fldChar w:fldCharType="separate"/>
      </w:r>
      <w:hyperlink w:anchor="_Toc70922385" w:history="1">
        <w:r w:rsidR="00062E57" w:rsidRPr="00CC3744">
          <w:rPr>
            <w:rStyle w:val="a3"/>
            <w:rFonts w:eastAsia="楷体_GB2312"/>
            <w:noProof/>
            <w:spacing w:val="-20"/>
            <w:w w:val="90"/>
          </w:rPr>
          <w:t>深度学习在情感分析中的应用</w:t>
        </w:r>
        <w:r w:rsidR="00062E57">
          <w:rPr>
            <w:noProof/>
            <w:webHidden/>
          </w:rPr>
          <w:tab/>
        </w:r>
        <w:r w:rsidR="00062E57">
          <w:rPr>
            <w:noProof/>
            <w:webHidden/>
          </w:rPr>
          <w:fldChar w:fldCharType="begin"/>
        </w:r>
        <w:r w:rsidR="00062E57">
          <w:rPr>
            <w:noProof/>
            <w:webHidden/>
          </w:rPr>
          <w:instrText xml:space="preserve"> PAGEREF _Toc70922385 \h </w:instrText>
        </w:r>
        <w:r w:rsidR="00062E57">
          <w:rPr>
            <w:noProof/>
            <w:webHidden/>
          </w:rPr>
        </w:r>
        <w:r w:rsidR="00062E57">
          <w:rPr>
            <w:noProof/>
            <w:webHidden/>
          </w:rPr>
          <w:fldChar w:fldCharType="separate"/>
        </w:r>
        <w:r w:rsidR="00062E57">
          <w:rPr>
            <w:noProof/>
            <w:webHidden/>
          </w:rPr>
          <w:t>I</w:t>
        </w:r>
        <w:r w:rsidR="00062E57">
          <w:rPr>
            <w:noProof/>
            <w:webHidden/>
          </w:rPr>
          <w:fldChar w:fldCharType="end"/>
        </w:r>
      </w:hyperlink>
    </w:p>
    <w:p w14:paraId="573C1B4D" w14:textId="51A0FCFE" w:rsidR="00062E57" w:rsidRDefault="00062E57">
      <w:pPr>
        <w:pStyle w:val="TOC1"/>
        <w:tabs>
          <w:tab w:val="right" w:leader="dot" w:pos="9060"/>
        </w:tabs>
        <w:rPr>
          <w:rFonts w:asciiTheme="minorHAnsi" w:eastAsiaTheme="minorEastAsia" w:hAnsiTheme="minorHAnsi" w:cstheme="minorBidi"/>
          <w:noProof/>
          <w:szCs w:val="24"/>
        </w:rPr>
      </w:pPr>
      <w:hyperlink w:anchor="_Toc70922386" w:history="1">
        <w:r w:rsidRPr="00CC3744">
          <w:rPr>
            <w:rStyle w:val="a3"/>
            <w:noProof/>
          </w:rPr>
          <w:t xml:space="preserve">1  </w:t>
        </w:r>
        <w:r w:rsidRPr="00CC3744">
          <w:rPr>
            <w:rStyle w:val="a3"/>
            <w:noProof/>
          </w:rPr>
          <w:t>系统开发概述</w:t>
        </w:r>
        <w:r>
          <w:rPr>
            <w:noProof/>
            <w:webHidden/>
          </w:rPr>
          <w:tab/>
        </w:r>
        <w:r>
          <w:rPr>
            <w:noProof/>
            <w:webHidden/>
          </w:rPr>
          <w:fldChar w:fldCharType="begin"/>
        </w:r>
        <w:r>
          <w:rPr>
            <w:noProof/>
            <w:webHidden/>
          </w:rPr>
          <w:instrText xml:space="preserve"> PAGEREF _Toc70922386 \h </w:instrText>
        </w:r>
        <w:r>
          <w:rPr>
            <w:noProof/>
            <w:webHidden/>
          </w:rPr>
        </w:r>
        <w:r>
          <w:rPr>
            <w:noProof/>
            <w:webHidden/>
          </w:rPr>
          <w:fldChar w:fldCharType="separate"/>
        </w:r>
        <w:r>
          <w:rPr>
            <w:noProof/>
            <w:webHidden/>
          </w:rPr>
          <w:t>1</w:t>
        </w:r>
        <w:r>
          <w:rPr>
            <w:noProof/>
            <w:webHidden/>
          </w:rPr>
          <w:fldChar w:fldCharType="end"/>
        </w:r>
      </w:hyperlink>
    </w:p>
    <w:p w14:paraId="37F04193" w14:textId="3BCA876D" w:rsidR="00062E57" w:rsidRDefault="00062E57">
      <w:pPr>
        <w:pStyle w:val="TOC2"/>
        <w:tabs>
          <w:tab w:val="right" w:leader="dot" w:pos="9060"/>
        </w:tabs>
        <w:rPr>
          <w:rFonts w:asciiTheme="minorHAnsi" w:eastAsiaTheme="minorEastAsia" w:hAnsiTheme="minorHAnsi" w:cstheme="minorBidi"/>
          <w:noProof/>
          <w:szCs w:val="24"/>
        </w:rPr>
      </w:pPr>
      <w:hyperlink w:anchor="_Toc70922387" w:history="1">
        <w:r w:rsidRPr="00CC3744">
          <w:rPr>
            <w:rStyle w:val="a3"/>
            <w:noProof/>
          </w:rPr>
          <w:t xml:space="preserve">1.1  </w:t>
        </w:r>
        <w:r w:rsidRPr="00CC3744">
          <w:rPr>
            <w:rStyle w:val="a3"/>
            <w:noProof/>
          </w:rPr>
          <w:t>系统开发背景与发展</w:t>
        </w:r>
        <w:r>
          <w:rPr>
            <w:noProof/>
            <w:webHidden/>
          </w:rPr>
          <w:tab/>
        </w:r>
        <w:r>
          <w:rPr>
            <w:noProof/>
            <w:webHidden/>
          </w:rPr>
          <w:fldChar w:fldCharType="begin"/>
        </w:r>
        <w:r>
          <w:rPr>
            <w:noProof/>
            <w:webHidden/>
          </w:rPr>
          <w:instrText xml:space="preserve"> PAGEREF _Toc70922387 \h </w:instrText>
        </w:r>
        <w:r>
          <w:rPr>
            <w:noProof/>
            <w:webHidden/>
          </w:rPr>
        </w:r>
        <w:r>
          <w:rPr>
            <w:noProof/>
            <w:webHidden/>
          </w:rPr>
          <w:fldChar w:fldCharType="separate"/>
        </w:r>
        <w:r>
          <w:rPr>
            <w:noProof/>
            <w:webHidden/>
          </w:rPr>
          <w:t>1</w:t>
        </w:r>
        <w:r>
          <w:rPr>
            <w:noProof/>
            <w:webHidden/>
          </w:rPr>
          <w:fldChar w:fldCharType="end"/>
        </w:r>
      </w:hyperlink>
    </w:p>
    <w:p w14:paraId="17106DC3" w14:textId="62C43DD0" w:rsidR="00062E57" w:rsidRDefault="00062E57">
      <w:pPr>
        <w:pStyle w:val="TOC2"/>
        <w:tabs>
          <w:tab w:val="right" w:leader="dot" w:pos="9060"/>
        </w:tabs>
        <w:rPr>
          <w:rFonts w:asciiTheme="minorHAnsi" w:eastAsiaTheme="minorEastAsia" w:hAnsiTheme="minorHAnsi" w:cstheme="minorBidi"/>
          <w:noProof/>
          <w:szCs w:val="24"/>
        </w:rPr>
      </w:pPr>
      <w:hyperlink w:anchor="_Toc70922388" w:history="1">
        <w:r w:rsidRPr="00CC3744">
          <w:rPr>
            <w:rStyle w:val="a3"/>
            <w:noProof/>
          </w:rPr>
          <w:t xml:space="preserve">1.2  </w:t>
        </w:r>
        <w:r w:rsidRPr="00CC3744">
          <w:rPr>
            <w:rStyle w:val="a3"/>
            <w:noProof/>
          </w:rPr>
          <w:t>深度学习</w:t>
        </w:r>
        <w:r>
          <w:rPr>
            <w:noProof/>
            <w:webHidden/>
          </w:rPr>
          <w:tab/>
        </w:r>
        <w:r>
          <w:rPr>
            <w:noProof/>
            <w:webHidden/>
          </w:rPr>
          <w:fldChar w:fldCharType="begin"/>
        </w:r>
        <w:r>
          <w:rPr>
            <w:noProof/>
            <w:webHidden/>
          </w:rPr>
          <w:instrText xml:space="preserve"> PAGEREF _Toc70922388 \h </w:instrText>
        </w:r>
        <w:r>
          <w:rPr>
            <w:noProof/>
            <w:webHidden/>
          </w:rPr>
        </w:r>
        <w:r>
          <w:rPr>
            <w:noProof/>
            <w:webHidden/>
          </w:rPr>
          <w:fldChar w:fldCharType="separate"/>
        </w:r>
        <w:r>
          <w:rPr>
            <w:noProof/>
            <w:webHidden/>
          </w:rPr>
          <w:t>1</w:t>
        </w:r>
        <w:r>
          <w:rPr>
            <w:noProof/>
            <w:webHidden/>
          </w:rPr>
          <w:fldChar w:fldCharType="end"/>
        </w:r>
      </w:hyperlink>
    </w:p>
    <w:p w14:paraId="6C4F7EA5" w14:textId="69690C3F" w:rsidR="00062E57" w:rsidRDefault="00062E57">
      <w:pPr>
        <w:pStyle w:val="TOC2"/>
        <w:tabs>
          <w:tab w:val="right" w:leader="dot" w:pos="9060"/>
        </w:tabs>
        <w:rPr>
          <w:rFonts w:asciiTheme="minorHAnsi" w:eastAsiaTheme="minorEastAsia" w:hAnsiTheme="minorHAnsi" w:cstheme="minorBidi"/>
          <w:noProof/>
          <w:szCs w:val="24"/>
        </w:rPr>
      </w:pPr>
      <w:hyperlink w:anchor="_Toc70922389" w:history="1">
        <w:r w:rsidRPr="00CC3744">
          <w:rPr>
            <w:rStyle w:val="a3"/>
            <w:noProof/>
          </w:rPr>
          <w:t xml:space="preserve">1.3  </w:t>
        </w:r>
        <w:r w:rsidRPr="00CC3744">
          <w:rPr>
            <w:rStyle w:val="a3"/>
            <w:noProof/>
          </w:rPr>
          <w:t>系统目的</w:t>
        </w:r>
        <w:r>
          <w:rPr>
            <w:noProof/>
            <w:webHidden/>
          </w:rPr>
          <w:tab/>
        </w:r>
        <w:r>
          <w:rPr>
            <w:noProof/>
            <w:webHidden/>
          </w:rPr>
          <w:fldChar w:fldCharType="begin"/>
        </w:r>
        <w:r>
          <w:rPr>
            <w:noProof/>
            <w:webHidden/>
          </w:rPr>
          <w:instrText xml:space="preserve"> PAGEREF _Toc70922389 \h </w:instrText>
        </w:r>
        <w:r>
          <w:rPr>
            <w:noProof/>
            <w:webHidden/>
          </w:rPr>
        </w:r>
        <w:r>
          <w:rPr>
            <w:noProof/>
            <w:webHidden/>
          </w:rPr>
          <w:fldChar w:fldCharType="separate"/>
        </w:r>
        <w:r>
          <w:rPr>
            <w:noProof/>
            <w:webHidden/>
          </w:rPr>
          <w:t>2</w:t>
        </w:r>
        <w:r>
          <w:rPr>
            <w:noProof/>
            <w:webHidden/>
          </w:rPr>
          <w:fldChar w:fldCharType="end"/>
        </w:r>
      </w:hyperlink>
    </w:p>
    <w:p w14:paraId="40BA719C" w14:textId="3169C16B" w:rsidR="00062E57" w:rsidRDefault="00062E57">
      <w:pPr>
        <w:pStyle w:val="TOC2"/>
        <w:tabs>
          <w:tab w:val="right" w:leader="dot" w:pos="9060"/>
        </w:tabs>
        <w:rPr>
          <w:rFonts w:asciiTheme="minorHAnsi" w:eastAsiaTheme="minorEastAsia" w:hAnsiTheme="minorHAnsi" w:cstheme="minorBidi"/>
          <w:noProof/>
          <w:szCs w:val="24"/>
        </w:rPr>
      </w:pPr>
      <w:hyperlink w:anchor="_Toc70922390" w:history="1">
        <w:r w:rsidRPr="00CC3744">
          <w:rPr>
            <w:rStyle w:val="a3"/>
            <w:noProof/>
          </w:rPr>
          <w:t xml:space="preserve">1.4  </w:t>
        </w:r>
        <w:r w:rsidRPr="00CC3744">
          <w:rPr>
            <w:rStyle w:val="a3"/>
            <w:noProof/>
          </w:rPr>
          <w:t>论文组织结构</w:t>
        </w:r>
        <w:r>
          <w:rPr>
            <w:noProof/>
            <w:webHidden/>
          </w:rPr>
          <w:tab/>
        </w:r>
        <w:r>
          <w:rPr>
            <w:noProof/>
            <w:webHidden/>
          </w:rPr>
          <w:fldChar w:fldCharType="begin"/>
        </w:r>
        <w:r>
          <w:rPr>
            <w:noProof/>
            <w:webHidden/>
          </w:rPr>
          <w:instrText xml:space="preserve"> PAGEREF _Toc70922390 \h </w:instrText>
        </w:r>
        <w:r>
          <w:rPr>
            <w:noProof/>
            <w:webHidden/>
          </w:rPr>
        </w:r>
        <w:r>
          <w:rPr>
            <w:noProof/>
            <w:webHidden/>
          </w:rPr>
          <w:fldChar w:fldCharType="separate"/>
        </w:r>
        <w:r>
          <w:rPr>
            <w:noProof/>
            <w:webHidden/>
          </w:rPr>
          <w:t>6</w:t>
        </w:r>
        <w:r>
          <w:rPr>
            <w:noProof/>
            <w:webHidden/>
          </w:rPr>
          <w:fldChar w:fldCharType="end"/>
        </w:r>
      </w:hyperlink>
    </w:p>
    <w:p w14:paraId="4BA53647" w14:textId="19D0E2D8" w:rsidR="00062E57" w:rsidRDefault="00062E57">
      <w:pPr>
        <w:pStyle w:val="TOC1"/>
        <w:tabs>
          <w:tab w:val="right" w:leader="dot" w:pos="9060"/>
        </w:tabs>
        <w:rPr>
          <w:rFonts w:asciiTheme="minorHAnsi" w:eastAsiaTheme="minorEastAsia" w:hAnsiTheme="minorHAnsi" w:cstheme="minorBidi"/>
          <w:noProof/>
          <w:szCs w:val="24"/>
        </w:rPr>
      </w:pPr>
      <w:hyperlink w:anchor="_Toc70922391" w:history="1">
        <w:r w:rsidRPr="00CC3744">
          <w:rPr>
            <w:rStyle w:val="a3"/>
            <w:noProof/>
          </w:rPr>
          <w:t xml:space="preserve">2  </w:t>
        </w:r>
        <w:r w:rsidRPr="00CC3744">
          <w:rPr>
            <w:rStyle w:val="a3"/>
            <w:noProof/>
          </w:rPr>
          <w:t>开发技术及工具介绍</w:t>
        </w:r>
        <w:r>
          <w:rPr>
            <w:noProof/>
            <w:webHidden/>
          </w:rPr>
          <w:tab/>
        </w:r>
        <w:r>
          <w:rPr>
            <w:noProof/>
            <w:webHidden/>
          </w:rPr>
          <w:fldChar w:fldCharType="begin"/>
        </w:r>
        <w:r>
          <w:rPr>
            <w:noProof/>
            <w:webHidden/>
          </w:rPr>
          <w:instrText xml:space="preserve"> PAGEREF _Toc70922391 \h </w:instrText>
        </w:r>
        <w:r>
          <w:rPr>
            <w:noProof/>
            <w:webHidden/>
          </w:rPr>
        </w:r>
        <w:r>
          <w:rPr>
            <w:noProof/>
            <w:webHidden/>
          </w:rPr>
          <w:fldChar w:fldCharType="separate"/>
        </w:r>
        <w:r>
          <w:rPr>
            <w:noProof/>
            <w:webHidden/>
          </w:rPr>
          <w:t>8</w:t>
        </w:r>
        <w:r>
          <w:rPr>
            <w:noProof/>
            <w:webHidden/>
          </w:rPr>
          <w:fldChar w:fldCharType="end"/>
        </w:r>
      </w:hyperlink>
    </w:p>
    <w:p w14:paraId="1C201C02" w14:textId="65C869AB" w:rsidR="00062E57" w:rsidRDefault="00062E57">
      <w:pPr>
        <w:pStyle w:val="TOC2"/>
        <w:tabs>
          <w:tab w:val="right" w:leader="dot" w:pos="9060"/>
        </w:tabs>
        <w:rPr>
          <w:rFonts w:asciiTheme="minorHAnsi" w:eastAsiaTheme="minorEastAsia" w:hAnsiTheme="minorHAnsi" w:cstheme="minorBidi"/>
          <w:noProof/>
          <w:szCs w:val="24"/>
        </w:rPr>
      </w:pPr>
      <w:hyperlink w:anchor="_Toc70922392" w:history="1">
        <w:r w:rsidRPr="00CC3744">
          <w:rPr>
            <w:rStyle w:val="a3"/>
            <w:noProof/>
          </w:rPr>
          <w:t>2.1  tensorflow</w:t>
        </w:r>
        <w:r w:rsidRPr="00CC3744">
          <w:rPr>
            <w:rStyle w:val="a3"/>
            <w:noProof/>
          </w:rPr>
          <w:t>开发框架</w:t>
        </w:r>
        <w:r>
          <w:rPr>
            <w:noProof/>
            <w:webHidden/>
          </w:rPr>
          <w:tab/>
        </w:r>
        <w:r>
          <w:rPr>
            <w:noProof/>
            <w:webHidden/>
          </w:rPr>
          <w:fldChar w:fldCharType="begin"/>
        </w:r>
        <w:r>
          <w:rPr>
            <w:noProof/>
            <w:webHidden/>
          </w:rPr>
          <w:instrText xml:space="preserve"> PAGEREF _Toc70922392 \h </w:instrText>
        </w:r>
        <w:r>
          <w:rPr>
            <w:noProof/>
            <w:webHidden/>
          </w:rPr>
        </w:r>
        <w:r>
          <w:rPr>
            <w:noProof/>
            <w:webHidden/>
          </w:rPr>
          <w:fldChar w:fldCharType="separate"/>
        </w:r>
        <w:r>
          <w:rPr>
            <w:noProof/>
            <w:webHidden/>
          </w:rPr>
          <w:t>8</w:t>
        </w:r>
        <w:r>
          <w:rPr>
            <w:noProof/>
            <w:webHidden/>
          </w:rPr>
          <w:fldChar w:fldCharType="end"/>
        </w:r>
      </w:hyperlink>
    </w:p>
    <w:p w14:paraId="16DF46E1" w14:textId="5A5AA355" w:rsidR="00062E57" w:rsidRDefault="00062E57">
      <w:pPr>
        <w:pStyle w:val="TOC2"/>
        <w:tabs>
          <w:tab w:val="right" w:leader="dot" w:pos="9060"/>
        </w:tabs>
        <w:rPr>
          <w:rFonts w:asciiTheme="minorHAnsi" w:eastAsiaTheme="minorEastAsia" w:hAnsiTheme="minorHAnsi" w:cstheme="minorBidi"/>
          <w:noProof/>
          <w:szCs w:val="24"/>
        </w:rPr>
      </w:pPr>
      <w:hyperlink w:anchor="_Toc70922393" w:history="1">
        <w:r w:rsidRPr="00CC3744">
          <w:rPr>
            <w:rStyle w:val="a3"/>
            <w:noProof/>
          </w:rPr>
          <w:t>2.2  keras</w:t>
        </w:r>
        <w:r>
          <w:rPr>
            <w:noProof/>
            <w:webHidden/>
          </w:rPr>
          <w:tab/>
        </w:r>
        <w:r>
          <w:rPr>
            <w:noProof/>
            <w:webHidden/>
          </w:rPr>
          <w:fldChar w:fldCharType="begin"/>
        </w:r>
        <w:r>
          <w:rPr>
            <w:noProof/>
            <w:webHidden/>
          </w:rPr>
          <w:instrText xml:space="preserve"> PAGEREF _Toc70922393 \h </w:instrText>
        </w:r>
        <w:r>
          <w:rPr>
            <w:noProof/>
            <w:webHidden/>
          </w:rPr>
        </w:r>
        <w:r>
          <w:rPr>
            <w:noProof/>
            <w:webHidden/>
          </w:rPr>
          <w:fldChar w:fldCharType="separate"/>
        </w:r>
        <w:r>
          <w:rPr>
            <w:noProof/>
            <w:webHidden/>
          </w:rPr>
          <w:t>10</w:t>
        </w:r>
        <w:r>
          <w:rPr>
            <w:noProof/>
            <w:webHidden/>
          </w:rPr>
          <w:fldChar w:fldCharType="end"/>
        </w:r>
      </w:hyperlink>
    </w:p>
    <w:p w14:paraId="0EAEEA87" w14:textId="4C881EC7" w:rsidR="00062E57" w:rsidRDefault="00062E57">
      <w:pPr>
        <w:pStyle w:val="TOC2"/>
        <w:tabs>
          <w:tab w:val="right" w:leader="dot" w:pos="9060"/>
        </w:tabs>
        <w:rPr>
          <w:rFonts w:asciiTheme="minorHAnsi" w:eastAsiaTheme="minorEastAsia" w:hAnsiTheme="minorHAnsi" w:cstheme="minorBidi"/>
          <w:noProof/>
          <w:szCs w:val="24"/>
        </w:rPr>
      </w:pPr>
      <w:hyperlink w:anchor="_Toc70922394" w:history="1">
        <w:r w:rsidRPr="00CC3744">
          <w:rPr>
            <w:rStyle w:val="a3"/>
            <w:noProof/>
          </w:rPr>
          <w:t xml:space="preserve">2.3  </w:t>
        </w:r>
        <w:r w:rsidRPr="00CC3744">
          <w:rPr>
            <w:rStyle w:val="a3"/>
            <w:rFonts w:ascii="Segoe UI" w:hAnsi="Segoe UI" w:cs="Segoe UI"/>
            <w:noProof/>
          </w:rPr>
          <w:t>NumPy</w:t>
        </w:r>
        <w:r>
          <w:rPr>
            <w:noProof/>
            <w:webHidden/>
          </w:rPr>
          <w:tab/>
        </w:r>
        <w:r>
          <w:rPr>
            <w:noProof/>
            <w:webHidden/>
          </w:rPr>
          <w:fldChar w:fldCharType="begin"/>
        </w:r>
        <w:r>
          <w:rPr>
            <w:noProof/>
            <w:webHidden/>
          </w:rPr>
          <w:instrText xml:space="preserve"> PAGEREF _Toc70922394 \h </w:instrText>
        </w:r>
        <w:r>
          <w:rPr>
            <w:noProof/>
            <w:webHidden/>
          </w:rPr>
        </w:r>
        <w:r>
          <w:rPr>
            <w:noProof/>
            <w:webHidden/>
          </w:rPr>
          <w:fldChar w:fldCharType="separate"/>
        </w:r>
        <w:r>
          <w:rPr>
            <w:noProof/>
            <w:webHidden/>
          </w:rPr>
          <w:t>10</w:t>
        </w:r>
        <w:r>
          <w:rPr>
            <w:noProof/>
            <w:webHidden/>
          </w:rPr>
          <w:fldChar w:fldCharType="end"/>
        </w:r>
      </w:hyperlink>
    </w:p>
    <w:p w14:paraId="6767E6C7" w14:textId="3D40C41A" w:rsidR="00062E57" w:rsidRDefault="00062E57">
      <w:pPr>
        <w:pStyle w:val="TOC2"/>
        <w:tabs>
          <w:tab w:val="right" w:leader="dot" w:pos="9060"/>
        </w:tabs>
        <w:rPr>
          <w:rFonts w:asciiTheme="minorHAnsi" w:eastAsiaTheme="minorEastAsia" w:hAnsiTheme="minorHAnsi" w:cstheme="minorBidi"/>
          <w:noProof/>
          <w:szCs w:val="24"/>
        </w:rPr>
      </w:pPr>
      <w:hyperlink w:anchor="_Toc70922395" w:history="1">
        <w:r w:rsidRPr="00CC3744">
          <w:rPr>
            <w:rStyle w:val="a3"/>
            <w:noProof/>
          </w:rPr>
          <w:t>2.4  Jupyter Notebook</w:t>
        </w:r>
        <w:r>
          <w:rPr>
            <w:noProof/>
            <w:webHidden/>
          </w:rPr>
          <w:tab/>
        </w:r>
        <w:r>
          <w:rPr>
            <w:noProof/>
            <w:webHidden/>
          </w:rPr>
          <w:fldChar w:fldCharType="begin"/>
        </w:r>
        <w:r>
          <w:rPr>
            <w:noProof/>
            <w:webHidden/>
          </w:rPr>
          <w:instrText xml:space="preserve"> PAGEREF _Toc70922395 \h </w:instrText>
        </w:r>
        <w:r>
          <w:rPr>
            <w:noProof/>
            <w:webHidden/>
          </w:rPr>
        </w:r>
        <w:r>
          <w:rPr>
            <w:noProof/>
            <w:webHidden/>
          </w:rPr>
          <w:fldChar w:fldCharType="separate"/>
        </w:r>
        <w:r>
          <w:rPr>
            <w:noProof/>
            <w:webHidden/>
          </w:rPr>
          <w:t>11</w:t>
        </w:r>
        <w:r>
          <w:rPr>
            <w:noProof/>
            <w:webHidden/>
          </w:rPr>
          <w:fldChar w:fldCharType="end"/>
        </w:r>
      </w:hyperlink>
    </w:p>
    <w:p w14:paraId="180D40CE" w14:textId="710891CA" w:rsidR="00062E57" w:rsidRDefault="00062E57">
      <w:pPr>
        <w:pStyle w:val="TOC1"/>
        <w:tabs>
          <w:tab w:val="right" w:leader="dot" w:pos="9060"/>
        </w:tabs>
        <w:rPr>
          <w:rFonts w:asciiTheme="minorHAnsi" w:eastAsiaTheme="minorEastAsia" w:hAnsiTheme="minorHAnsi" w:cstheme="minorBidi"/>
          <w:noProof/>
          <w:szCs w:val="24"/>
        </w:rPr>
      </w:pPr>
      <w:hyperlink w:anchor="_Toc70922396" w:history="1">
        <w:r w:rsidRPr="00CC3744">
          <w:rPr>
            <w:rStyle w:val="a3"/>
            <w:noProof/>
          </w:rPr>
          <w:t xml:space="preserve">3  </w:t>
        </w:r>
        <w:r w:rsidRPr="00CC3744">
          <w:rPr>
            <w:rStyle w:val="a3"/>
            <w:noProof/>
          </w:rPr>
          <w:t>情感分析系统系统分析与设计</w:t>
        </w:r>
        <w:r>
          <w:rPr>
            <w:noProof/>
            <w:webHidden/>
          </w:rPr>
          <w:tab/>
        </w:r>
        <w:r>
          <w:rPr>
            <w:noProof/>
            <w:webHidden/>
          </w:rPr>
          <w:fldChar w:fldCharType="begin"/>
        </w:r>
        <w:r>
          <w:rPr>
            <w:noProof/>
            <w:webHidden/>
          </w:rPr>
          <w:instrText xml:space="preserve"> PAGEREF _Toc70922396 \h </w:instrText>
        </w:r>
        <w:r>
          <w:rPr>
            <w:noProof/>
            <w:webHidden/>
          </w:rPr>
        </w:r>
        <w:r>
          <w:rPr>
            <w:noProof/>
            <w:webHidden/>
          </w:rPr>
          <w:fldChar w:fldCharType="separate"/>
        </w:r>
        <w:r>
          <w:rPr>
            <w:noProof/>
            <w:webHidden/>
          </w:rPr>
          <w:t>12</w:t>
        </w:r>
        <w:r>
          <w:rPr>
            <w:noProof/>
            <w:webHidden/>
          </w:rPr>
          <w:fldChar w:fldCharType="end"/>
        </w:r>
      </w:hyperlink>
    </w:p>
    <w:p w14:paraId="4F7BD083" w14:textId="47577F87" w:rsidR="00062E57" w:rsidRDefault="00062E57">
      <w:pPr>
        <w:pStyle w:val="TOC2"/>
        <w:tabs>
          <w:tab w:val="right" w:leader="dot" w:pos="9060"/>
        </w:tabs>
        <w:rPr>
          <w:rFonts w:asciiTheme="minorHAnsi" w:eastAsiaTheme="minorEastAsia" w:hAnsiTheme="minorHAnsi" w:cstheme="minorBidi"/>
          <w:noProof/>
          <w:szCs w:val="24"/>
        </w:rPr>
      </w:pPr>
      <w:hyperlink w:anchor="_Toc70922397" w:history="1">
        <w:r w:rsidRPr="00CC3744">
          <w:rPr>
            <w:rStyle w:val="a3"/>
            <w:noProof/>
          </w:rPr>
          <w:t xml:space="preserve">3.1  </w:t>
        </w:r>
        <w:r w:rsidRPr="00CC3744">
          <w:rPr>
            <w:rStyle w:val="a3"/>
            <w:noProof/>
          </w:rPr>
          <w:t>系统需求分析</w:t>
        </w:r>
        <w:r>
          <w:rPr>
            <w:noProof/>
            <w:webHidden/>
          </w:rPr>
          <w:tab/>
        </w:r>
        <w:r>
          <w:rPr>
            <w:noProof/>
            <w:webHidden/>
          </w:rPr>
          <w:fldChar w:fldCharType="begin"/>
        </w:r>
        <w:r>
          <w:rPr>
            <w:noProof/>
            <w:webHidden/>
          </w:rPr>
          <w:instrText xml:space="preserve"> PAGEREF _Toc70922397 \h </w:instrText>
        </w:r>
        <w:r>
          <w:rPr>
            <w:noProof/>
            <w:webHidden/>
          </w:rPr>
        </w:r>
        <w:r>
          <w:rPr>
            <w:noProof/>
            <w:webHidden/>
          </w:rPr>
          <w:fldChar w:fldCharType="separate"/>
        </w:r>
        <w:r>
          <w:rPr>
            <w:noProof/>
            <w:webHidden/>
          </w:rPr>
          <w:t>12</w:t>
        </w:r>
        <w:r>
          <w:rPr>
            <w:noProof/>
            <w:webHidden/>
          </w:rPr>
          <w:fldChar w:fldCharType="end"/>
        </w:r>
      </w:hyperlink>
    </w:p>
    <w:p w14:paraId="5BFB1BD6" w14:textId="3C8D9193" w:rsidR="00062E57" w:rsidRDefault="00062E57">
      <w:pPr>
        <w:pStyle w:val="TOC2"/>
        <w:tabs>
          <w:tab w:val="right" w:leader="dot" w:pos="9060"/>
        </w:tabs>
        <w:rPr>
          <w:rFonts w:asciiTheme="minorHAnsi" w:eastAsiaTheme="minorEastAsia" w:hAnsiTheme="minorHAnsi" w:cstheme="minorBidi"/>
          <w:noProof/>
          <w:szCs w:val="24"/>
        </w:rPr>
      </w:pPr>
      <w:hyperlink w:anchor="_Toc70922398" w:history="1">
        <w:r w:rsidRPr="00CC3744">
          <w:rPr>
            <w:rStyle w:val="a3"/>
            <w:noProof/>
          </w:rPr>
          <w:t xml:space="preserve">3.2  </w:t>
        </w:r>
        <w:r w:rsidRPr="00CC3744">
          <w:rPr>
            <w:rStyle w:val="a3"/>
            <w:noProof/>
          </w:rPr>
          <w:t>系统设计效果</w:t>
        </w:r>
        <w:r>
          <w:rPr>
            <w:noProof/>
            <w:webHidden/>
          </w:rPr>
          <w:tab/>
        </w:r>
        <w:r>
          <w:rPr>
            <w:noProof/>
            <w:webHidden/>
          </w:rPr>
          <w:fldChar w:fldCharType="begin"/>
        </w:r>
        <w:r>
          <w:rPr>
            <w:noProof/>
            <w:webHidden/>
          </w:rPr>
          <w:instrText xml:space="preserve"> PAGEREF _Toc70922398 \h </w:instrText>
        </w:r>
        <w:r>
          <w:rPr>
            <w:noProof/>
            <w:webHidden/>
          </w:rPr>
        </w:r>
        <w:r>
          <w:rPr>
            <w:noProof/>
            <w:webHidden/>
          </w:rPr>
          <w:fldChar w:fldCharType="separate"/>
        </w:r>
        <w:r>
          <w:rPr>
            <w:noProof/>
            <w:webHidden/>
          </w:rPr>
          <w:t>13</w:t>
        </w:r>
        <w:r>
          <w:rPr>
            <w:noProof/>
            <w:webHidden/>
          </w:rPr>
          <w:fldChar w:fldCharType="end"/>
        </w:r>
      </w:hyperlink>
    </w:p>
    <w:p w14:paraId="4B67D04F" w14:textId="78F633B5" w:rsidR="00062E57" w:rsidRDefault="00062E57">
      <w:pPr>
        <w:pStyle w:val="TOC2"/>
        <w:tabs>
          <w:tab w:val="right" w:leader="dot" w:pos="9060"/>
        </w:tabs>
        <w:rPr>
          <w:rFonts w:asciiTheme="minorHAnsi" w:eastAsiaTheme="minorEastAsia" w:hAnsiTheme="minorHAnsi" w:cstheme="minorBidi"/>
          <w:noProof/>
          <w:szCs w:val="24"/>
        </w:rPr>
      </w:pPr>
      <w:hyperlink w:anchor="_Toc70922399" w:history="1">
        <w:r w:rsidRPr="00CC3744">
          <w:rPr>
            <w:rStyle w:val="a3"/>
            <w:noProof/>
          </w:rPr>
          <w:t xml:space="preserve">3.3  </w:t>
        </w:r>
        <w:r w:rsidRPr="00CC3744">
          <w:rPr>
            <w:rStyle w:val="a3"/>
            <w:noProof/>
          </w:rPr>
          <w:t>系统角色功能设计</w:t>
        </w:r>
        <w:r>
          <w:rPr>
            <w:noProof/>
            <w:webHidden/>
          </w:rPr>
          <w:tab/>
        </w:r>
        <w:r>
          <w:rPr>
            <w:noProof/>
            <w:webHidden/>
          </w:rPr>
          <w:fldChar w:fldCharType="begin"/>
        </w:r>
        <w:r>
          <w:rPr>
            <w:noProof/>
            <w:webHidden/>
          </w:rPr>
          <w:instrText xml:space="preserve"> PAGEREF _Toc70922399 \h </w:instrText>
        </w:r>
        <w:r>
          <w:rPr>
            <w:noProof/>
            <w:webHidden/>
          </w:rPr>
        </w:r>
        <w:r>
          <w:rPr>
            <w:noProof/>
            <w:webHidden/>
          </w:rPr>
          <w:fldChar w:fldCharType="separate"/>
        </w:r>
        <w:r>
          <w:rPr>
            <w:noProof/>
            <w:webHidden/>
          </w:rPr>
          <w:t>13</w:t>
        </w:r>
        <w:r>
          <w:rPr>
            <w:noProof/>
            <w:webHidden/>
          </w:rPr>
          <w:fldChar w:fldCharType="end"/>
        </w:r>
      </w:hyperlink>
    </w:p>
    <w:p w14:paraId="68AF524B" w14:textId="53BDE123" w:rsidR="00062E57" w:rsidRDefault="00062E57">
      <w:pPr>
        <w:pStyle w:val="TOC1"/>
        <w:tabs>
          <w:tab w:val="right" w:leader="dot" w:pos="9060"/>
        </w:tabs>
        <w:rPr>
          <w:rFonts w:asciiTheme="minorHAnsi" w:eastAsiaTheme="minorEastAsia" w:hAnsiTheme="minorHAnsi" w:cstheme="minorBidi"/>
          <w:noProof/>
          <w:szCs w:val="24"/>
        </w:rPr>
      </w:pPr>
      <w:hyperlink w:anchor="_Toc70922400" w:history="1">
        <w:r w:rsidRPr="00CC3744">
          <w:rPr>
            <w:rStyle w:val="a3"/>
            <w:noProof/>
          </w:rPr>
          <w:t xml:space="preserve">4  </w:t>
        </w:r>
        <w:r w:rsidRPr="00CC3744">
          <w:rPr>
            <w:rStyle w:val="a3"/>
            <w:noProof/>
          </w:rPr>
          <w:t>情感分析系统系统详细设计</w:t>
        </w:r>
        <w:r>
          <w:rPr>
            <w:noProof/>
            <w:webHidden/>
          </w:rPr>
          <w:tab/>
        </w:r>
        <w:r>
          <w:rPr>
            <w:noProof/>
            <w:webHidden/>
          </w:rPr>
          <w:fldChar w:fldCharType="begin"/>
        </w:r>
        <w:r>
          <w:rPr>
            <w:noProof/>
            <w:webHidden/>
          </w:rPr>
          <w:instrText xml:space="preserve"> PAGEREF _Toc70922400 \h </w:instrText>
        </w:r>
        <w:r>
          <w:rPr>
            <w:noProof/>
            <w:webHidden/>
          </w:rPr>
        </w:r>
        <w:r>
          <w:rPr>
            <w:noProof/>
            <w:webHidden/>
          </w:rPr>
          <w:fldChar w:fldCharType="separate"/>
        </w:r>
        <w:r>
          <w:rPr>
            <w:noProof/>
            <w:webHidden/>
          </w:rPr>
          <w:t>16</w:t>
        </w:r>
        <w:r>
          <w:rPr>
            <w:noProof/>
            <w:webHidden/>
          </w:rPr>
          <w:fldChar w:fldCharType="end"/>
        </w:r>
      </w:hyperlink>
    </w:p>
    <w:p w14:paraId="28F50128" w14:textId="6AC1CAE4" w:rsidR="00062E57" w:rsidRDefault="00062E57">
      <w:pPr>
        <w:pStyle w:val="TOC2"/>
        <w:tabs>
          <w:tab w:val="right" w:leader="dot" w:pos="9060"/>
        </w:tabs>
        <w:rPr>
          <w:rFonts w:asciiTheme="minorHAnsi" w:eastAsiaTheme="minorEastAsia" w:hAnsiTheme="minorHAnsi" w:cstheme="minorBidi"/>
          <w:noProof/>
          <w:szCs w:val="24"/>
        </w:rPr>
      </w:pPr>
      <w:hyperlink w:anchor="_Toc70922401" w:history="1">
        <w:r w:rsidRPr="00CC3744">
          <w:rPr>
            <w:rStyle w:val="a3"/>
            <w:noProof/>
          </w:rPr>
          <w:t xml:space="preserve">4.1  </w:t>
        </w:r>
        <w:r w:rsidRPr="00CC3744">
          <w:rPr>
            <w:rStyle w:val="a3"/>
            <w:noProof/>
          </w:rPr>
          <w:t>系统结构设计</w:t>
        </w:r>
        <w:r>
          <w:rPr>
            <w:noProof/>
            <w:webHidden/>
          </w:rPr>
          <w:tab/>
        </w:r>
        <w:r>
          <w:rPr>
            <w:noProof/>
            <w:webHidden/>
          </w:rPr>
          <w:fldChar w:fldCharType="begin"/>
        </w:r>
        <w:r>
          <w:rPr>
            <w:noProof/>
            <w:webHidden/>
          </w:rPr>
          <w:instrText xml:space="preserve"> PAGEREF _Toc70922401 \h </w:instrText>
        </w:r>
        <w:r>
          <w:rPr>
            <w:noProof/>
            <w:webHidden/>
          </w:rPr>
        </w:r>
        <w:r>
          <w:rPr>
            <w:noProof/>
            <w:webHidden/>
          </w:rPr>
          <w:fldChar w:fldCharType="separate"/>
        </w:r>
        <w:r>
          <w:rPr>
            <w:noProof/>
            <w:webHidden/>
          </w:rPr>
          <w:t>16</w:t>
        </w:r>
        <w:r>
          <w:rPr>
            <w:noProof/>
            <w:webHidden/>
          </w:rPr>
          <w:fldChar w:fldCharType="end"/>
        </w:r>
      </w:hyperlink>
    </w:p>
    <w:p w14:paraId="5A3A2350" w14:textId="0BB62E9D" w:rsidR="00062E57" w:rsidRDefault="00062E57">
      <w:pPr>
        <w:pStyle w:val="TOC2"/>
        <w:tabs>
          <w:tab w:val="right" w:leader="dot" w:pos="9060"/>
        </w:tabs>
        <w:rPr>
          <w:rFonts w:asciiTheme="minorHAnsi" w:eastAsiaTheme="minorEastAsia" w:hAnsiTheme="minorHAnsi" w:cstheme="minorBidi"/>
          <w:noProof/>
          <w:szCs w:val="24"/>
        </w:rPr>
      </w:pPr>
      <w:hyperlink w:anchor="_Toc70922402" w:history="1">
        <w:r w:rsidRPr="00CC3744">
          <w:rPr>
            <w:rStyle w:val="a3"/>
            <w:noProof/>
          </w:rPr>
          <w:t xml:space="preserve">4.2  </w:t>
        </w:r>
        <w:r w:rsidRPr="00CC3744">
          <w:rPr>
            <w:rStyle w:val="a3"/>
            <w:noProof/>
          </w:rPr>
          <w:t>系统概念模型</w:t>
        </w:r>
        <w:r>
          <w:rPr>
            <w:noProof/>
            <w:webHidden/>
          </w:rPr>
          <w:tab/>
        </w:r>
        <w:r>
          <w:rPr>
            <w:noProof/>
            <w:webHidden/>
          </w:rPr>
          <w:fldChar w:fldCharType="begin"/>
        </w:r>
        <w:r>
          <w:rPr>
            <w:noProof/>
            <w:webHidden/>
          </w:rPr>
          <w:instrText xml:space="preserve"> PAGEREF _Toc70922402 \h </w:instrText>
        </w:r>
        <w:r>
          <w:rPr>
            <w:noProof/>
            <w:webHidden/>
          </w:rPr>
        </w:r>
        <w:r>
          <w:rPr>
            <w:noProof/>
            <w:webHidden/>
          </w:rPr>
          <w:fldChar w:fldCharType="separate"/>
        </w:r>
        <w:r>
          <w:rPr>
            <w:noProof/>
            <w:webHidden/>
          </w:rPr>
          <w:t>17</w:t>
        </w:r>
        <w:r>
          <w:rPr>
            <w:noProof/>
            <w:webHidden/>
          </w:rPr>
          <w:fldChar w:fldCharType="end"/>
        </w:r>
      </w:hyperlink>
    </w:p>
    <w:p w14:paraId="03698E5B" w14:textId="2F35195B" w:rsidR="00062E57" w:rsidRDefault="00062E57">
      <w:pPr>
        <w:pStyle w:val="TOC2"/>
        <w:tabs>
          <w:tab w:val="right" w:leader="dot" w:pos="9060"/>
        </w:tabs>
        <w:rPr>
          <w:rFonts w:asciiTheme="minorHAnsi" w:eastAsiaTheme="minorEastAsia" w:hAnsiTheme="minorHAnsi" w:cstheme="minorBidi"/>
          <w:noProof/>
          <w:szCs w:val="24"/>
        </w:rPr>
      </w:pPr>
      <w:hyperlink w:anchor="_Toc70922403" w:history="1">
        <w:r w:rsidRPr="00CC3744">
          <w:rPr>
            <w:rStyle w:val="a3"/>
            <w:noProof/>
          </w:rPr>
          <w:t xml:space="preserve">4.3  </w:t>
        </w:r>
        <w:r w:rsidRPr="00CC3744">
          <w:rPr>
            <w:rStyle w:val="a3"/>
            <w:noProof/>
          </w:rPr>
          <w:t>系统数据表逻辑结构设计</w:t>
        </w:r>
        <w:r>
          <w:rPr>
            <w:noProof/>
            <w:webHidden/>
          </w:rPr>
          <w:tab/>
        </w:r>
        <w:r>
          <w:rPr>
            <w:noProof/>
            <w:webHidden/>
          </w:rPr>
          <w:fldChar w:fldCharType="begin"/>
        </w:r>
        <w:r>
          <w:rPr>
            <w:noProof/>
            <w:webHidden/>
          </w:rPr>
          <w:instrText xml:space="preserve"> PAGEREF _Toc70922403 \h </w:instrText>
        </w:r>
        <w:r>
          <w:rPr>
            <w:noProof/>
            <w:webHidden/>
          </w:rPr>
        </w:r>
        <w:r>
          <w:rPr>
            <w:noProof/>
            <w:webHidden/>
          </w:rPr>
          <w:fldChar w:fldCharType="separate"/>
        </w:r>
        <w:r>
          <w:rPr>
            <w:noProof/>
            <w:webHidden/>
          </w:rPr>
          <w:t>20</w:t>
        </w:r>
        <w:r>
          <w:rPr>
            <w:noProof/>
            <w:webHidden/>
          </w:rPr>
          <w:fldChar w:fldCharType="end"/>
        </w:r>
      </w:hyperlink>
    </w:p>
    <w:p w14:paraId="0386E7D1" w14:textId="59979E7E" w:rsidR="00062E57" w:rsidRDefault="00062E57">
      <w:pPr>
        <w:pStyle w:val="TOC3"/>
        <w:tabs>
          <w:tab w:val="right" w:leader="dot" w:pos="9060"/>
        </w:tabs>
        <w:rPr>
          <w:rFonts w:asciiTheme="minorHAnsi" w:eastAsiaTheme="minorEastAsia" w:hAnsiTheme="minorHAnsi" w:cstheme="minorBidi"/>
          <w:noProof/>
          <w:szCs w:val="24"/>
        </w:rPr>
      </w:pPr>
      <w:hyperlink w:anchor="_Toc70922404" w:history="1">
        <w:r w:rsidRPr="00CC3744">
          <w:rPr>
            <w:rStyle w:val="a3"/>
            <w:noProof/>
          </w:rPr>
          <w:t xml:space="preserve">4.3.1  </w:t>
        </w:r>
        <w:r w:rsidRPr="00CC3744">
          <w:rPr>
            <w:rStyle w:val="a3"/>
            <w:noProof/>
          </w:rPr>
          <w:t>数据表介绍</w:t>
        </w:r>
        <w:r>
          <w:rPr>
            <w:noProof/>
            <w:webHidden/>
          </w:rPr>
          <w:tab/>
        </w:r>
        <w:r>
          <w:rPr>
            <w:noProof/>
            <w:webHidden/>
          </w:rPr>
          <w:fldChar w:fldCharType="begin"/>
        </w:r>
        <w:r>
          <w:rPr>
            <w:noProof/>
            <w:webHidden/>
          </w:rPr>
          <w:instrText xml:space="preserve"> PAGEREF _Toc70922404 \h </w:instrText>
        </w:r>
        <w:r>
          <w:rPr>
            <w:noProof/>
            <w:webHidden/>
          </w:rPr>
        </w:r>
        <w:r>
          <w:rPr>
            <w:noProof/>
            <w:webHidden/>
          </w:rPr>
          <w:fldChar w:fldCharType="separate"/>
        </w:r>
        <w:r>
          <w:rPr>
            <w:noProof/>
            <w:webHidden/>
          </w:rPr>
          <w:t>20</w:t>
        </w:r>
        <w:r>
          <w:rPr>
            <w:noProof/>
            <w:webHidden/>
          </w:rPr>
          <w:fldChar w:fldCharType="end"/>
        </w:r>
      </w:hyperlink>
    </w:p>
    <w:p w14:paraId="6977FD96" w14:textId="2B7EAA4F" w:rsidR="00062E57" w:rsidRDefault="00062E57">
      <w:pPr>
        <w:pStyle w:val="TOC3"/>
        <w:tabs>
          <w:tab w:val="right" w:leader="dot" w:pos="9060"/>
        </w:tabs>
        <w:rPr>
          <w:rFonts w:asciiTheme="minorHAnsi" w:eastAsiaTheme="minorEastAsia" w:hAnsiTheme="minorHAnsi" w:cstheme="minorBidi"/>
          <w:noProof/>
          <w:szCs w:val="24"/>
        </w:rPr>
      </w:pPr>
      <w:hyperlink w:anchor="_Toc70922405" w:history="1">
        <w:r w:rsidRPr="00CC3744">
          <w:rPr>
            <w:rStyle w:val="a3"/>
            <w:noProof/>
          </w:rPr>
          <w:t xml:space="preserve">4.3.2  </w:t>
        </w:r>
        <w:r w:rsidRPr="00CC3744">
          <w:rPr>
            <w:rStyle w:val="a3"/>
            <w:noProof/>
          </w:rPr>
          <w:t>数据表设计</w:t>
        </w:r>
        <w:r>
          <w:rPr>
            <w:noProof/>
            <w:webHidden/>
          </w:rPr>
          <w:tab/>
        </w:r>
        <w:r>
          <w:rPr>
            <w:noProof/>
            <w:webHidden/>
          </w:rPr>
          <w:fldChar w:fldCharType="begin"/>
        </w:r>
        <w:r>
          <w:rPr>
            <w:noProof/>
            <w:webHidden/>
          </w:rPr>
          <w:instrText xml:space="preserve"> PAGEREF _Toc70922405 \h </w:instrText>
        </w:r>
        <w:r>
          <w:rPr>
            <w:noProof/>
            <w:webHidden/>
          </w:rPr>
        </w:r>
        <w:r>
          <w:rPr>
            <w:noProof/>
            <w:webHidden/>
          </w:rPr>
          <w:fldChar w:fldCharType="separate"/>
        </w:r>
        <w:r>
          <w:rPr>
            <w:noProof/>
            <w:webHidden/>
          </w:rPr>
          <w:t>20</w:t>
        </w:r>
        <w:r>
          <w:rPr>
            <w:noProof/>
            <w:webHidden/>
          </w:rPr>
          <w:fldChar w:fldCharType="end"/>
        </w:r>
      </w:hyperlink>
    </w:p>
    <w:p w14:paraId="3B485A54" w14:textId="1467D103" w:rsidR="00062E57" w:rsidRDefault="00062E57">
      <w:pPr>
        <w:pStyle w:val="TOC1"/>
        <w:tabs>
          <w:tab w:val="right" w:leader="dot" w:pos="9060"/>
        </w:tabs>
        <w:rPr>
          <w:rFonts w:asciiTheme="minorHAnsi" w:eastAsiaTheme="minorEastAsia" w:hAnsiTheme="minorHAnsi" w:cstheme="minorBidi"/>
          <w:noProof/>
          <w:szCs w:val="24"/>
        </w:rPr>
      </w:pPr>
      <w:hyperlink w:anchor="_Toc70922406" w:history="1">
        <w:r w:rsidRPr="00CC3744">
          <w:rPr>
            <w:rStyle w:val="a3"/>
            <w:noProof/>
          </w:rPr>
          <w:t xml:space="preserve">5  </w:t>
        </w:r>
        <w:r w:rsidRPr="00CC3744">
          <w:rPr>
            <w:rStyle w:val="a3"/>
            <w:noProof/>
          </w:rPr>
          <w:t>情感分析系统系统应用程序设计</w:t>
        </w:r>
        <w:r>
          <w:rPr>
            <w:noProof/>
            <w:webHidden/>
          </w:rPr>
          <w:tab/>
        </w:r>
        <w:r>
          <w:rPr>
            <w:noProof/>
            <w:webHidden/>
          </w:rPr>
          <w:fldChar w:fldCharType="begin"/>
        </w:r>
        <w:r>
          <w:rPr>
            <w:noProof/>
            <w:webHidden/>
          </w:rPr>
          <w:instrText xml:space="preserve"> PAGEREF _Toc70922406 \h </w:instrText>
        </w:r>
        <w:r>
          <w:rPr>
            <w:noProof/>
            <w:webHidden/>
          </w:rPr>
        </w:r>
        <w:r>
          <w:rPr>
            <w:noProof/>
            <w:webHidden/>
          </w:rPr>
          <w:fldChar w:fldCharType="separate"/>
        </w:r>
        <w:r>
          <w:rPr>
            <w:noProof/>
            <w:webHidden/>
          </w:rPr>
          <w:t>23</w:t>
        </w:r>
        <w:r>
          <w:rPr>
            <w:noProof/>
            <w:webHidden/>
          </w:rPr>
          <w:fldChar w:fldCharType="end"/>
        </w:r>
      </w:hyperlink>
    </w:p>
    <w:p w14:paraId="61BE2580" w14:textId="6CC21083" w:rsidR="00062E57" w:rsidRDefault="00062E57">
      <w:pPr>
        <w:pStyle w:val="TOC2"/>
        <w:tabs>
          <w:tab w:val="right" w:leader="dot" w:pos="9060"/>
        </w:tabs>
        <w:rPr>
          <w:rFonts w:asciiTheme="minorHAnsi" w:eastAsiaTheme="minorEastAsia" w:hAnsiTheme="minorHAnsi" w:cstheme="minorBidi"/>
          <w:noProof/>
          <w:szCs w:val="24"/>
        </w:rPr>
      </w:pPr>
      <w:hyperlink w:anchor="_Toc70922407" w:history="1">
        <w:r w:rsidRPr="00CC3744">
          <w:rPr>
            <w:rStyle w:val="a3"/>
            <w:noProof/>
          </w:rPr>
          <w:t xml:space="preserve">5.1  </w:t>
        </w:r>
        <w:r w:rsidRPr="00CC3744">
          <w:rPr>
            <w:rStyle w:val="a3"/>
            <w:noProof/>
          </w:rPr>
          <w:t>前台系统设计</w:t>
        </w:r>
        <w:r>
          <w:rPr>
            <w:noProof/>
            <w:webHidden/>
          </w:rPr>
          <w:tab/>
        </w:r>
        <w:r>
          <w:rPr>
            <w:noProof/>
            <w:webHidden/>
          </w:rPr>
          <w:fldChar w:fldCharType="begin"/>
        </w:r>
        <w:r>
          <w:rPr>
            <w:noProof/>
            <w:webHidden/>
          </w:rPr>
          <w:instrText xml:space="preserve"> PAGEREF _Toc70922407 \h </w:instrText>
        </w:r>
        <w:r>
          <w:rPr>
            <w:noProof/>
            <w:webHidden/>
          </w:rPr>
        </w:r>
        <w:r>
          <w:rPr>
            <w:noProof/>
            <w:webHidden/>
          </w:rPr>
          <w:fldChar w:fldCharType="separate"/>
        </w:r>
        <w:r>
          <w:rPr>
            <w:noProof/>
            <w:webHidden/>
          </w:rPr>
          <w:t>23</w:t>
        </w:r>
        <w:r>
          <w:rPr>
            <w:noProof/>
            <w:webHidden/>
          </w:rPr>
          <w:fldChar w:fldCharType="end"/>
        </w:r>
      </w:hyperlink>
    </w:p>
    <w:p w14:paraId="56B1894C" w14:textId="263A6236" w:rsidR="00062E57" w:rsidRDefault="00062E57">
      <w:pPr>
        <w:pStyle w:val="TOC3"/>
        <w:tabs>
          <w:tab w:val="right" w:leader="dot" w:pos="9060"/>
        </w:tabs>
        <w:rPr>
          <w:rFonts w:asciiTheme="minorHAnsi" w:eastAsiaTheme="minorEastAsia" w:hAnsiTheme="minorHAnsi" w:cstheme="minorBidi"/>
          <w:noProof/>
          <w:szCs w:val="24"/>
        </w:rPr>
      </w:pPr>
      <w:hyperlink w:anchor="_Toc70922408" w:history="1">
        <w:r w:rsidRPr="00CC3744">
          <w:rPr>
            <w:rStyle w:val="a3"/>
            <w:noProof/>
          </w:rPr>
          <w:t xml:space="preserve">5.1.1  </w:t>
        </w:r>
        <w:r w:rsidRPr="00CC3744">
          <w:rPr>
            <w:rStyle w:val="a3"/>
            <w:noProof/>
          </w:rPr>
          <w:t>主页面</w:t>
        </w:r>
        <w:r>
          <w:rPr>
            <w:noProof/>
            <w:webHidden/>
          </w:rPr>
          <w:tab/>
        </w:r>
        <w:r>
          <w:rPr>
            <w:noProof/>
            <w:webHidden/>
          </w:rPr>
          <w:fldChar w:fldCharType="begin"/>
        </w:r>
        <w:r>
          <w:rPr>
            <w:noProof/>
            <w:webHidden/>
          </w:rPr>
          <w:instrText xml:space="preserve"> PAGEREF _Toc70922408 \h </w:instrText>
        </w:r>
        <w:r>
          <w:rPr>
            <w:noProof/>
            <w:webHidden/>
          </w:rPr>
        </w:r>
        <w:r>
          <w:rPr>
            <w:noProof/>
            <w:webHidden/>
          </w:rPr>
          <w:fldChar w:fldCharType="separate"/>
        </w:r>
        <w:r>
          <w:rPr>
            <w:noProof/>
            <w:webHidden/>
          </w:rPr>
          <w:t>23</w:t>
        </w:r>
        <w:r>
          <w:rPr>
            <w:noProof/>
            <w:webHidden/>
          </w:rPr>
          <w:fldChar w:fldCharType="end"/>
        </w:r>
      </w:hyperlink>
    </w:p>
    <w:p w14:paraId="73ED14BA" w14:textId="03C54279" w:rsidR="00062E57" w:rsidRDefault="00062E57">
      <w:pPr>
        <w:pStyle w:val="TOC3"/>
        <w:tabs>
          <w:tab w:val="right" w:leader="dot" w:pos="9060"/>
        </w:tabs>
        <w:rPr>
          <w:rFonts w:asciiTheme="minorHAnsi" w:eastAsiaTheme="minorEastAsia" w:hAnsiTheme="minorHAnsi" w:cstheme="minorBidi"/>
          <w:noProof/>
          <w:szCs w:val="24"/>
        </w:rPr>
      </w:pPr>
      <w:hyperlink w:anchor="_Toc70922409" w:history="1">
        <w:r w:rsidRPr="00CC3744">
          <w:rPr>
            <w:rStyle w:val="a3"/>
            <w:noProof/>
          </w:rPr>
          <w:t xml:space="preserve">5.1.2  </w:t>
        </w:r>
        <w:r w:rsidRPr="00CC3744">
          <w:rPr>
            <w:rStyle w:val="a3"/>
            <w:noProof/>
          </w:rPr>
          <w:t>个人信息页面</w:t>
        </w:r>
        <w:r>
          <w:rPr>
            <w:noProof/>
            <w:webHidden/>
          </w:rPr>
          <w:tab/>
        </w:r>
        <w:r>
          <w:rPr>
            <w:noProof/>
            <w:webHidden/>
          </w:rPr>
          <w:fldChar w:fldCharType="begin"/>
        </w:r>
        <w:r>
          <w:rPr>
            <w:noProof/>
            <w:webHidden/>
          </w:rPr>
          <w:instrText xml:space="preserve"> PAGEREF _Toc70922409 \h </w:instrText>
        </w:r>
        <w:r>
          <w:rPr>
            <w:noProof/>
            <w:webHidden/>
          </w:rPr>
        </w:r>
        <w:r>
          <w:rPr>
            <w:noProof/>
            <w:webHidden/>
          </w:rPr>
          <w:fldChar w:fldCharType="separate"/>
        </w:r>
        <w:r>
          <w:rPr>
            <w:noProof/>
            <w:webHidden/>
          </w:rPr>
          <w:t>23</w:t>
        </w:r>
        <w:r>
          <w:rPr>
            <w:noProof/>
            <w:webHidden/>
          </w:rPr>
          <w:fldChar w:fldCharType="end"/>
        </w:r>
      </w:hyperlink>
    </w:p>
    <w:p w14:paraId="694127E4" w14:textId="00B4A071" w:rsidR="00062E57" w:rsidRDefault="00062E57">
      <w:pPr>
        <w:pStyle w:val="TOC3"/>
        <w:tabs>
          <w:tab w:val="right" w:leader="dot" w:pos="9060"/>
        </w:tabs>
        <w:rPr>
          <w:rFonts w:asciiTheme="minorHAnsi" w:eastAsiaTheme="minorEastAsia" w:hAnsiTheme="minorHAnsi" w:cstheme="minorBidi"/>
          <w:noProof/>
          <w:szCs w:val="24"/>
        </w:rPr>
      </w:pPr>
      <w:hyperlink w:anchor="_Toc70922410" w:history="1">
        <w:r w:rsidRPr="00CC3744">
          <w:rPr>
            <w:rStyle w:val="a3"/>
            <w:noProof/>
          </w:rPr>
          <w:t xml:space="preserve">5.1.3  </w:t>
        </w:r>
        <w:r w:rsidRPr="00CC3744">
          <w:rPr>
            <w:rStyle w:val="a3"/>
            <w:noProof/>
          </w:rPr>
          <w:t>密码修改页面</w:t>
        </w:r>
        <w:r>
          <w:rPr>
            <w:noProof/>
            <w:webHidden/>
          </w:rPr>
          <w:tab/>
        </w:r>
        <w:r>
          <w:rPr>
            <w:noProof/>
            <w:webHidden/>
          </w:rPr>
          <w:fldChar w:fldCharType="begin"/>
        </w:r>
        <w:r>
          <w:rPr>
            <w:noProof/>
            <w:webHidden/>
          </w:rPr>
          <w:instrText xml:space="preserve"> PAGEREF _Toc70922410 \h </w:instrText>
        </w:r>
        <w:r>
          <w:rPr>
            <w:noProof/>
            <w:webHidden/>
          </w:rPr>
        </w:r>
        <w:r>
          <w:rPr>
            <w:noProof/>
            <w:webHidden/>
          </w:rPr>
          <w:fldChar w:fldCharType="separate"/>
        </w:r>
        <w:r>
          <w:rPr>
            <w:noProof/>
            <w:webHidden/>
          </w:rPr>
          <w:t>24</w:t>
        </w:r>
        <w:r>
          <w:rPr>
            <w:noProof/>
            <w:webHidden/>
          </w:rPr>
          <w:fldChar w:fldCharType="end"/>
        </w:r>
      </w:hyperlink>
    </w:p>
    <w:p w14:paraId="03A44DA4" w14:textId="2A5A46AB" w:rsidR="00062E57" w:rsidRDefault="00062E57">
      <w:pPr>
        <w:pStyle w:val="TOC3"/>
        <w:tabs>
          <w:tab w:val="right" w:leader="dot" w:pos="9060"/>
        </w:tabs>
        <w:rPr>
          <w:rFonts w:asciiTheme="minorHAnsi" w:eastAsiaTheme="minorEastAsia" w:hAnsiTheme="minorHAnsi" w:cstheme="minorBidi"/>
          <w:noProof/>
          <w:szCs w:val="24"/>
        </w:rPr>
      </w:pPr>
      <w:hyperlink w:anchor="_Toc70922411" w:history="1">
        <w:r w:rsidRPr="00CC3744">
          <w:rPr>
            <w:rStyle w:val="a3"/>
            <w:noProof/>
          </w:rPr>
          <w:t xml:space="preserve">5.1.4  </w:t>
        </w:r>
        <w:r w:rsidRPr="00CC3744">
          <w:rPr>
            <w:rStyle w:val="a3"/>
            <w:noProof/>
          </w:rPr>
          <w:t>活动详情页面</w:t>
        </w:r>
        <w:r>
          <w:rPr>
            <w:noProof/>
            <w:webHidden/>
          </w:rPr>
          <w:tab/>
        </w:r>
        <w:r>
          <w:rPr>
            <w:noProof/>
            <w:webHidden/>
          </w:rPr>
          <w:fldChar w:fldCharType="begin"/>
        </w:r>
        <w:r>
          <w:rPr>
            <w:noProof/>
            <w:webHidden/>
          </w:rPr>
          <w:instrText xml:space="preserve"> PAGEREF _Toc70922411 \h </w:instrText>
        </w:r>
        <w:r>
          <w:rPr>
            <w:noProof/>
            <w:webHidden/>
          </w:rPr>
        </w:r>
        <w:r>
          <w:rPr>
            <w:noProof/>
            <w:webHidden/>
          </w:rPr>
          <w:fldChar w:fldCharType="separate"/>
        </w:r>
        <w:r>
          <w:rPr>
            <w:noProof/>
            <w:webHidden/>
          </w:rPr>
          <w:t>24</w:t>
        </w:r>
        <w:r>
          <w:rPr>
            <w:noProof/>
            <w:webHidden/>
          </w:rPr>
          <w:fldChar w:fldCharType="end"/>
        </w:r>
      </w:hyperlink>
    </w:p>
    <w:p w14:paraId="51435110" w14:textId="0494E0E1" w:rsidR="00062E57" w:rsidRDefault="00062E57">
      <w:pPr>
        <w:pStyle w:val="TOC2"/>
        <w:tabs>
          <w:tab w:val="right" w:leader="dot" w:pos="9060"/>
        </w:tabs>
        <w:rPr>
          <w:rFonts w:asciiTheme="minorHAnsi" w:eastAsiaTheme="minorEastAsia" w:hAnsiTheme="minorHAnsi" w:cstheme="minorBidi"/>
          <w:noProof/>
          <w:szCs w:val="24"/>
        </w:rPr>
      </w:pPr>
      <w:hyperlink w:anchor="_Toc70922412" w:history="1">
        <w:r w:rsidRPr="00CC3744">
          <w:rPr>
            <w:rStyle w:val="a3"/>
            <w:noProof/>
          </w:rPr>
          <w:t xml:space="preserve">5.2  </w:t>
        </w:r>
        <w:r w:rsidRPr="00CC3744">
          <w:rPr>
            <w:rStyle w:val="a3"/>
            <w:noProof/>
          </w:rPr>
          <w:t>后台系统设计</w:t>
        </w:r>
        <w:r>
          <w:rPr>
            <w:noProof/>
            <w:webHidden/>
          </w:rPr>
          <w:tab/>
        </w:r>
        <w:r>
          <w:rPr>
            <w:noProof/>
            <w:webHidden/>
          </w:rPr>
          <w:fldChar w:fldCharType="begin"/>
        </w:r>
        <w:r>
          <w:rPr>
            <w:noProof/>
            <w:webHidden/>
          </w:rPr>
          <w:instrText xml:space="preserve"> PAGEREF _Toc70922412 \h </w:instrText>
        </w:r>
        <w:r>
          <w:rPr>
            <w:noProof/>
            <w:webHidden/>
          </w:rPr>
        </w:r>
        <w:r>
          <w:rPr>
            <w:noProof/>
            <w:webHidden/>
          </w:rPr>
          <w:fldChar w:fldCharType="separate"/>
        </w:r>
        <w:r>
          <w:rPr>
            <w:noProof/>
            <w:webHidden/>
          </w:rPr>
          <w:t>25</w:t>
        </w:r>
        <w:r>
          <w:rPr>
            <w:noProof/>
            <w:webHidden/>
          </w:rPr>
          <w:fldChar w:fldCharType="end"/>
        </w:r>
      </w:hyperlink>
    </w:p>
    <w:p w14:paraId="1E89AD67" w14:textId="47A8E3B2" w:rsidR="00062E57" w:rsidRDefault="00062E57">
      <w:pPr>
        <w:pStyle w:val="TOC3"/>
        <w:tabs>
          <w:tab w:val="right" w:leader="dot" w:pos="9060"/>
        </w:tabs>
        <w:rPr>
          <w:rFonts w:asciiTheme="minorHAnsi" w:eastAsiaTheme="minorEastAsia" w:hAnsiTheme="minorHAnsi" w:cstheme="minorBidi"/>
          <w:noProof/>
          <w:szCs w:val="24"/>
        </w:rPr>
      </w:pPr>
      <w:hyperlink w:anchor="_Toc70922413" w:history="1">
        <w:r w:rsidRPr="00CC3744">
          <w:rPr>
            <w:rStyle w:val="a3"/>
            <w:noProof/>
          </w:rPr>
          <w:t xml:space="preserve">5.2.1  </w:t>
        </w:r>
        <w:r w:rsidRPr="00CC3744">
          <w:rPr>
            <w:rStyle w:val="a3"/>
            <w:noProof/>
          </w:rPr>
          <w:t>登录主页面</w:t>
        </w:r>
        <w:r>
          <w:rPr>
            <w:noProof/>
            <w:webHidden/>
          </w:rPr>
          <w:tab/>
        </w:r>
        <w:r>
          <w:rPr>
            <w:noProof/>
            <w:webHidden/>
          </w:rPr>
          <w:fldChar w:fldCharType="begin"/>
        </w:r>
        <w:r>
          <w:rPr>
            <w:noProof/>
            <w:webHidden/>
          </w:rPr>
          <w:instrText xml:space="preserve"> PAGEREF _Toc70922413 \h </w:instrText>
        </w:r>
        <w:r>
          <w:rPr>
            <w:noProof/>
            <w:webHidden/>
          </w:rPr>
        </w:r>
        <w:r>
          <w:rPr>
            <w:noProof/>
            <w:webHidden/>
          </w:rPr>
          <w:fldChar w:fldCharType="separate"/>
        </w:r>
        <w:r>
          <w:rPr>
            <w:noProof/>
            <w:webHidden/>
          </w:rPr>
          <w:t>25</w:t>
        </w:r>
        <w:r>
          <w:rPr>
            <w:noProof/>
            <w:webHidden/>
          </w:rPr>
          <w:fldChar w:fldCharType="end"/>
        </w:r>
      </w:hyperlink>
    </w:p>
    <w:p w14:paraId="22CE130C" w14:textId="25DBC311" w:rsidR="00062E57" w:rsidRDefault="00062E57">
      <w:pPr>
        <w:pStyle w:val="TOC3"/>
        <w:tabs>
          <w:tab w:val="right" w:leader="dot" w:pos="9060"/>
        </w:tabs>
        <w:rPr>
          <w:rFonts w:asciiTheme="minorHAnsi" w:eastAsiaTheme="minorEastAsia" w:hAnsiTheme="minorHAnsi" w:cstheme="minorBidi"/>
          <w:noProof/>
          <w:szCs w:val="24"/>
        </w:rPr>
      </w:pPr>
      <w:hyperlink w:anchor="_Toc70922414" w:history="1">
        <w:r w:rsidRPr="00CC3744">
          <w:rPr>
            <w:rStyle w:val="a3"/>
            <w:noProof/>
          </w:rPr>
          <w:t xml:space="preserve">5.2.2  </w:t>
        </w:r>
        <w:r w:rsidRPr="00CC3744">
          <w:rPr>
            <w:rStyle w:val="a3"/>
            <w:noProof/>
          </w:rPr>
          <w:t>学校注册页面</w:t>
        </w:r>
        <w:r>
          <w:rPr>
            <w:noProof/>
            <w:webHidden/>
          </w:rPr>
          <w:tab/>
        </w:r>
        <w:r>
          <w:rPr>
            <w:noProof/>
            <w:webHidden/>
          </w:rPr>
          <w:fldChar w:fldCharType="begin"/>
        </w:r>
        <w:r>
          <w:rPr>
            <w:noProof/>
            <w:webHidden/>
          </w:rPr>
          <w:instrText xml:space="preserve"> PAGEREF _Toc70922414 \h </w:instrText>
        </w:r>
        <w:r>
          <w:rPr>
            <w:noProof/>
            <w:webHidden/>
          </w:rPr>
        </w:r>
        <w:r>
          <w:rPr>
            <w:noProof/>
            <w:webHidden/>
          </w:rPr>
          <w:fldChar w:fldCharType="separate"/>
        </w:r>
        <w:r>
          <w:rPr>
            <w:noProof/>
            <w:webHidden/>
          </w:rPr>
          <w:t>26</w:t>
        </w:r>
        <w:r>
          <w:rPr>
            <w:noProof/>
            <w:webHidden/>
          </w:rPr>
          <w:fldChar w:fldCharType="end"/>
        </w:r>
      </w:hyperlink>
    </w:p>
    <w:p w14:paraId="56BD89E7" w14:textId="5800ADC3" w:rsidR="00062E57" w:rsidRDefault="00062E57">
      <w:pPr>
        <w:pStyle w:val="TOC3"/>
        <w:tabs>
          <w:tab w:val="right" w:leader="dot" w:pos="9060"/>
        </w:tabs>
        <w:rPr>
          <w:rFonts w:asciiTheme="minorHAnsi" w:eastAsiaTheme="minorEastAsia" w:hAnsiTheme="minorHAnsi" w:cstheme="minorBidi"/>
          <w:noProof/>
          <w:szCs w:val="24"/>
        </w:rPr>
      </w:pPr>
      <w:hyperlink w:anchor="_Toc70922415" w:history="1">
        <w:r w:rsidRPr="00CC3744">
          <w:rPr>
            <w:rStyle w:val="a3"/>
            <w:noProof/>
          </w:rPr>
          <w:t xml:space="preserve">5.2.3  </w:t>
        </w:r>
        <w:r w:rsidRPr="00CC3744">
          <w:rPr>
            <w:rStyle w:val="a3"/>
            <w:noProof/>
          </w:rPr>
          <w:t>个人信息页面</w:t>
        </w:r>
        <w:r>
          <w:rPr>
            <w:noProof/>
            <w:webHidden/>
          </w:rPr>
          <w:tab/>
        </w:r>
        <w:r>
          <w:rPr>
            <w:noProof/>
            <w:webHidden/>
          </w:rPr>
          <w:fldChar w:fldCharType="begin"/>
        </w:r>
        <w:r>
          <w:rPr>
            <w:noProof/>
            <w:webHidden/>
          </w:rPr>
          <w:instrText xml:space="preserve"> PAGEREF _Toc70922415 \h </w:instrText>
        </w:r>
        <w:r>
          <w:rPr>
            <w:noProof/>
            <w:webHidden/>
          </w:rPr>
        </w:r>
        <w:r>
          <w:rPr>
            <w:noProof/>
            <w:webHidden/>
          </w:rPr>
          <w:fldChar w:fldCharType="separate"/>
        </w:r>
        <w:r>
          <w:rPr>
            <w:noProof/>
            <w:webHidden/>
          </w:rPr>
          <w:t>27</w:t>
        </w:r>
        <w:r>
          <w:rPr>
            <w:noProof/>
            <w:webHidden/>
          </w:rPr>
          <w:fldChar w:fldCharType="end"/>
        </w:r>
      </w:hyperlink>
    </w:p>
    <w:p w14:paraId="406034E4" w14:textId="18196CFA" w:rsidR="00062E57" w:rsidRDefault="00062E57">
      <w:pPr>
        <w:pStyle w:val="TOC3"/>
        <w:tabs>
          <w:tab w:val="right" w:leader="dot" w:pos="9060"/>
        </w:tabs>
        <w:rPr>
          <w:rFonts w:asciiTheme="minorHAnsi" w:eastAsiaTheme="minorEastAsia" w:hAnsiTheme="minorHAnsi" w:cstheme="minorBidi"/>
          <w:noProof/>
          <w:szCs w:val="24"/>
        </w:rPr>
      </w:pPr>
      <w:hyperlink w:anchor="_Toc70922416" w:history="1">
        <w:r w:rsidRPr="00CC3744">
          <w:rPr>
            <w:rStyle w:val="a3"/>
            <w:noProof/>
          </w:rPr>
          <w:t xml:space="preserve">5.2.4  </w:t>
        </w:r>
        <w:r w:rsidRPr="00CC3744">
          <w:rPr>
            <w:rStyle w:val="a3"/>
            <w:noProof/>
          </w:rPr>
          <w:t>密码修改页面</w:t>
        </w:r>
        <w:r>
          <w:rPr>
            <w:noProof/>
            <w:webHidden/>
          </w:rPr>
          <w:tab/>
        </w:r>
        <w:r>
          <w:rPr>
            <w:noProof/>
            <w:webHidden/>
          </w:rPr>
          <w:fldChar w:fldCharType="begin"/>
        </w:r>
        <w:r>
          <w:rPr>
            <w:noProof/>
            <w:webHidden/>
          </w:rPr>
          <w:instrText xml:space="preserve"> PAGEREF _Toc70922416 \h </w:instrText>
        </w:r>
        <w:r>
          <w:rPr>
            <w:noProof/>
            <w:webHidden/>
          </w:rPr>
        </w:r>
        <w:r>
          <w:rPr>
            <w:noProof/>
            <w:webHidden/>
          </w:rPr>
          <w:fldChar w:fldCharType="separate"/>
        </w:r>
        <w:r>
          <w:rPr>
            <w:noProof/>
            <w:webHidden/>
          </w:rPr>
          <w:t>28</w:t>
        </w:r>
        <w:r>
          <w:rPr>
            <w:noProof/>
            <w:webHidden/>
          </w:rPr>
          <w:fldChar w:fldCharType="end"/>
        </w:r>
      </w:hyperlink>
    </w:p>
    <w:p w14:paraId="45D9DDBA" w14:textId="33CEC875" w:rsidR="00062E57" w:rsidRDefault="00062E57">
      <w:pPr>
        <w:pStyle w:val="TOC3"/>
        <w:tabs>
          <w:tab w:val="right" w:leader="dot" w:pos="9060"/>
        </w:tabs>
        <w:rPr>
          <w:rFonts w:asciiTheme="minorHAnsi" w:eastAsiaTheme="minorEastAsia" w:hAnsiTheme="minorHAnsi" w:cstheme="minorBidi"/>
          <w:noProof/>
          <w:szCs w:val="24"/>
        </w:rPr>
      </w:pPr>
      <w:hyperlink w:anchor="_Toc70922417" w:history="1">
        <w:r w:rsidRPr="00CC3744">
          <w:rPr>
            <w:rStyle w:val="a3"/>
            <w:noProof/>
          </w:rPr>
          <w:t xml:space="preserve">5.2.5  </w:t>
        </w:r>
        <w:r w:rsidRPr="00CC3744">
          <w:rPr>
            <w:rStyle w:val="a3"/>
            <w:noProof/>
          </w:rPr>
          <w:t>组织部门设置页面</w:t>
        </w:r>
        <w:r>
          <w:rPr>
            <w:noProof/>
            <w:webHidden/>
          </w:rPr>
          <w:tab/>
        </w:r>
        <w:r>
          <w:rPr>
            <w:noProof/>
            <w:webHidden/>
          </w:rPr>
          <w:fldChar w:fldCharType="begin"/>
        </w:r>
        <w:r>
          <w:rPr>
            <w:noProof/>
            <w:webHidden/>
          </w:rPr>
          <w:instrText xml:space="preserve"> PAGEREF _Toc70922417 \h </w:instrText>
        </w:r>
        <w:r>
          <w:rPr>
            <w:noProof/>
            <w:webHidden/>
          </w:rPr>
        </w:r>
        <w:r>
          <w:rPr>
            <w:noProof/>
            <w:webHidden/>
          </w:rPr>
          <w:fldChar w:fldCharType="separate"/>
        </w:r>
        <w:r>
          <w:rPr>
            <w:noProof/>
            <w:webHidden/>
          </w:rPr>
          <w:t>28</w:t>
        </w:r>
        <w:r>
          <w:rPr>
            <w:noProof/>
            <w:webHidden/>
          </w:rPr>
          <w:fldChar w:fldCharType="end"/>
        </w:r>
      </w:hyperlink>
    </w:p>
    <w:p w14:paraId="521C0CAC" w14:textId="4C67D5BB" w:rsidR="00062E57" w:rsidRDefault="00062E57">
      <w:pPr>
        <w:pStyle w:val="TOC3"/>
        <w:tabs>
          <w:tab w:val="right" w:leader="dot" w:pos="9060"/>
        </w:tabs>
        <w:rPr>
          <w:rFonts w:asciiTheme="minorHAnsi" w:eastAsiaTheme="minorEastAsia" w:hAnsiTheme="minorHAnsi" w:cstheme="minorBidi"/>
          <w:noProof/>
          <w:szCs w:val="24"/>
        </w:rPr>
      </w:pPr>
      <w:hyperlink w:anchor="_Toc70922418" w:history="1">
        <w:r w:rsidRPr="00CC3744">
          <w:rPr>
            <w:rStyle w:val="a3"/>
            <w:noProof/>
          </w:rPr>
          <w:t xml:space="preserve">5.2.6  </w:t>
        </w:r>
        <w:r w:rsidRPr="00CC3744">
          <w:rPr>
            <w:rStyle w:val="a3"/>
            <w:noProof/>
          </w:rPr>
          <w:t>组织部门信息页面</w:t>
        </w:r>
        <w:r>
          <w:rPr>
            <w:noProof/>
            <w:webHidden/>
          </w:rPr>
          <w:tab/>
        </w:r>
        <w:r>
          <w:rPr>
            <w:noProof/>
            <w:webHidden/>
          </w:rPr>
          <w:fldChar w:fldCharType="begin"/>
        </w:r>
        <w:r>
          <w:rPr>
            <w:noProof/>
            <w:webHidden/>
          </w:rPr>
          <w:instrText xml:space="preserve"> PAGEREF _Toc70922418 \h </w:instrText>
        </w:r>
        <w:r>
          <w:rPr>
            <w:noProof/>
            <w:webHidden/>
          </w:rPr>
        </w:r>
        <w:r>
          <w:rPr>
            <w:noProof/>
            <w:webHidden/>
          </w:rPr>
          <w:fldChar w:fldCharType="separate"/>
        </w:r>
        <w:r>
          <w:rPr>
            <w:noProof/>
            <w:webHidden/>
          </w:rPr>
          <w:t>29</w:t>
        </w:r>
        <w:r>
          <w:rPr>
            <w:noProof/>
            <w:webHidden/>
          </w:rPr>
          <w:fldChar w:fldCharType="end"/>
        </w:r>
      </w:hyperlink>
    </w:p>
    <w:p w14:paraId="191F161A" w14:textId="371F8897" w:rsidR="00062E57" w:rsidRDefault="00062E57">
      <w:pPr>
        <w:pStyle w:val="TOC3"/>
        <w:tabs>
          <w:tab w:val="right" w:leader="dot" w:pos="9060"/>
        </w:tabs>
        <w:rPr>
          <w:rFonts w:asciiTheme="minorHAnsi" w:eastAsiaTheme="minorEastAsia" w:hAnsiTheme="minorHAnsi" w:cstheme="minorBidi"/>
          <w:noProof/>
          <w:szCs w:val="24"/>
        </w:rPr>
      </w:pPr>
      <w:hyperlink w:anchor="_Toc70922419" w:history="1">
        <w:r w:rsidRPr="00CC3744">
          <w:rPr>
            <w:rStyle w:val="a3"/>
            <w:noProof/>
          </w:rPr>
          <w:t xml:space="preserve">5.2.7  </w:t>
        </w:r>
        <w:r w:rsidRPr="00CC3744">
          <w:rPr>
            <w:rStyle w:val="a3"/>
            <w:noProof/>
          </w:rPr>
          <w:t>部门建设页面</w:t>
        </w:r>
        <w:r>
          <w:rPr>
            <w:noProof/>
            <w:webHidden/>
          </w:rPr>
          <w:tab/>
        </w:r>
        <w:r>
          <w:rPr>
            <w:noProof/>
            <w:webHidden/>
          </w:rPr>
          <w:fldChar w:fldCharType="begin"/>
        </w:r>
        <w:r>
          <w:rPr>
            <w:noProof/>
            <w:webHidden/>
          </w:rPr>
          <w:instrText xml:space="preserve"> PAGEREF _Toc70922419 \h </w:instrText>
        </w:r>
        <w:r>
          <w:rPr>
            <w:noProof/>
            <w:webHidden/>
          </w:rPr>
        </w:r>
        <w:r>
          <w:rPr>
            <w:noProof/>
            <w:webHidden/>
          </w:rPr>
          <w:fldChar w:fldCharType="separate"/>
        </w:r>
        <w:r>
          <w:rPr>
            <w:noProof/>
            <w:webHidden/>
          </w:rPr>
          <w:t>30</w:t>
        </w:r>
        <w:r>
          <w:rPr>
            <w:noProof/>
            <w:webHidden/>
          </w:rPr>
          <w:fldChar w:fldCharType="end"/>
        </w:r>
      </w:hyperlink>
    </w:p>
    <w:p w14:paraId="589FA156" w14:textId="3D417A68" w:rsidR="00062E57" w:rsidRDefault="00062E57">
      <w:pPr>
        <w:pStyle w:val="TOC3"/>
        <w:tabs>
          <w:tab w:val="right" w:leader="dot" w:pos="9060"/>
        </w:tabs>
        <w:rPr>
          <w:rFonts w:asciiTheme="minorHAnsi" w:eastAsiaTheme="minorEastAsia" w:hAnsiTheme="minorHAnsi" w:cstheme="minorBidi"/>
          <w:noProof/>
          <w:szCs w:val="24"/>
        </w:rPr>
      </w:pPr>
      <w:hyperlink w:anchor="_Toc70922420" w:history="1">
        <w:r w:rsidRPr="00CC3744">
          <w:rPr>
            <w:rStyle w:val="a3"/>
            <w:noProof/>
          </w:rPr>
          <w:t xml:space="preserve">5.2.8  </w:t>
        </w:r>
        <w:r w:rsidRPr="00CC3744">
          <w:rPr>
            <w:rStyle w:val="a3"/>
            <w:noProof/>
          </w:rPr>
          <w:t>活动发布页面</w:t>
        </w:r>
        <w:r>
          <w:rPr>
            <w:noProof/>
            <w:webHidden/>
          </w:rPr>
          <w:tab/>
        </w:r>
        <w:r>
          <w:rPr>
            <w:noProof/>
            <w:webHidden/>
          </w:rPr>
          <w:fldChar w:fldCharType="begin"/>
        </w:r>
        <w:r>
          <w:rPr>
            <w:noProof/>
            <w:webHidden/>
          </w:rPr>
          <w:instrText xml:space="preserve"> PAGEREF _Toc70922420 \h </w:instrText>
        </w:r>
        <w:r>
          <w:rPr>
            <w:noProof/>
            <w:webHidden/>
          </w:rPr>
        </w:r>
        <w:r>
          <w:rPr>
            <w:noProof/>
            <w:webHidden/>
          </w:rPr>
          <w:fldChar w:fldCharType="separate"/>
        </w:r>
        <w:r>
          <w:rPr>
            <w:noProof/>
            <w:webHidden/>
          </w:rPr>
          <w:t>31</w:t>
        </w:r>
        <w:r>
          <w:rPr>
            <w:noProof/>
            <w:webHidden/>
          </w:rPr>
          <w:fldChar w:fldCharType="end"/>
        </w:r>
      </w:hyperlink>
    </w:p>
    <w:p w14:paraId="7EFD3B6D" w14:textId="7112F436" w:rsidR="00062E57" w:rsidRDefault="00062E57">
      <w:pPr>
        <w:pStyle w:val="TOC3"/>
        <w:tabs>
          <w:tab w:val="right" w:leader="dot" w:pos="9060"/>
        </w:tabs>
        <w:rPr>
          <w:rFonts w:asciiTheme="minorHAnsi" w:eastAsiaTheme="minorEastAsia" w:hAnsiTheme="minorHAnsi" w:cstheme="minorBidi"/>
          <w:noProof/>
          <w:szCs w:val="24"/>
        </w:rPr>
      </w:pPr>
      <w:hyperlink w:anchor="_Toc70922421" w:history="1">
        <w:r w:rsidRPr="00CC3744">
          <w:rPr>
            <w:rStyle w:val="a3"/>
            <w:noProof/>
          </w:rPr>
          <w:t xml:space="preserve">5.2.9  </w:t>
        </w:r>
        <w:r w:rsidRPr="00CC3744">
          <w:rPr>
            <w:rStyle w:val="a3"/>
            <w:noProof/>
          </w:rPr>
          <w:t>活动进展页面</w:t>
        </w:r>
        <w:r>
          <w:rPr>
            <w:noProof/>
            <w:webHidden/>
          </w:rPr>
          <w:tab/>
        </w:r>
        <w:r>
          <w:rPr>
            <w:noProof/>
            <w:webHidden/>
          </w:rPr>
          <w:fldChar w:fldCharType="begin"/>
        </w:r>
        <w:r>
          <w:rPr>
            <w:noProof/>
            <w:webHidden/>
          </w:rPr>
          <w:instrText xml:space="preserve"> PAGEREF _Toc70922421 \h </w:instrText>
        </w:r>
        <w:r>
          <w:rPr>
            <w:noProof/>
            <w:webHidden/>
          </w:rPr>
        </w:r>
        <w:r>
          <w:rPr>
            <w:noProof/>
            <w:webHidden/>
          </w:rPr>
          <w:fldChar w:fldCharType="separate"/>
        </w:r>
        <w:r>
          <w:rPr>
            <w:noProof/>
            <w:webHidden/>
          </w:rPr>
          <w:t>32</w:t>
        </w:r>
        <w:r>
          <w:rPr>
            <w:noProof/>
            <w:webHidden/>
          </w:rPr>
          <w:fldChar w:fldCharType="end"/>
        </w:r>
      </w:hyperlink>
    </w:p>
    <w:p w14:paraId="53DDC6F9" w14:textId="6A84B7C8" w:rsidR="00062E57" w:rsidRDefault="00062E57">
      <w:pPr>
        <w:pStyle w:val="TOC1"/>
        <w:tabs>
          <w:tab w:val="right" w:leader="dot" w:pos="9060"/>
        </w:tabs>
        <w:rPr>
          <w:rFonts w:asciiTheme="minorHAnsi" w:eastAsiaTheme="minorEastAsia" w:hAnsiTheme="minorHAnsi" w:cstheme="minorBidi"/>
          <w:noProof/>
          <w:szCs w:val="24"/>
        </w:rPr>
      </w:pPr>
      <w:hyperlink w:anchor="_Toc70922422" w:history="1">
        <w:r w:rsidRPr="00CC3744">
          <w:rPr>
            <w:rStyle w:val="a3"/>
            <w:noProof/>
          </w:rPr>
          <w:t>结论</w:t>
        </w:r>
        <w:r>
          <w:rPr>
            <w:noProof/>
            <w:webHidden/>
          </w:rPr>
          <w:tab/>
        </w:r>
        <w:r>
          <w:rPr>
            <w:noProof/>
            <w:webHidden/>
          </w:rPr>
          <w:fldChar w:fldCharType="begin"/>
        </w:r>
        <w:r>
          <w:rPr>
            <w:noProof/>
            <w:webHidden/>
          </w:rPr>
          <w:instrText xml:space="preserve"> PAGEREF _Toc70922422 \h </w:instrText>
        </w:r>
        <w:r>
          <w:rPr>
            <w:noProof/>
            <w:webHidden/>
          </w:rPr>
        </w:r>
        <w:r>
          <w:rPr>
            <w:noProof/>
            <w:webHidden/>
          </w:rPr>
          <w:fldChar w:fldCharType="separate"/>
        </w:r>
        <w:r>
          <w:rPr>
            <w:noProof/>
            <w:webHidden/>
          </w:rPr>
          <w:t>34</w:t>
        </w:r>
        <w:r>
          <w:rPr>
            <w:noProof/>
            <w:webHidden/>
          </w:rPr>
          <w:fldChar w:fldCharType="end"/>
        </w:r>
      </w:hyperlink>
    </w:p>
    <w:p w14:paraId="7E271A64" w14:textId="64566929" w:rsidR="00062E57" w:rsidRDefault="00062E57">
      <w:pPr>
        <w:pStyle w:val="TOC1"/>
        <w:tabs>
          <w:tab w:val="right" w:leader="dot" w:pos="9060"/>
        </w:tabs>
        <w:rPr>
          <w:rFonts w:asciiTheme="minorHAnsi" w:eastAsiaTheme="minorEastAsia" w:hAnsiTheme="minorHAnsi" w:cstheme="minorBidi"/>
          <w:noProof/>
          <w:szCs w:val="24"/>
        </w:rPr>
      </w:pPr>
      <w:hyperlink w:anchor="_Toc70922423" w:history="1">
        <w:r w:rsidRPr="00CC3744">
          <w:rPr>
            <w:rStyle w:val="a3"/>
            <w:noProof/>
          </w:rPr>
          <w:t>参考文献</w:t>
        </w:r>
        <w:r>
          <w:rPr>
            <w:noProof/>
            <w:webHidden/>
          </w:rPr>
          <w:tab/>
        </w:r>
        <w:r>
          <w:rPr>
            <w:noProof/>
            <w:webHidden/>
          </w:rPr>
          <w:fldChar w:fldCharType="begin"/>
        </w:r>
        <w:r>
          <w:rPr>
            <w:noProof/>
            <w:webHidden/>
          </w:rPr>
          <w:instrText xml:space="preserve"> PAGEREF _Toc70922423 \h </w:instrText>
        </w:r>
        <w:r>
          <w:rPr>
            <w:noProof/>
            <w:webHidden/>
          </w:rPr>
        </w:r>
        <w:r>
          <w:rPr>
            <w:noProof/>
            <w:webHidden/>
          </w:rPr>
          <w:fldChar w:fldCharType="separate"/>
        </w:r>
        <w:r>
          <w:rPr>
            <w:noProof/>
            <w:webHidden/>
          </w:rPr>
          <w:t>35</w:t>
        </w:r>
        <w:r>
          <w:rPr>
            <w:noProof/>
            <w:webHidden/>
          </w:rPr>
          <w:fldChar w:fldCharType="end"/>
        </w:r>
      </w:hyperlink>
    </w:p>
    <w:p w14:paraId="3D2C69A9" w14:textId="4E9E1BEF" w:rsidR="00062E57" w:rsidRDefault="00062E57">
      <w:pPr>
        <w:pStyle w:val="TOC1"/>
        <w:tabs>
          <w:tab w:val="right" w:leader="dot" w:pos="9060"/>
        </w:tabs>
        <w:rPr>
          <w:rFonts w:asciiTheme="minorHAnsi" w:eastAsiaTheme="minorEastAsia" w:hAnsiTheme="minorHAnsi" w:cstheme="minorBidi"/>
          <w:noProof/>
          <w:szCs w:val="24"/>
        </w:rPr>
      </w:pPr>
      <w:hyperlink w:anchor="_Toc70922424" w:history="1">
        <w:r w:rsidRPr="00CC3744">
          <w:rPr>
            <w:rStyle w:val="a3"/>
            <w:noProof/>
          </w:rPr>
          <w:t>致谢</w:t>
        </w:r>
        <w:r>
          <w:rPr>
            <w:noProof/>
            <w:webHidden/>
          </w:rPr>
          <w:tab/>
        </w:r>
        <w:r>
          <w:rPr>
            <w:noProof/>
            <w:webHidden/>
          </w:rPr>
          <w:fldChar w:fldCharType="begin"/>
        </w:r>
        <w:r>
          <w:rPr>
            <w:noProof/>
            <w:webHidden/>
          </w:rPr>
          <w:instrText xml:space="preserve"> PAGEREF _Toc70922424 \h </w:instrText>
        </w:r>
        <w:r>
          <w:rPr>
            <w:noProof/>
            <w:webHidden/>
          </w:rPr>
        </w:r>
        <w:r>
          <w:rPr>
            <w:noProof/>
            <w:webHidden/>
          </w:rPr>
          <w:fldChar w:fldCharType="separate"/>
        </w:r>
        <w:r>
          <w:rPr>
            <w:noProof/>
            <w:webHidden/>
          </w:rPr>
          <w:t>36</w:t>
        </w:r>
        <w:r>
          <w:rPr>
            <w:noProof/>
            <w:webHidden/>
          </w:rPr>
          <w:fldChar w:fldCharType="end"/>
        </w:r>
      </w:hyperlink>
    </w:p>
    <w:p w14:paraId="58F6086E" w14:textId="6BDE51A2" w:rsidR="00CA245B" w:rsidRPr="008F775C" w:rsidRDefault="00BA1EB5" w:rsidP="007E37C3">
      <w:pPr>
        <w:spacing w:line="360" w:lineRule="auto"/>
        <w:rPr>
          <w:lang w:val="zh-CN"/>
        </w:rPr>
        <w:sectPr w:rsidR="00CA245B" w:rsidRPr="008F775C" w:rsidSect="00CA245B">
          <w:headerReference w:type="default" r:id="rId14"/>
          <w:headerReference w:type="first" r:id="rId15"/>
          <w:endnotePr>
            <w:numFmt w:val="decimal"/>
          </w:endnotePr>
          <w:pgSz w:w="11906" w:h="16838" w:code="9"/>
          <w:pgMar w:top="1418" w:right="1418" w:bottom="1418" w:left="1418" w:header="1134" w:footer="992" w:gutter="0"/>
          <w:pgNumType w:fmt="upperRoman" w:start="1"/>
          <w:cols w:space="425"/>
          <w:docGrid w:type="lines" w:linePitch="312"/>
        </w:sectPr>
      </w:pPr>
      <w:r w:rsidRPr="007E37C3">
        <w:rPr>
          <w:sz w:val="24"/>
          <w:szCs w:val="24"/>
          <w:lang w:val="zh-CN"/>
        </w:rPr>
        <w:fldChar w:fldCharType="end"/>
      </w:r>
      <w:bookmarkStart w:id="1" w:name="_Toc232253703"/>
      <w:bookmarkStart w:id="2" w:name="_Toc232254090"/>
      <w:bookmarkStart w:id="3" w:name="_Toc232257287"/>
      <w:r w:rsidR="00E90BCE">
        <w:rPr>
          <w:rFonts w:hint="eastAsia"/>
          <w:sz w:val="24"/>
          <w:szCs w:val="24"/>
          <w:lang w:val="zh-CN"/>
        </w:rPr>
        <w:t xml:space="preserve"> </w:t>
      </w:r>
    </w:p>
    <w:p w14:paraId="71AE36E7" w14:textId="77777777" w:rsidR="001324E8" w:rsidRPr="0068560A" w:rsidRDefault="001324E8" w:rsidP="00070566">
      <w:pPr>
        <w:pStyle w:val="1"/>
        <w:rPr>
          <w:rFonts w:ascii="宋体" w:eastAsia="宋体" w:hAnsi="宋体"/>
          <w:sz w:val="24"/>
          <w:szCs w:val="24"/>
        </w:rPr>
      </w:pPr>
      <w:bookmarkStart w:id="4" w:name="_Toc326347328"/>
      <w:bookmarkStart w:id="5" w:name="_Toc357776346"/>
      <w:bookmarkStart w:id="6" w:name="_Toc357776440"/>
      <w:bookmarkStart w:id="7" w:name="_Toc357863944"/>
      <w:bookmarkStart w:id="8" w:name="_Toc357865331"/>
      <w:bookmarkStart w:id="9" w:name="_Toc357870890"/>
      <w:bookmarkEnd w:id="1"/>
      <w:bookmarkEnd w:id="2"/>
      <w:bookmarkEnd w:id="3"/>
    </w:p>
    <w:p w14:paraId="437D3F0B" w14:textId="77777777" w:rsidR="00C56826" w:rsidRPr="00995E7C" w:rsidRDefault="005309A8" w:rsidP="00070566">
      <w:pPr>
        <w:pStyle w:val="1"/>
      </w:pPr>
      <w:bookmarkStart w:id="10" w:name="_Toc70922386"/>
      <w:r>
        <w:rPr>
          <w:rFonts w:hint="eastAsia"/>
        </w:rPr>
        <w:t xml:space="preserve">1  </w:t>
      </w:r>
      <w:proofErr w:type="spellStart"/>
      <w:r w:rsidR="00146234" w:rsidRPr="00146234">
        <w:rPr>
          <w:rFonts w:hint="eastAsia"/>
        </w:rPr>
        <w:t>系统开发概述</w:t>
      </w:r>
      <w:bookmarkEnd w:id="4"/>
      <w:bookmarkEnd w:id="5"/>
      <w:bookmarkEnd w:id="6"/>
      <w:bookmarkEnd w:id="7"/>
      <w:bookmarkEnd w:id="8"/>
      <w:bookmarkEnd w:id="9"/>
      <w:bookmarkEnd w:id="10"/>
      <w:proofErr w:type="spellEnd"/>
    </w:p>
    <w:p w14:paraId="36E85E0A" w14:textId="77777777" w:rsidR="00A41E85" w:rsidRPr="00E72CF3" w:rsidRDefault="00A41E85" w:rsidP="003C384C">
      <w:pPr>
        <w:pStyle w:val="2"/>
        <w:spacing w:line="300" w:lineRule="auto"/>
        <w:ind w:left="0" w:firstLine="0"/>
        <w:rPr>
          <w:lang w:eastAsia="zh-CN"/>
        </w:rPr>
      </w:pPr>
      <w:bookmarkStart w:id="11" w:name="_Toc357776348"/>
      <w:bookmarkStart w:id="12" w:name="_Toc357776442"/>
      <w:bookmarkStart w:id="13" w:name="_Toc357863946"/>
      <w:bookmarkStart w:id="14" w:name="_Toc357865333"/>
      <w:bookmarkStart w:id="15" w:name="_Toc357870892"/>
      <w:bookmarkStart w:id="16" w:name="_Toc70922387"/>
      <w:r>
        <w:rPr>
          <w:rFonts w:hint="eastAsia"/>
          <w:lang w:eastAsia="zh-CN"/>
        </w:rPr>
        <w:t>1</w:t>
      </w:r>
      <w:r w:rsidRPr="003B782E">
        <w:rPr>
          <w:lang w:eastAsia="zh-CN"/>
        </w:rPr>
        <w:t>.</w:t>
      </w:r>
      <w:r>
        <w:rPr>
          <w:rFonts w:hint="eastAsia"/>
          <w:lang w:eastAsia="zh-CN"/>
        </w:rPr>
        <w:t xml:space="preserve">1  </w:t>
      </w:r>
      <w:r>
        <w:rPr>
          <w:rFonts w:hint="eastAsia"/>
          <w:lang w:eastAsia="zh-CN"/>
        </w:rPr>
        <w:t>系统开发背景与发展</w:t>
      </w:r>
      <w:bookmarkEnd w:id="16"/>
    </w:p>
    <w:p w14:paraId="7B4691C3" w14:textId="77777777" w:rsidR="00045BFD" w:rsidRPr="00045BFD" w:rsidRDefault="00045BFD" w:rsidP="00045BFD">
      <w:pPr>
        <w:widowControl/>
        <w:shd w:val="clear" w:color="auto" w:fill="FFFFFF"/>
        <w:spacing w:before="100" w:beforeAutospacing="1" w:after="100" w:afterAutospacing="1"/>
        <w:jc w:val="left"/>
        <w:rPr>
          <w:sz w:val="24"/>
        </w:rPr>
      </w:pPr>
      <w:r w:rsidRPr="00045BFD">
        <w:rPr>
          <w:rFonts w:hint="eastAsia"/>
          <w:sz w:val="24"/>
        </w:rPr>
        <w:t>情感分析或观点挖掘是对人们对产品、服务、组织、个人、问题、事件、话题及其属性的观点、情感、情绪、评价和态度的计算研究。</w:t>
      </w:r>
    </w:p>
    <w:p w14:paraId="5D52DB7A" w14:textId="77777777" w:rsidR="00045BFD" w:rsidRPr="00045BFD" w:rsidRDefault="00045BFD" w:rsidP="00045BFD">
      <w:pPr>
        <w:widowControl/>
        <w:shd w:val="clear" w:color="auto" w:fill="FFFFFF"/>
        <w:spacing w:before="100" w:beforeAutospacing="1" w:after="100" w:afterAutospacing="1"/>
        <w:jc w:val="left"/>
        <w:rPr>
          <w:rFonts w:hint="eastAsia"/>
          <w:sz w:val="24"/>
        </w:rPr>
      </w:pPr>
      <w:r w:rsidRPr="00045BFD">
        <w:rPr>
          <w:rFonts w:hint="eastAsia"/>
          <w:sz w:val="24"/>
        </w:rPr>
        <w:t>该领域的开始和快速发展与社交媒体的发展相一致，如评论、论坛、博客、微博、推特和社交网络，因为这是人类历史上第一次拥有如此海量的以数字形式记录的观点数据。</w:t>
      </w:r>
    </w:p>
    <w:p w14:paraId="4EBAB80D" w14:textId="77777777" w:rsidR="00045BFD" w:rsidRPr="00045BFD" w:rsidRDefault="00045BFD" w:rsidP="00FB3A8B">
      <w:pPr>
        <w:widowControl/>
        <w:shd w:val="clear" w:color="auto" w:fill="FFFFFF"/>
        <w:spacing w:before="100" w:beforeAutospacing="1" w:after="100" w:afterAutospacing="1"/>
        <w:ind w:firstLine="420"/>
        <w:jc w:val="left"/>
        <w:rPr>
          <w:rFonts w:hint="eastAsia"/>
          <w:sz w:val="24"/>
        </w:rPr>
      </w:pPr>
      <w:r w:rsidRPr="00045BFD">
        <w:rPr>
          <w:rFonts w:hint="eastAsia"/>
          <w:sz w:val="24"/>
        </w:rPr>
        <w:t>早在</w:t>
      </w:r>
      <w:r w:rsidRPr="00045BFD">
        <w:rPr>
          <w:rFonts w:hint="eastAsia"/>
          <w:sz w:val="24"/>
        </w:rPr>
        <w:t xml:space="preserve"> 2000 </w:t>
      </w:r>
      <w:r w:rsidRPr="00045BFD">
        <w:rPr>
          <w:rFonts w:hint="eastAsia"/>
          <w:sz w:val="24"/>
        </w:rPr>
        <w:t>年，情感分析就成为</w:t>
      </w:r>
      <w:r w:rsidRPr="00045BFD">
        <w:rPr>
          <w:rFonts w:hint="eastAsia"/>
          <w:sz w:val="24"/>
        </w:rPr>
        <w:t xml:space="preserve"> NLP </w:t>
      </w:r>
      <w:r w:rsidRPr="00045BFD">
        <w:rPr>
          <w:rFonts w:hint="eastAsia"/>
          <w:sz w:val="24"/>
        </w:rPr>
        <w:t>中最活跃的研究领域之一。它在数据挖掘、</w:t>
      </w:r>
      <w:r w:rsidRPr="00045BFD">
        <w:rPr>
          <w:rFonts w:hint="eastAsia"/>
          <w:sz w:val="24"/>
        </w:rPr>
        <w:t xml:space="preserve">Web </w:t>
      </w:r>
      <w:r w:rsidRPr="00045BFD">
        <w:rPr>
          <w:rFonts w:hint="eastAsia"/>
          <w:sz w:val="24"/>
        </w:rPr>
        <w:t>挖掘、文本挖掘和信息检索方面得到了广泛的研究。</w:t>
      </w:r>
    </w:p>
    <w:p w14:paraId="6C33B7AB" w14:textId="77777777" w:rsidR="00045BFD" w:rsidRPr="00045BFD" w:rsidRDefault="00045BFD" w:rsidP="00045BFD">
      <w:pPr>
        <w:widowControl/>
        <w:shd w:val="clear" w:color="auto" w:fill="FFFFFF"/>
        <w:spacing w:before="100" w:beforeAutospacing="1" w:after="100" w:afterAutospacing="1"/>
        <w:jc w:val="left"/>
        <w:rPr>
          <w:rFonts w:hint="eastAsia"/>
          <w:sz w:val="24"/>
        </w:rPr>
      </w:pPr>
      <w:r w:rsidRPr="00045BFD">
        <w:rPr>
          <w:rFonts w:hint="eastAsia"/>
          <w:sz w:val="24"/>
        </w:rPr>
        <w:t>这种发展原因在于观点是几乎所有人类活动的核心，是人类行为的重要影响因素。我们在做决策的时候，通常会寻求别人的意见。</w:t>
      </w:r>
    </w:p>
    <w:p w14:paraId="1719F902" w14:textId="77777777" w:rsidR="00045BFD" w:rsidRPr="00045BFD" w:rsidRDefault="00045BFD" w:rsidP="00045BFD">
      <w:pPr>
        <w:widowControl/>
        <w:shd w:val="clear" w:color="auto" w:fill="FFFFFF"/>
        <w:spacing w:before="100" w:beforeAutospacing="1" w:after="100" w:afterAutospacing="1"/>
        <w:jc w:val="left"/>
        <w:rPr>
          <w:rFonts w:hint="eastAsia"/>
          <w:sz w:val="24"/>
        </w:rPr>
      </w:pPr>
      <w:r w:rsidRPr="00045BFD">
        <w:rPr>
          <w:rFonts w:hint="eastAsia"/>
          <w:sz w:val="24"/>
        </w:rPr>
        <w:t>然而，由于各种网站的出现，在网上查找和监测意见网站并提取其中的信息仍然是一项艰巨的任务。</w:t>
      </w:r>
    </w:p>
    <w:p w14:paraId="5A728C21" w14:textId="77777777" w:rsidR="00045BFD" w:rsidRPr="00045BFD" w:rsidRDefault="00045BFD" w:rsidP="00045BFD">
      <w:pPr>
        <w:widowControl/>
        <w:shd w:val="clear" w:color="auto" w:fill="FFFFFF"/>
        <w:spacing w:before="100" w:beforeAutospacing="1" w:after="100" w:afterAutospacing="1"/>
        <w:jc w:val="left"/>
        <w:rPr>
          <w:rFonts w:hint="eastAsia"/>
          <w:sz w:val="24"/>
        </w:rPr>
      </w:pPr>
      <w:r w:rsidRPr="00045BFD">
        <w:rPr>
          <w:rFonts w:hint="eastAsia"/>
          <w:sz w:val="24"/>
        </w:rPr>
        <w:t>现有的研究已经为情绪分析的各种任务产生了大量的技术，包括有监督和无监督的方法。近年来，将深度学习应用于情绪分析也变得非常流行。</w:t>
      </w:r>
    </w:p>
    <w:p w14:paraId="2CAACF39" w14:textId="561FAAFB" w:rsidR="00970F11" w:rsidRPr="00E72CF3" w:rsidRDefault="00970F11" w:rsidP="00970F11">
      <w:pPr>
        <w:pStyle w:val="2"/>
        <w:spacing w:line="300" w:lineRule="auto"/>
        <w:ind w:left="0" w:firstLine="0"/>
        <w:rPr>
          <w:lang w:eastAsia="zh-CN"/>
        </w:rPr>
      </w:pPr>
      <w:bookmarkStart w:id="17" w:name="_Toc326347331"/>
      <w:bookmarkStart w:id="18" w:name="_Toc357776351"/>
      <w:bookmarkStart w:id="19" w:name="_Toc357776445"/>
      <w:bookmarkStart w:id="20" w:name="_Toc357863949"/>
      <w:bookmarkStart w:id="21" w:name="_Toc357865336"/>
      <w:bookmarkStart w:id="22" w:name="_Toc357870895"/>
      <w:bookmarkStart w:id="23" w:name="_Toc70922388"/>
      <w:bookmarkEnd w:id="11"/>
      <w:bookmarkEnd w:id="12"/>
      <w:bookmarkEnd w:id="13"/>
      <w:bookmarkEnd w:id="14"/>
      <w:bookmarkEnd w:id="15"/>
      <w:r>
        <w:rPr>
          <w:rFonts w:hint="eastAsia"/>
          <w:lang w:eastAsia="zh-CN"/>
        </w:rPr>
        <w:t>1</w:t>
      </w:r>
      <w:r w:rsidRPr="003B782E">
        <w:rPr>
          <w:lang w:eastAsia="zh-CN"/>
        </w:rPr>
        <w:t>.</w:t>
      </w:r>
      <w:r w:rsidR="00D42A28">
        <w:rPr>
          <w:lang w:eastAsia="zh-CN"/>
        </w:rPr>
        <w:t>2</w:t>
      </w:r>
      <w:r>
        <w:rPr>
          <w:rFonts w:hint="eastAsia"/>
          <w:lang w:eastAsia="zh-CN"/>
        </w:rPr>
        <w:t xml:space="preserve">  </w:t>
      </w:r>
      <w:r>
        <w:rPr>
          <w:rFonts w:hint="eastAsia"/>
          <w:lang w:eastAsia="zh-CN"/>
        </w:rPr>
        <w:t>深度学习</w:t>
      </w:r>
      <w:bookmarkEnd w:id="23"/>
    </w:p>
    <w:p w14:paraId="0650EDD5" w14:textId="77777777" w:rsidR="00D72948" w:rsidRPr="00D72948" w:rsidRDefault="00D72948" w:rsidP="00D72948">
      <w:pPr>
        <w:widowControl/>
        <w:numPr>
          <w:ilvl w:val="0"/>
          <w:numId w:val="3"/>
        </w:numPr>
        <w:shd w:val="clear" w:color="auto" w:fill="FFFFFF"/>
        <w:jc w:val="left"/>
        <w:rPr>
          <w:sz w:val="24"/>
        </w:rPr>
      </w:pPr>
      <w:r w:rsidRPr="00D72948">
        <w:rPr>
          <w:rFonts w:hint="eastAsia"/>
          <w:sz w:val="24"/>
        </w:rPr>
        <w:t>神经网络，深度学习</w:t>
      </w:r>
    </w:p>
    <w:p w14:paraId="69C0C736" w14:textId="77777777" w:rsidR="00D72948" w:rsidRPr="00D72948" w:rsidRDefault="00D72948" w:rsidP="00D72948">
      <w:pPr>
        <w:widowControl/>
        <w:numPr>
          <w:ilvl w:val="0"/>
          <w:numId w:val="3"/>
        </w:numPr>
        <w:shd w:val="clear" w:color="auto" w:fill="FFFFFF"/>
        <w:jc w:val="left"/>
        <w:rPr>
          <w:rFonts w:hint="eastAsia"/>
          <w:sz w:val="24"/>
        </w:rPr>
      </w:pPr>
      <w:r w:rsidRPr="00D72948">
        <w:rPr>
          <w:rFonts w:hint="eastAsia"/>
          <w:sz w:val="24"/>
        </w:rPr>
        <w:t>Word Embedding: Word2Vec (CBOW-</w:t>
      </w:r>
      <w:r w:rsidRPr="00D72948">
        <w:rPr>
          <w:rFonts w:hint="eastAsia"/>
          <w:sz w:val="24"/>
        </w:rPr>
        <w:t>小数据集，</w:t>
      </w:r>
      <w:r w:rsidRPr="00D72948">
        <w:rPr>
          <w:rFonts w:hint="eastAsia"/>
          <w:sz w:val="24"/>
        </w:rPr>
        <w:t>Skip-Gram-</w:t>
      </w:r>
      <w:r w:rsidRPr="00D72948">
        <w:rPr>
          <w:rFonts w:hint="eastAsia"/>
          <w:sz w:val="24"/>
        </w:rPr>
        <w:t>大数据集</w:t>
      </w:r>
      <w:r w:rsidRPr="00D72948">
        <w:rPr>
          <w:rFonts w:hint="eastAsia"/>
          <w:sz w:val="24"/>
        </w:rPr>
        <w:t>)</w:t>
      </w:r>
      <w:r w:rsidRPr="00D72948">
        <w:rPr>
          <w:rFonts w:hint="eastAsia"/>
          <w:sz w:val="24"/>
        </w:rPr>
        <w:t>、</w:t>
      </w:r>
      <w:proofErr w:type="spellStart"/>
      <w:r w:rsidRPr="00D72948">
        <w:rPr>
          <w:rFonts w:hint="eastAsia"/>
          <w:sz w:val="24"/>
        </w:rPr>
        <w:t>GloVe</w:t>
      </w:r>
      <w:proofErr w:type="spellEnd"/>
    </w:p>
    <w:p w14:paraId="23A763B8" w14:textId="77777777" w:rsidR="00D72948" w:rsidRPr="00D72948" w:rsidRDefault="00D72948" w:rsidP="00D72948">
      <w:pPr>
        <w:widowControl/>
        <w:numPr>
          <w:ilvl w:val="0"/>
          <w:numId w:val="3"/>
        </w:numPr>
        <w:shd w:val="clear" w:color="auto" w:fill="FFFFFF"/>
        <w:spacing w:after="100" w:afterAutospacing="1"/>
        <w:jc w:val="left"/>
        <w:rPr>
          <w:rFonts w:hint="eastAsia"/>
          <w:sz w:val="24"/>
        </w:rPr>
      </w:pPr>
      <w:proofErr w:type="spellStart"/>
      <w:r w:rsidRPr="00D72948">
        <w:rPr>
          <w:rFonts w:hint="eastAsia"/>
          <w:sz w:val="24"/>
        </w:rPr>
        <w:t>AutoEncoder</w:t>
      </w:r>
      <w:proofErr w:type="spellEnd"/>
      <w:r w:rsidRPr="00D72948">
        <w:rPr>
          <w:rFonts w:hint="eastAsia"/>
          <w:sz w:val="24"/>
        </w:rPr>
        <w:t xml:space="preserve"> / Denoising </w:t>
      </w:r>
      <w:proofErr w:type="spellStart"/>
      <w:r w:rsidRPr="00D72948">
        <w:rPr>
          <w:rFonts w:hint="eastAsia"/>
          <w:sz w:val="24"/>
        </w:rPr>
        <w:t>AutoEncoder</w:t>
      </w:r>
      <w:proofErr w:type="spellEnd"/>
    </w:p>
    <w:p w14:paraId="67A96268" w14:textId="77777777" w:rsidR="00D72948" w:rsidRPr="00D72948" w:rsidRDefault="00D72948" w:rsidP="00D72948">
      <w:pPr>
        <w:widowControl/>
        <w:shd w:val="clear" w:color="auto" w:fill="FFFFFF"/>
        <w:spacing w:before="100" w:beforeAutospacing="1" w:after="100" w:afterAutospacing="1"/>
        <w:ind w:left="720"/>
        <w:jc w:val="left"/>
        <w:rPr>
          <w:rFonts w:hint="eastAsia"/>
          <w:sz w:val="24"/>
        </w:rPr>
      </w:pPr>
      <w:r w:rsidRPr="00D72948">
        <w:rPr>
          <w:rFonts w:hint="eastAsia"/>
          <w:sz w:val="24"/>
        </w:rPr>
        <w:t>自编码器神经网络是一个三层神经网络，其目标是使输出值近似等价于输入值。目标是学习输入的特征。</w:t>
      </w:r>
    </w:p>
    <w:p w14:paraId="68312471" w14:textId="77777777" w:rsidR="00D72948" w:rsidRPr="00D72948" w:rsidRDefault="00D72948" w:rsidP="00D72948">
      <w:pPr>
        <w:widowControl/>
        <w:shd w:val="clear" w:color="auto" w:fill="FFFFFF"/>
        <w:spacing w:before="100" w:beforeAutospacing="1"/>
        <w:ind w:left="720"/>
        <w:jc w:val="left"/>
        <w:rPr>
          <w:rFonts w:hint="eastAsia"/>
          <w:sz w:val="24"/>
        </w:rPr>
      </w:pPr>
      <w:r w:rsidRPr="00D72948">
        <w:rPr>
          <w:rFonts w:hint="eastAsia"/>
          <w:sz w:val="24"/>
        </w:rPr>
        <w:t>降噪自编码器（</w:t>
      </w:r>
      <w:r w:rsidRPr="00D72948">
        <w:rPr>
          <w:rFonts w:hint="eastAsia"/>
          <w:sz w:val="24"/>
        </w:rPr>
        <w:t>DAE</w:t>
      </w:r>
      <w:r w:rsidRPr="00D72948">
        <w:rPr>
          <w:rFonts w:hint="eastAsia"/>
          <w:sz w:val="24"/>
        </w:rPr>
        <w:t>）是自编码器的扩展，其中输入被破坏。思想是强制隐藏层发现更鲁棒的特征，并阻止自编码器简单地学习恒等变换。也就是说，模型应该在存在噪声时仍能重构输入。这种技术也体现在情感分析中，例如从文档中删除或添加一些文字不应该改变文档的语义。</w:t>
      </w:r>
    </w:p>
    <w:p w14:paraId="404FFC23" w14:textId="77777777" w:rsidR="00D72948" w:rsidRPr="00D72948" w:rsidRDefault="00D72948" w:rsidP="00D72948">
      <w:pPr>
        <w:widowControl/>
        <w:numPr>
          <w:ilvl w:val="0"/>
          <w:numId w:val="3"/>
        </w:numPr>
        <w:shd w:val="clear" w:color="auto" w:fill="FFFFFF"/>
        <w:spacing w:after="100" w:afterAutospacing="1"/>
        <w:jc w:val="left"/>
        <w:rPr>
          <w:rFonts w:hint="eastAsia"/>
          <w:sz w:val="24"/>
        </w:rPr>
      </w:pPr>
      <w:r w:rsidRPr="00D72948">
        <w:rPr>
          <w:rFonts w:hint="eastAsia"/>
          <w:sz w:val="24"/>
        </w:rPr>
        <w:t>Convolutional Neural Network</w:t>
      </w:r>
    </w:p>
    <w:p w14:paraId="57889292" w14:textId="77777777" w:rsidR="00D72948" w:rsidRPr="00D72948" w:rsidRDefault="00D72948" w:rsidP="00D72948">
      <w:pPr>
        <w:widowControl/>
        <w:shd w:val="clear" w:color="auto" w:fill="FFFFFF"/>
        <w:spacing w:before="100" w:beforeAutospacing="1" w:after="100" w:afterAutospacing="1"/>
        <w:ind w:left="720"/>
        <w:jc w:val="left"/>
        <w:rPr>
          <w:rFonts w:hint="eastAsia"/>
          <w:sz w:val="24"/>
        </w:rPr>
      </w:pPr>
      <w:r w:rsidRPr="00D72948">
        <w:rPr>
          <w:rFonts w:hint="eastAsia"/>
          <w:sz w:val="24"/>
        </w:rPr>
        <w:t>卷积神经网络（</w:t>
      </w:r>
      <w:r w:rsidRPr="00D72948">
        <w:rPr>
          <w:rFonts w:hint="eastAsia"/>
          <w:sz w:val="24"/>
        </w:rPr>
        <w:t>CNN</w:t>
      </w:r>
      <w:r w:rsidRPr="00D72948">
        <w:rPr>
          <w:rFonts w:hint="eastAsia"/>
          <w:sz w:val="24"/>
        </w:rPr>
        <w:t>）是一种特殊的前向神经网络，最初应用于计算机视觉领域。它的设计灵感来自人类视觉皮层。视觉皮层包含许多细胞，这些细胞负责在视野的小而重叠的亚区域（称为感受野）中检测光线。</w:t>
      </w:r>
    </w:p>
    <w:p w14:paraId="2D6BCC4C" w14:textId="77777777" w:rsidR="00D72948" w:rsidRPr="00D72948" w:rsidRDefault="00D72948" w:rsidP="00D72948">
      <w:pPr>
        <w:widowControl/>
        <w:shd w:val="clear" w:color="auto" w:fill="FFFFFF"/>
        <w:spacing w:before="100" w:beforeAutospacing="1"/>
        <w:ind w:left="720"/>
        <w:jc w:val="left"/>
        <w:rPr>
          <w:rFonts w:hint="eastAsia"/>
          <w:sz w:val="24"/>
        </w:rPr>
      </w:pPr>
      <w:r w:rsidRPr="00D72948">
        <w:rPr>
          <w:rFonts w:hint="eastAsia"/>
          <w:sz w:val="24"/>
        </w:rPr>
        <w:lastRenderedPageBreak/>
        <w:t>卷积层可以提取局部特征，而不关心他们的位置如何。</w:t>
      </w:r>
    </w:p>
    <w:p w14:paraId="1B89509C" w14:textId="77777777" w:rsidR="00D72948" w:rsidRPr="00D72948" w:rsidRDefault="00D72948" w:rsidP="00D72948">
      <w:pPr>
        <w:widowControl/>
        <w:numPr>
          <w:ilvl w:val="0"/>
          <w:numId w:val="3"/>
        </w:numPr>
        <w:shd w:val="clear" w:color="auto" w:fill="FFFFFF"/>
        <w:spacing w:after="100" w:afterAutospacing="1"/>
        <w:jc w:val="left"/>
        <w:rPr>
          <w:rFonts w:hint="eastAsia"/>
          <w:sz w:val="24"/>
        </w:rPr>
      </w:pPr>
      <w:r w:rsidRPr="00D72948">
        <w:rPr>
          <w:rFonts w:hint="eastAsia"/>
          <w:sz w:val="24"/>
        </w:rPr>
        <w:t>Recurrent Neural Network</w:t>
      </w:r>
    </w:p>
    <w:p w14:paraId="7DE631B5" w14:textId="77777777" w:rsidR="00D72948" w:rsidRPr="00D72948" w:rsidRDefault="00D72948" w:rsidP="00D72948">
      <w:pPr>
        <w:widowControl/>
        <w:shd w:val="clear" w:color="auto" w:fill="FFFFFF"/>
        <w:spacing w:before="100" w:beforeAutospacing="1" w:after="100" w:afterAutospacing="1"/>
        <w:ind w:left="720"/>
        <w:jc w:val="left"/>
        <w:rPr>
          <w:rFonts w:hint="eastAsia"/>
          <w:sz w:val="24"/>
        </w:rPr>
      </w:pPr>
      <w:r w:rsidRPr="00D72948">
        <w:rPr>
          <w:rFonts w:hint="eastAsia"/>
          <w:sz w:val="24"/>
        </w:rPr>
        <w:t>循环神经网络（</w:t>
      </w:r>
      <w:r w:rsidRPr="00D72948">
        <w:rPr>
          <w:rFonts w:hint="eastAsia"/>
          <w:sz w:val="24"/>
        </w:rPr>
        <w:t>RNN</w:t>
      </w:r>
      <w:r w:rsidRPr="00D72948">
        <w:rPr>
          <w:rFonts w:hint="eastAsia"/>
          <w:sz w:val="24"/>
        </w:rPr>
        <w:t>）在处理序列信息方面很受欢迎。理论上，</w:t>
      </w:r>
      <w:r w:rsidRPr="00D72948">
        <w:rPr>
          <w:rFonts w:hint="eastAsia"/>
          <w:sz w:val="24"/>
        </w:rPr>
        <w:t>RNN</w:t>
      </w:r>
      <w:r w:rsidRPr="00D72948">
        <w:rPr>
          <w:rFonts w:hint="eastAsia"/>
          <w:sz w:val="24"/>
        </w:rPr>
        <w:t>可以利用任意长序列的信息，但在实际应用中，由于梯度消失和梯度爆炸，标准</w:t>
      </w:r>
      <w:r w:rsidRPr="00D72948">
        <w:rPr>
          <w:rFonts w:hint="eastAsia"/>
          <w:sz w:val="24"/>
        </w:rPr>
        <w:t>RNN</w:t>
      </w:r>
      <w:r w:rsidRPr="00D72948">
        <w:rPr>
          <w:rFonts w:hint="eastAsia"/>
          <w:sz w:val="24"/>
        </w:rPr>
        <w:t>只能回顾几个时间步。</w:t>
      </w:r>
    </w:p>
    <w:p w14:paraId="030DE013" w14:textId="77777777" w:rsidR="00D72948" w:rsidRPr="00D72948" w:rsidRDefault="00D72948" w:rsidP="00D72948">
      <w:pPr>
        <w:widowControl/>
        <w:shd w:val="clear" w:color="auto" w:fill="FFFFFF"/>
        <w:spacing w:before="100" w:beforeAutospacing="1" w:after="100" w:afterAutospacing="1"/>
        <w:ind w:left="720"/>
        <w:jc w:val="left"/>
        <w:rPr>
          <w:rFonts w:hint="eastAsia"/>
          <w:sz w:val="24"/>
        </w:rPr>
      </w:pPr>
      <w:r w:rsidRPr="00D72948">
        <w:rPr>
          <w:rFonts w:hint="eastAsia"/>
          <w:sz w:val="24"/>
        </w:rPr>
        <w:t>由于标准</w:t>
      </w:r>
      <w:r w:rsidRPr="00D72948">
        <w:rPr>
          <w:rFonts w:hint="eastAsia"/>
          <w:sz w:val="24"/>
        </w:rPr>
        <w:t>RNN</w:t>
      </w:r>
      <w:r w:rsidRPr="00D72948">
        <w:rPr>
          <w:rFonts w:hint="eastAsia"/>
          <w:sz w:val="24"/>
        </w:rPr>
        <w:t>不足，开发了</w:t>
      </w:r>
      <w:r w:rsidRPr="00D72948">
        <w:rPr>
          <w:rFonts w:hint="eastAsia"/>
          <w:sz w:val="24"/>
        </w:rPr>
        <w:t xml:space="preserve"> </w:t>
      </w:r>
      <w:r w:rsidRPr="00D72948">
        <w:rPr>
          <w:rFonts w:hint="eastAsia"/>
          <w:sz w:val="24"/>
        </w:rPr>
        <w:t>双向</w:t>
      </w:r>
      <w:r w:rsidRPr="00D72948">
        <w:rPr>
          <w:rFonts w:hint="eastAsia"/>
          <w:sz w:val="24"/>
        </w:rPr>
        <w:t>RNN</w:t>
      </w:r>
      <w:r w:rsidRPr="00D72948">
        <w:rPr>
          <w:rFonts w:hint="eastAsia"/>
          <w:sz w:val="24"/>
        </w:rPr>
        <w:t>、</w:t>
      </w:r>
      <w:r w:rsidRPr="00D72948">
        <w:rPr>
          <w:rFonts w:hint="eastAsia"/>
          <w:sz w:val="24"/>
        </w:rPr>
        <w:t>Deep Bidirectional RNN</w:t>
      </w:r>
      <w:r w:rsidRPr="00D72948">
        <w:rPr>
          <w:rFonts w:hint="eastAsia"/>
          <w:sz w:val="24"/>
        </w:rPr>
        <w:t>、</w:t>
      </w:r>
      <w:r w:rsidRPr="00D72948">
        <w:rPr>
          <w:rFonts w:hint="eastAsia"/>
          <w:sz w:val="24"/>
        </w:rPr>
        <w:t>Long Short Term Memory (LSTM)</w:t>
      </w:r>
    </w:p>
    <w:p w14:paraId="4659DAFF" w14:textId="77777777" w:rsidR="00D72948" w:rsidRPr="00D72948" w:rsidRDefault="00D72948" w:rsidP="00D72948">
      <w:pPr>
        <w:widowControl/>
        <w:shd w:val="clear" w:color="auto" w:fill="FFFFFF"/>
        <w:spacing w:before="100" w:beforeAutospacing="1"/>
        <w:ind w:left="720"/>
        <w:jc w:val="left"/>
        <w:rPr>
          <w:rFonts w:hint="eastAsia"/>
          <w:sz w:val="24"/>
        </w:rPr>
      </w:pPr>
      <w:r w:rsidRPr="00D72948">
        <w:rPr>
          <w:rFonts w:hint="eastAsia"/>
          <w:sz w:val="24"/>
        </w:rPr>
        <w:t>LSTM</w:t>
      </w:r>
      <w:r w:rsidRPr="00D72948">
        <w:rPr>
          <w:rFonts w:hint="eastAsia"/>
          <w:sz w:val="24"/>
        </w:rPr>
        <w:t>：</w:t>
      </w:r>
      <w:r w:rsidRPr="00D72948">
        <w:rPr>
          <w:rFonts w:hint="eastAsia"/>
          <w:sz w:val="24"/>
        </w:rPr>
        <w:t>4</w:t>
      </w:r>
      <w:r w:rsidRPr="00D72948">
        <w:rPr>
          <w:rFonts w:hint="eastAsia"/>
          <w:sz w:val="24"/>
        </w:rPr>
        <w:t>个层交互，</w:t>
      </w:r>
      <w:r w:rsidRPr="00D72948">
        <w:rPr>
          <w:rFonts w:hint="eastAsia"/>
          <w:sz w:val="24"/>
        </w:rPr>
        <w:t>2</w:t>
      </w:r>
      <w:r w:rsidRPr="00D72948">
        <w:rPr>
          <w:rFonts w:hint="eastAsia"/>
          <w:sz w:val="24"/>
        </w:rPr>
        <w:t>个状态</w:t>
      </w:r>
      <w:r w:rsidRPr="00D72948">
        <w:rPr>
          <w:rFonts w:hint="eastAsia"/>
          <w:sz w:val="24"/>
        </w:rPr>
        <w:t xml:space="preserve"> hidden state and cell state</w:t>
      </w:r>
      <w:r w:rsidRPr="00D72948">
        <w:rPr>
          <w:rFonts w:hint="eastAsia"/>
          <w:sz w:val="24"/>
        </w:rPr>
        <w:t>，</w:t>
      </w:r>
      <w:r w:rsidRPr="00D72948">
        <w:rPr>
          <w:rFonts w:hint="eastAsia"/>
          <w:sz w:val="24"/>
        </w:rPr>
        <w:t>3</w:t>
      </w:r>
      <w:r w:rsidRPr="00D72948">
        <w:rPr>
          <w:rFonts w:hint="eastAsia"/>
          <w:sz w:val="24"/>
        </w:rPr>
        <w:t>个门</w:t>
      </w:r>
      <w:r w:rsidRPr="00D72948">
        <w:rPr>
          <w:rFonts w:hint="eastAsia"/>
          <w:sz w:val="24"/>
        </w:rPr>
        <w:t xml:space="preserve"> forget/input/output</w:t>
      </w:r>
      <w:r w:rsidRPr="00D72948">
        <w:rPr>
          <w:rFonts w:hint="eastAsia"/>
          <w:sz w:val="24"/>
        </w:rPr>
        <w:t>。通常用于顺序数据或树形结构的数据，处理数据的远程依赖关系。树形结构的</w:t>
      </w:r>
      <w:r w:rsidRPr="00D72948">
        <w:rPr>
          <w:rFonts w:hint="eastAsia"/>
          <w:sz w:val="24"/>
        </w:rPr>
        <w:t xml:space="preserve">LSTM- Tree-LSTM / </w:t>
      </w:r>
      <w:r w:rsidRPr="00D72948">
        <w:rPr>
          <w:rFonts w:hint="eastAsia"/>
          <w:sz w:val="24"/>
        </w:rPr>
        <w:t>简化</w:t>
      </w:r>
      <w:r w:rsidRPr="00D72948">
        <w:rPr>
          <w:rFonts w:hint="eastAsia"/>
          <w:sz w:val="24"/>
        </w:rPr>
        <w:t xml:space="preserve"> - GRU</w:t>
      </w:r>
      <w:r w:rsidRPr="00D72948">
        <w:rPr>
          <w:rFonts w:hint="eastAsia"/>
          <w:sz w:val="24"/>
        </w:rPr>
        <w:t>。</w:t>
      </w:r>
    </w:p>
    <w:p w14:paraId="003334EC" w14:textId="77777777" w:rsidR="00D72948" w:rsidRPr="00D72948" w:rsidRDefault="00D72948" w:rsidP="00D72948">
      <w:pPr>
        <w:widowControl/>
        <w:numPr>
          <w:ilvl w:val="0"/>
          <w:numId w:val="3"/>
        </w:numPr>
        <w:shd w:val="clear" w:color="auto" w:fill="FFFFFF"/>
        <w:spacing w:after="100" w:afterAutospacing="1"/>
        <w:jc w:val="left"/>
        <w:rPr>
          <w:rFonts w:hint="eastAsia"/>
          <w:sz w:val="24"/>
        </w:rPr>
      </w:pPr>
      <w:r w:rsidRPr="00D72948">
        <w:rPr>
          <w:rFonts w:hint="eastAsia"/>
          <w:sz w:val="24"/>
        </w:rPr>
        <w:t>Attention Mechanism</w:t>
      </w:r>
    </w:p>
    <w:p w14:paraId="4781E267" w14:textId="77777777" w:rsidR="00D72948" w:rsidRPr="00D72948" w:rsidRDefault="00D72948" w:rsidP="00D72948">
      <w:pPr>
        <w:widowControl/>
        <w:shd w:val="clear" w:color="auto" w:fill="FFFFFF"/>
        <w:spacing w:before="100" w:beforeAutospacing="1"/>
        <w:ind w:left="720"/>
        <w:jc w:val="left"/>
        <w:rPr>
          <w:rFonts w:hint="eastAsia"/>
          <w:sz w:val="24"/>
        </w:rPr>
      </w:pPr>
      <w:r w:rsidRPr="00D72948">
        <w:rPr>
          <w:rFonts w:hint="eastAsia"/>
          <w:sz w:val="24"/>
        </w:rPr>
        <w:t>注意机制受到人类视觉注意机制的启发，人类的视觉注意力能够以“高分辨率”聚焦在图像的某个区域，同时以“低分辨率”感知周围的图像，然后随着时间的推移调整焦点。</w:t>
      </w:r>
    </w:p>
    <w:p w14:paraId="5CD76AC0" w14:textId="77777777" w:rsidR="00D72948" w:rsidRPr="00D72948" w:rsidRDefault="00D72948" w:rsidP="00D72948">
      <w:pPr>
        <w:widowControl/>
        <w:numPr>
          <w:ilvl w:val="0"/>
          <w:numId w:val="3"/>
        </w:numPr>
        <w:shd w:val="clear" w:color="auto" w:fill="FFFFFF"/>
        <w:spacing w:after="100" w:afterAutospacing="1"/>
        <w:jc w:val="left"/>
        <w:rPr>
          <w:rFonts w:hint="eastAsia"/>
          <w:sz w:val="24"/>
        </w:rPr>
      </w:pPr>
      <w:r w:rsidRPr="00D72948">
        <w:rPr>
          <w:rFonts w:hint="eastAsia"/>
          <w:sz w:val="24"/>
        </w:rPr>
        <w:t>Memory Network</w:t>
      </w:r>
    </w:p>
    <w:p w14:paraId="4F272E1A" w14:textId="77777777" w:rsidR="00D72948" w:rsidRPr="00D72948" w:rsidRDefault="00D72948" w:rsidP="00D72948">
      <w:pPr>
        <w:widowControl/>
        <w:shd w:val="clear" w:color="auto" w:fill="FFFFFF"/>
        <w:spacing w:before="100" w:beforeAutospacing="1"/>
        <w:ind w:left="720"/>
        <w:jc w:val="left"/>
        <w:rPr>
          <w:rFonts w:hint="eastAsia"/>
          <w:sz w:val="24"/>
        </w:rPr>
      </w:pPr>
      <w:r w:rsidRPr="00D72948">
        <w:rPr>
          <w:rFonts w:hint="eastAsia"/>
          <w:sz w:val="24"/>
        </w:rPr>
        <w:t>针对</w:t>
      </w:r>
      <w:r w:rsidRPr="00D72948">
        <w:rPr>
          <w:rFonts w:hint="eastAsia"/>
          <w:sz w:val="24"/>
        </w:rPr>
        <w:t>QA</w:t>
      </w:r>
      <w:r w:rsidRPr="00D72948">
        <w:rPr>
          <w:rFonts w:hint="eastAsia"/>
          <w:sz w:val="24"/>
        </w:rPr>
        <w:t>问题引入了记忆网络</w:t>
      </w:r>
      <w:r w:rsidRPr="00D72948">
        <w:rPr>
          <w:rFonts w:hint="eastAsia"/>
          <w:sz w:val="24"/>
        </w:rPr>
        <w:t xml:space="preserve"> (</w:t>
      </w:r>
      <w:proofErr w:type="spellStart"/>
      <w:r w:rsidRPr="00D72948">
        <w:rPr>
          <w:rFonts w:hint="eastAsia"/>
          <w:sz w:val="24"/>
        </w:rPr>
        <w:t>MemNN</w:t>
      </w:r>
      <w:proofErr w:type="spellEnd"/>
      <w:r w:rsidRPr="00D72948">
        <w:rPr>
          <w:rFonts w:hint="eastAsia"/>
          <w:sz w:val="24"/>
        </w:rPr>
        <w:t>)</w:t>
      </w:r>
      <w:r w:rsidRPr="00D72948">
        <w:rPr>
          <w:rFonts w:hint="eastAsia"/>
          <w:sz w:val="24"/>
        </w:rPr>
        <w:t>。</w:t>
      </w:r>
      <w:r w:rsidRPr="00D72948">
        <w:rPr>
          <w:rFonts w:hint="eastAsia"/>
          <w:sz w:val="24"/>
        </w:rPr>
        <w:t>End-to-End Memory Network (MemN2N)</w:t>
      </w:r>
    </w:p>
    <w:p w14:paraId="2D2079EE" w14:textId="77777777" w:rsidR="00D72948" w:rsidRPr="00D72948" w:rsidRDefault="00D72948" w:rsidP="00D72948">
      <w:pPr>
        <w:widowControl/>
        <w:numPr>
          <w:ilvl w:val="0"/>
          <w:numId w:val="3"/>
        </w:numPr>
        <w:shd w:val="clear" w:color="auto" w:fill="FFFFFF"/>
        <w:spacing w:after="100" w:afterAutospacing="1"/>
        <w:jc w:val="left"/>
        <w:rPr>
          <w:rFonts w:hint="eastAsia"/>
          <w:sz w:val="24"/>
        </w:rPr>
      </w:pPr>
      <w:r w:rsidRPr="00D72948">
        <w:rPr>
          <w:rFonts w:hint="eastAsia"/>
          <w:sz w:val="24"/>
        </w:rPr>
        <w:t>Recursive Neural Network</w:t>
      </w:r>
    </w:p>
    <w:p w14:paraId="51F27B2C" w14:textId="77777777" w:rsidR="00D72948" w:rsidRPr="00D72948" w:rsidRDefault="00D72948" w:rsidP="00D72948">
      <w:pPr>
        <w:widowControl/>
        <w:shd w:val="clear" w:color="auto" w:fill="FFFFFF"/>
        <w:spacing w:before="100" w:beforeAutospacing="1"/>
        <w:ind w:left="720"/>
        <w:jc w:val="left"/>
        <w:rPr>
          <w:rFonts w:hint="eastAsia"/>
          <w:sz w:val="24"/>
        </w:rPr>
      </w:pPr>
      <w:r w:rsidRPr="00D72948">
        <w:rPr>
          <w:rFonts w:hint="eastAsia"/>
          <w:sz w:val="24"/>
        </w:rPr>
        <w:t>递归神经网络</w:t>
      </w:r>
      <w:r w:rsidRPr="00D72948">
        <w:rPr>
          <w:rFonts w:hint="eastAsia"/>
          <w:sz w:val="24"/>
        </w:rPr>
        <w:t>(</w:t>
      </w:r>
      <w:proofErr w:type="spellStart"/>
      <w:r w:rsidRPr="00D72948">
        <w:rPr>
          <w:rFonts w:hint="eastAsia"/>
          <w:sz w:val="24"/>
        </w:rPr>
        <w:t>RecNN</w:t>
      </w:r>
      <w:proofErr w:type="spellEnd"/>
      <w:r w:rsidRPr="00D72948">
        <w:rPr>
          <w:rFonts w:hint="eastAsia"/>
          <w:sz w:val="24"/>
        </w:rPr>
        <w:t>)</w:t>
      </w:r>
      <w:r w:rsidRPr="00D72948">
        <w:rPr>
          <w:rFonts w:hint="eastAsia"/>
          <w:sz w:val="24"/>
        </w:rPr>
        <w:t>是一种通常用于从数据中学习有向无环图结构</w:t>
      </w:r>
      <w:r w:rsidRPr="00D72948">
        <w:rPr>
          <w:rFonts w:hint="eastAsia"/>
          <w:sz w:val="24"/>
        </w:rPr>
        <w:t>(</w:t>
      </w:r>
      <w:r w:rsidRPr="00D72948">
        <w:rPr>
          <w:rFonts w:hint="eastAsia"/>
          <w:sz w:val="24"/>
        </w:rPr>
        <w:t>例如，树结构</w:t>
      </w:r>
      <w:r w:rsidRPr="00D72948">
        <w:rPr>
          <w:rFonts w:hint="eastAsia"/>
          <w:sz w:val="24"/>
        </w:rPr>
        <w:t>)</w:t>
      </w:r>
      <w:r w:rsidRPr="00D72948">
        <w:rPr>
          <w:rFonts w:hint="eastAsia"/>
          <w:sz w:val="24"/>
        </w:rPr>
        <w:t>的神经网络。给定句子的结构表示</w:t>
      </w:r>
      <w:r w:rsidRPr="00D72948">
        <w:rPr>
          <w:rFonts w:hint="eastAsia"/>
          <w:sz w:val="24"/>
        </w:rPr>
        <w:t>(</w:t>
      </w:r>
      <w:r w:rsidRPr="00D72948">
        <w:rPr>
          <w:rFonts w:hint="eastAsia"/>
          <w:sz w:val="24"/>
        </w:rPr>
        <w:t>例如，解析树</w:t>
      </w:r>
      <w:r w:rsidRPr="00D72948">
        <w:rPr>
          <w:rFonts w:hint="eastAsia"/>
          <w:sz w:val="24"/>
        </w:rPr>
        <w:t>)</w:t>
      </w:r>
      <w:r w:rsidRPr="00D72948">
        <w:rPr>
          <w:rFonts w:hint="eastAsia"/>
          <w:sz w:val="24"/>
        </w:rPr>
        <w:t>，</w:t>
      </w:r>
      <w:proofErr w:type="spellStart"/>
      <w:r w:rsidRPr="00D72948">
        <w:rPr>
          <w:rFonts w:hint="eastAsia"/>
          <w:sz w:val="24"/>
        </w:rPr>
        <w:t>RecNN</w:t>
      </w:r>
      <w:proofErr w:type="spellEnd"/>
      <w:r w:rsidRPr="00D72948">
        <w:rPr>
          <w:rFonts w:hint="eastAsia"/>
          <w:sz w:val="24"/>
        </w:rPr>
        <w:t>通过组合记号来产生短语的表示，最终生成整个句子，从而以自下而上的方式递归地生成父表示</w:t>
      </w:r>
    </w:p>
    <w:p w14:paraId="36E1F143" w14:textId="4AB1330B" w:rsidR="00EC08FD" w:rsidRPr="00982B2A" w:rsidRDefault="00305110" w:rsidP="00A93F51">
      <w:pPr>
        <w:pStyle w:val="2"/>
        <w:spacing w:line="300" w:lineRule="auto"/>
        <w:ind w:left="0" w:firstLine="0"/>
        <w:rPr>
          <w:lang w:val="en-US" w:eastAsia="zh-CN"/>
        </w:rPr>
      </w:pPr>
      <w:bookmarkStart w:id="24" w:name="_Toc70922389"/>
      <w:r>
        <w:rPr>
          <w:rFonts w:hint="eastAsia"/>
          <w:lang w:eastAsia="zh-CN"/>
        </w:rPr>
        <w:t>1</w:t>
      </w:r>
      <w:r w:rsidRPr="003B782E">
        <w:rPr>
          <w:lang w:eastAsia="zh-CN"/>
        </w:rPr>
        <w:t>.</w:t>
      </w:r>
      <w:r w:rsidR="00C6243B">
        <w:rPr>
          <w:rFonts w:hint="eastAsia"/>
          <w:lang w:eastAsia="zh-CN"/>
        </w:rPr>
        <w:t xml:space="preserve">3  </w:t>
      </w:r>
      <w:r>
        <w:rPr>
          <w:rFonts w:hint="eastAsia"/>
          <w:lang w:eastAsia="zh-CN"/>
        </w:rPr>
        <w:t>系统</w:t>
      </w:r>
      <w:bookmarkEnd w:id="17"/>
      <w:bookmarkEnd w:id="18"/>
      <w:bookmarkEnd w:id="19"/>
      <w:bookmarkEnd w:id="20"/>
      <w:bookmarkEnd w:id="21"/>
      <w:bookmarkEnd w:id="22"/>
      <w:r w:rsidR="00982B2A">
        <w:rPr>
          <w:rFonts w:hint="eastAsia"/>
          <w:lang w:eastAsia="zh-CN"/>
        </w:rPr>
        <w:t>目的</w:t>
      </w:r>
      <w:bookmarkEnd w:id="24"/>
    </w:p>
    <w:p w14:paraId="7C56ADA1" w14:textId="764C867F" w:rsidR="00982B2A" w:rsidRDefault="00C6243B" w:rsidP="00982B2A">
      <w:pPr>
        <w:pStyle w:val="5"/>
        <w:shd w:val="clear" w:color="auto" w:fill="FFFFFF"/>
        <w:rPr>
          <w:rFonts w:ascii="微软雅黑" w:eastAsia="微软雅黑" w:hAnsi="微软雅黑"/>
          <w:b w:val="0"/>
          <w:bCs w:val="0"/>
          <w:color w:val="000000"/>
          <w:kern w:val="0"/>
          <w:sz w:val="31"/>
          <w:szCs w:val="31"/>
        </w:rPr>
      </w:pPr>
      <w:bookmarkStart w:id="25" w:name="_Toc357776352"/>
      <w:bookmarkStart w:id="26" w:name="_Toc357776446"/>
      <w:bookmarkStart w:id="27" w:name="_Toc357863950"/>
      <w:bookmarkStart w:id="28" w:name="_Toc357865337"/>
      <w:bookmarkStart w:id="29" w:name="_Toc357870896"/>
      <w:r>
        <w:rPr>
          <w:rFonts w:hint="eastAsia"/>
        </w:rPr>
        <w:t xml:space="preserve">1.3.1  </w:t>
      </w:r>
      <w:bookmarkEnd w:id="25"/>
      <w:bookmarkEnd w:id="26"/>
      <w:bookmarkEnd w:id="27"/>
      <w:bookmarkEnd w:id="28"/>
      <w:bookmarkEnd w:id="29"/>
      <w:r w:rsidR="00982B2A">
        <w:rPr>
          <w:rFonts w:ascii="微软雅黑" w:eastAsia="微软雅黑" w:hAnsi="微软雅黑" w:hint="eastAsia"/>
          <w:b w:val="0"/>
          <w:bCs w:val="0"/>
          <w:color w:val="000000"/>
          <w:sz w:val="31"/>
          <w:szCs w:val="31"/>
        </w:rPr>
        <w:t>情感分析任务</w:t>
      </w:r>
    </w:p>
    <w:p w14:paraId="14F17AFF" w14:textId="244FF4F9" w:rsidR="003D05DB" w:rsidRDefault="003D05DB" w:rsidP="003C384C">
      <w:pPr>
        <w:pStyle w:val="3"/>
        <w:rPr>
          <w:lang w:eastAsia="zh-CN"/>
        </w:rPr>
      </w:pPr>
    </w:p>
    <w:p w14:paraId="525DC258" w14:textId="77777777" w:rsidR="00982B2A" w:rsidRPr="00982B2A" w:rsidRDefault="00982B2A" w:rsidP="00982B2A">
      <w:pPr>
        <w:pStyle w:val="a5"/>
        <w:shd w:val="clear" w:color="auto" w:fill="FFFFFF"/>
        <w:rPr>
          <w:rFonts w:ascii="Times New Roman" w:hAnsi="Times New Roman"/>
          <w:kern w:val="2"/>
        </w:rPr>
      </w:pPr>
      <w:bookmarkStart w:id="30" w:name="_Toc357776355"/>
      <w:bookmarkStart w:id="31" w:name="_Toc357776449"/>
      <w:bookmarkStart w:id="32" w:name="_Toc357863953"/>
      <w:bookmarkStart w:id="33" w:name="_Toc357865340"/>
      <w:bookmarkStart w:id="34" w:name="_Toc357870899"/>
      <w:r w:rsidRPr="00982B2A">
        <w:rPr>
          <w:rFonts w:ascii="Times New Roman" w:hAnsi="Times New Roman" w:hint="eastAsia"/>
          <w:kern w:val="2"/>
        </w:rPr>
        <w:t>主要在三个粒度级别研究情感分析：</w:t>
      </w:r>
      <w:r w:rsidRPr="00982B2A">
        <w:rPr>
          <w:rFonts w:ascii="Times New Roman" w:hAnsi="Times New Roman" w:hint="eastAsia"/>
          <w:kern w:val="2"/>
        </w:rPr>
        <w:t>document level</w:t>
      </w:r>
      <w:r w:rsidRPr="00982B2A">
        <w:rPr>
          <w:rFonts w:ascii="Times New Roman" w:hAnsi="Times New Roman" w:hint="eastAsia"/>
          <w:kern w:val="2"/>
        </w:rPr>
        <w:t>、</w:t>
      </w:r>
      <w:r w:rsidRPr="00982B2A">
        <w:rPr>
          <w:rFonts w:ascii="Times New Roman" w:hAnsi="Times New Roman" w:hint="eastAsia"/>
          <w:kern w:val="2"/>
        </w:rPr>
        <w:t>sentence level</w:t>
      </w:r>
      <w:r w:rsidRPr="00982B2A">
        <w:rPr>
          <w:rFonts w:ascii="Times New Roman" w:hAnsi="Times New Roman" w:hint="eastAsia"/>
          <w:kern w:val="2"/>
        </w:rPr>
        <w:t>、</w:t>
      </w:r>
      <w:r w:rsidRPr="00982B2A">
        <w:rPr>
          <w:rFonts w:ascii="Times New Roman" w:hAnsi="Times New Roman" w:hint="eastAsia"/>
          <w:kern w:val="2"/>
        </w:rPr>
        <w:t>aspect level</w:t>
      </w:r>
      <w:r w:rsidRPr="00982B2A">
        <w:rPr>
          <w:rFonts w:ascii="Times New Roman" w:hAnsi="Times New Roman" w:hint="eastAsia"/>
          <w:kern w:val="2"/>
        </w:rPr>
        <w:t>。</w:t>
      </w:r>
    </w:p>
    <w:p w14:paraId="71F5889A" w14:textId="77777777" w:rsidR="00982B2A" w:rsidRPr="00982B2A" w:rsidRDefault="00982B2A" w:rsidP="00982B2A">
      <w:pPr>
        <w:pStyle w:val="a5"/>
        <w:shd w:val="clear" w:color="auto" w:fill="FFFFFF"/>
        <w:rPr>
          <w:rFonts w:ascii="Times New Roman" w:hAnsi="Times New Roman" w:hint="eastAsia"/>
          <w:kern w:val="2"/>
        </w:rPr>
      </w:pPr>
      <w:r w:rsidRPr="00982B2A">
        <w:rPr>
          <w:rFonts w:ascii="Times New Roman" w:hAnsi="Times New Roman" w:hint="eastAsia"/>
          <w:b/>
          <w:bCs/>
          <w:kern w:val="2"/>
        </w:rPr>
        <w:t>document level</w:t>
      </w:r>
      <w:r w:rsidRPr="00982B2A">
        <w:rPr>
          <w:rFonts w:ascii="Times New Roman" w:hAnsi="Times New Roman" w:hint="eastAsia"/>
          <w:kern w:val="2"/>
        </w:rPr>
        <w:t>：将观点鲜明的文本（如产品评论）分类为整体</w:t>
      </w:r>
      <w:r w:rsidRPr="00982B2A">
        <w:rPr>
          <w:rFonts w:ascii="Times New Roman" w:hAnsi="Times New Roman" w:hint="eastAsia"/>
          <w:b/>
          <w:bCs/>
          <w:kern w:val="2"/>
        </w:rPr>
        <w:t>pos/neg</w:t>
      </w:r>
      <w:r w:rsidRPr="00982B2A">
        <w:rPr>
          <w:rFonts w:ascii="Times New Roman" w:hAnsi="Times New Roman" w:hint="eastAsia"/>
          <w:kern w:val="2"/>
        </w:rPr>
        <w:t>的观点。</w:t>
      </w:r>
      <w:r w:rsidRPr="00982B2A">
        <w:rPr>
          <w:rFonts w:ascii="Times New Roman" w:hAnsi="Times New Roman" w:hint="eastAsia"/>
          <w:b/>
          <w:bCs/>
          <w:kern w:val="2"/>
        </w:rPr>
        <w:t>a single entity</w:t>
      </w:r>
      <w:r w:rsidRPr="00982B2A">
        <w:rPr>
          <w:rFonts w:ascii="Times New Roman" w:hAnsi="Times New Roman" w:hint="eastAsia"/>
          <w:kern w:val="2"/>
        </w:rPr>
        <w:t>。</w:t>
      </w:r>
    </w:p>
    <w:p w14:paraId="73866597" w14:textId="77777777" w:rsidR="00982B2A" w:rsidRPr="00982B2A" w:rsidRDefault="00982B2A" w:rsidP="00982B2A">
      <w:pPr>
        <w:pStyle w:val="a5"/>
        <w:shd w:val="clear" w:color="auto" w:fill="FFFFFF"/>
        <w:rPr>
          <w:rFonts w:ascii="Times New Roman" w:hAnsi="Times New Roman" w:hint="eastAsia"/>
          <w:kern w:val="2"/>
        </w:rPr>
      </w:pPr>
      <w:r w:rsidRPr="00982B2A">
        <w:rPr>
          <w:rFonts w:ascii="Times New Roman" w:hAnsi="Times New Roman" w:hint="eastAsia"/>
          <w:b/>
          <w:bCs/>
          <w:kern w:val="2"/>
        </w:rPr>
        <w:t>sentence level</w:t>
      </w:r>
      <w:r w:rsidRPr="00982B2A">
        <w:rPr>
          <w:rFonts w:ascii="Times New Roman" w:hAnsi="Times New Roman" w:hint="eastAsia"/>
          <w:kern w:val="2"/>
        </w:rPr>
        <w:t>：对文档内单独的语句进行分类。然而，单独的语句不能假定为观点鲜明的。</w:t>
      </w:r>
      <w:r w:rsidRPr="00982B2A">
        <w:rPr>
          <w:rFonts w:ascii="Times New Roman" w:hAnsi="Times New Roman" w:hint="eastAsia"/>
          <w:b/>
          <w:bCs/>
          <w:kern w:val="2"/>
        </w:rPr>
        <w:t>subjectivity classification</w:t>
      </w:r>
      <w:r w:rsidRPr="00982B2A">
        <w:rPr>
          <w:rFonts w:ascii="Times New Roman" w:hAnsi="Times New Roman" w:hint="eastAsia"/>
          <w:kern w:val="2"/>
        </w:rPr>
        <w:t> </w:t>
      </w:r>
      <w:r w:rsidRPr="00982B2A">
        <w:rPr>
          <w:rFonts w:ascii="Times New Roman" w:hAnsi="Times New Roman" w:hint="eastAsia"/>
          <w:kern w:val="2"/>
        </w:rPr>
        <w:t>判断主观</w:t>
      </w:r>
      <w:r w:rsidRPr="00982B2A">
        <w:rPr>
          <w:rFonts w:ascii="Times New Roman" w:hAnsi="Times New Roman" w:hint="eastAsia"/>
          <w:kern w:val="2"/>
        </w:rPr>
        <w:t>/</w:t>
      </w:r>
      <w:r w:rsidRPr="00982B2A">
        <w:rPr>
          <w:rFonts w:ascii="Times New Roman" w:hAnsi="Times New Roman" w:hint="eastAsia"/>
          <w:kern w:val="2"/>
        </w:rPr>
        <w:t>客观。若主观，判断</w:t>
      </w:r>
      <w:r w:rsidRPr="00982B2A">
        <w:rPr>
          <w:rFonts w:ascii="Times New Roman" w:hAnsi="Times New Roman" w:hint="eastAsia"/>
          <w:b/>
          <w:bCs/>
          <w:kern w:val="2"/>
        </w:rPr>
        <w:t>pos/neg</w:t>
      </w:r>
      <w:r w:rsidRPr="00982B2A">
        <w:rPr>
          <w:rFonts w:ascii="Times New Roman" w:hAnsi="Times New Roman" w:hint="eastAsia"/>
          <w:kern w:val="2"/>
        </w:rPr>
        <w:t>。三分类问题：</w:t>
      </w:r>
      <w:r w:rsidRPr="00982B2A">
        <w:rPr>
          <w:rFonts w:ascii="Times New Roman" w:hAnsi="Times New Roman" w:hint="eastAsia"/>
          <w:b/>
          <w:bCs/>
          <w:kern w:val="2"/>
        </w:rPr>
        <w:t>pos/neg/</w:t>
      </w:r>
      <w:r w:rsidRPr="00982B2A">
        <w:rPr>
          <w:rFonts w:ascii="Times New Roman" w:hAnsi="Times New Roman" w:hint="eastAsia"/>
          <w:b/>
          <w:bCs/>
          <w:kern w:val="2"/>
        </w:rPr>
        <w:t>中立</w:t>
      </w:r>
      <w:r w:rsidRPr="00982B2A">
        <w:rPr>
          <w:rFonts w:ascii="Times New Roman" w:hAnsi="Times New Roman" w:hint="eastAsia"/>
          <w:kern w:val="2"/>
        </w:rPr>
        <w:t>。</w:t>
      </w:r>
    </w:p>
    <w:p w14:paraId="05F4568F" w14:textId="77777777" w:rsidR="00982B2A" w:rsidRPr="00982B2A" w:rsidRDefault="00982B2A" w:rsidP="00982B2A">
      <w:pPr>
        <w:pStyle w:val="a5"/>
        <w:shd w:val="clear" w:color="auto" w:fill="FFFFFF"/>
        <w:rPr>
          <w:rFonts w:ascii="Times New Roman" w:hAnsi="Times New Roman" w:hint="eastAsia"/>
          <w:kern w:val="2"/>
        </w:rPr>
      </w:pPr>
      <w:r w:rsidRPr="00982B2A">
        <w:rPr>
          <w:rFonts w:ascii="Times New Roman" w:hAnsi="Times New Roman" w:hint="eastAsia"/>
          <w:b/>
          <w:bCs/>
          <w:kern w:val="2"/>
        </w:rPr>
        <w:lastRenderedPageBreak/>
        <w:t>aspect level</w:t>
      </w:r>
      <w:r w:rsidRPr="00982B2A">
        <w:rPr>
          <w:rFonts w:ascii="Times New Roman" w:hAnsi="Times New Roman" w:hint="eastAsia"/>
          <w:kern w:val="2"/>
        </w:rPr>
        <w:t>：提取和总结人们对</w:t>
      </w:r>
      <w:r w:rsidRPr="00982B2A">
        <w:rPr>
          <w:rFonts w:ascii="Times New Roman" w:hAnsi="Times New Roman" w:hint="eastAsia"/>
          <w:b/>
          <w:bCs/>
          <w:kern w:val="2"/>
        </w:rPr>
        <w:t>实体</w:t>
      </w:r>
      <w:r w:rsidRPr="00982B2A">
        <w:rPr>
          <w:rFonts w:ascii="Times New Roman" w:hAnsi="Times New Roman" w:hint="eastAsia"/>
          <w:kern w:val="2"/>
        </w:rPr>
        <w:t>表达的意见和实体的方面</w:t>
      </w:r>
      <w:r w:rsidRPr="00982B2A">
        <w:rPr>
          <w:rFonts w:ascii="Times New Roman" w:hAnsi="Times New Roman" w:hint="eastAsia"/>
          <w:kern w:val="2"/>
        </w:rPr>
        <w:t>/</w:t>
      </w:r>
      <w:r w:rsidRPr="00982B2A">
        <w:rPr>
          <w:rFonts w:ascii="Times New Roman" w:hAnsi="Times New Roman" w:hint="eastAsia"/>
          <w:kern w:val="2"/>
        </w:rPr>
        <w:t>特征。由</w:t>
      </w:r>
      <w:r w:rsidRPr="00982B2A">
        <w:rPr>
          <w:rFonts w:ascii="Times New Roman" w:hAnsi="Times New Roman" w:hint="eastAsia"/>
          <w:b/>
          <w:bCs/>
          <w:kern w:val="2"/>
        </w:rPr>
        <w:t>aspect extraction</w:t>
      </w:r>
      <w:r w:rsidRPr="00982B2A">
        <w:rPr>
          <w:rFonts w:ascii="Times New Roman" w:hAnsi="Times New Roman" w:hint="eastAsia"/>
          <w:kern w:val="2"/>
        </w:rPr>
        <w:t>, </w:t>
      </w:r>
      <w:r w:rsidRPr="00982B2A">
        <w:rPr>
          <w:rFonts w:ascii="Times New Roman" w:hAnsi="Times New Roman" w:hint="eastAsia"/>
          <w:b/>
          <w:bCs/>
          <w:kern w:val="2"/>
        </w:rPr>
        <w:t>entity extraction</w:t>
      </w:r>
      <w:r w:rsidRPr="00982B2A">
        <w:rPr>
          <w:rFonts w:ascii="Times New Roman" w:hAnsi="Times New Roman" w:hint="eastAsia"/>
          <w:kern w:val="2"/>
        </w:rPr>
        <w:t xml:space="preserve">, </w:t>
      </w:r>
      <w:r w:rsidRPr="00982B2A">
        <w:rPr>
          <w:rFonts w:ascii="Times New Roman" w:hAnsi="Times New Roman" w:hint="eastAsia"/>
          <w:kern w:val="2"/>
        </w:rPr>
        <w:t>和</w:t>
      </w:r>
      <w:r w:rsidRPr="00982B2A">
        <w:rPr>
          <w:rFonts w:ascii="Times New Roman" w:hAnsi="Times New Roman" w:hint="eastAsia"/>
          <w:kern w:val="2"/>
        </w:rPr>
        <w:t xml:space="preserve"> *</w:t>
      </w:r>
      <w:r w:rsidRPr="00982B2A">
        <w:rPr>
          <w:rFonts w:ascii="Times New Roman" w:hAnsi="Times New Roman" w:hint="eastAsia"/>
          <w:i/>
          <w:iCs/>
          <w:kern w:val="2"/>
        </w:rPr>
        <w:t>aspect sentiment classification *</w:t>
      </w:r>
      <w:r w:rsidRPr="00982B2A">
        <w:rPr>
          <w:rFonts w:ascii="Times New Roman" w:hAnsi="Times New Roman" w:hint="eastAsia"/>
          <w:kern w:val="2"/>
        </w:rPr>
        <w:t>几个子任务组成。</w:t>
      </w:r>
    </w:p>
    <w:p w14:paraId="09A95371" w14:textId="77777777" w:rsidR="00982B2A" w:rsidRPr="00982B2A" w:rsidRDefault="00982B2A" w:rsidP="00982B2A">
      <w:pPr>
        <w:pStyle w:val="a5"/>
        <w:shd w:val="clear" w:color="auto" w:fill="FFFFFF"/>
        <w:rPr>
          <w:rFonts w:ascii="Times New Roman" w:hAnsi="Times New Roman" w:hint="eastAsia"/>
          <w:kern w:val="2"/>
        </w:rPr>
      </w:pPr>
      <w:r w:rsidRPr="00982B2A">
        <w:rPr>
          <w:rFonts w:ascii="Times New Roman" w:hAnsi="Times New Roman" w:hint="eastAsia"/>
          <w:kern w:val="2"/>
        </w:rPr>
        <w:t>举例：“</w:t>
      </w:r>
      <w:r w:rsidRPr="00982B2A">
        <w:rPr>
          <w:rFonts w:ascii="Times New Roman" w:hAnsi="Times New Roman" w:hint="eastAsia"/>
          <w:kern w:val="2"/>
        </w:rPr>
        <w:t>iPhone</w:t>
      </w:r>
      <w:r w:rsidRPr="00982B2A">
        <w:rPr>
          <w:rFonts w:ascii="Times New Roman" w:hAnsi="Times New Roman" w:hint="eastAsia"/>
          <w:kern w:val="2"/>
        </w:rPr>
        <w:t>的音质很棒，但是它的电池很烂”，实体提取应该把“</w:t>
      </w:r>
      <w:r w:rsidRPr="00982B2A">
        <w:rPr>
          <w:rFonts w:ascii="Times New Roman" w:hAnsi="Times New Roman" w:hint="eastAsia"/>
          <w:kern w:val="2"/>
        </w:rPr>
        <w:t>iPhone</w:t>
      </w:r>
      <w:r w:rsidRPr="00982B2A">
        <w:rPr>
          <w:rFonts w:ascii="Times New Roman" w:hAnsi="Times New Roman" w:hint="eastAsia"/>
          <w:kern w:val="2"/>
        </w:rPr>
        <w:t>”识别为实体，方面提取应该识别“音质”和“电池”是两个方面，方面情感分类应将对</w:t>
      </w:r>
      <w:r w:rsidRPr="00982B2A">
        <w:rPr>
          <w:rFonts w:ascii="Times New Roman" w:hAnsi="Times New Roman" w:hint="eastAsia"/>
          <w:kern w:val="2"/>
        </w:rPr>
        <w:t>iPhone</w:t>
      </w:r>
      <w:r w:rsidRPr="00982B2A">
        <w:rPr>
          <w:rFonts w:ascii="Times New Roman" w:hAnsi="Times New Roman" w:hint="eastAsia"/>
          <w:kern w:val="2"/>
        </w:rPr>
        <w:t>音质的情感分为正面，对</w:t>
      </w:r>
      <w:r w:rsidRPr="00982B2A">
        <w:rPr>
          <w:rFonts w:ascii="Times New Roman" w:hAnsi="Times New Roman" w:hint="eastAsia"/>
          <w:kern w:val="2"/>
        </w:rPr>
        <w:t>iPhone</w:t>
      </w:r>
      <w:r w:rsidRPr="00982B2A">
        <w:rPr>
          <w:rFonts w:ascii="Times New Roman" w:hAnsi="Times New Roman" w:hint="eastAsia"/>
          <w:kern w:val="2"/>
        </w:rPr>
        <w:t>电池的情感分为负面。</w:t>
      </w:r>
    </w:p>
    <w:p w14:paraId="3FF2BEF6" w14:textId="77777777" w:rsidR="00982B2A" w:rsidRPr="00982B2A" w:rsidRDefault="00982B2A" w:rsidP="00982B2A">
      <w:pPr>
        <w:pStyle w:val="a5"/>
        <w:shd w:val="clear" w:color="auto" w:fill="FFFFFF"/>
        <w:rPr>
          <w:rFonts w:ascii="Times New Roman" w:hAnsi="Times New Roman" w:hint="eastAsia"/>
          <w:kern w:val="2"/>
        </w:rPr>
      </w:pPr>
      <w:r w:rsidRPr="00982B2A">
        <w:rPr>
          <w:rFonts w:ascii="Times New Roman" w:hAnsi="Times New Roman" w:hint="eastAsia"/>
          <w:kern w:val="2"/>
        </w:rPr>
        <w:t>除此之外，情感分析还做</w:t>
      </w:r>
      <w:r w:rsidRPr="00982B2A">
        <w:rPr>
          <w:rFonts w:ascii="Times New Roman" w:hAnsi="Times New Roman" w:hint="eastAsia"/>
          <w:kern w:val="2"/>
        </w:rPr>
        <w:t>emotion analysis, sarcasm detection, multilingual sentiment analysis</w:t>
      </w:r>
      <w:r w:rsidRPr="00982B2A">
        <w:rPr>
          <w:rFonts w:ascii="Times New Roman" w:hAnsi="Times New Roman" w:hint="eastAsia"/>
          <w:kern w:val="2"/>
        </w:rPr>
        <w:t>这些方向。</w:t>
      </w:r>
    </w:p>
    <w:p w14:paraId="5E94C3F3" w14:textId="77777777" w:rsidR="00982B2A" w:rsidRPr="00982B2A" w:rsidRDefault="00982B2A" w:rsidP="00982B2A">
      <w:pPr>
        <w:pStyle w:val="a5"/>
        <w:numPr>
          <w:ilvl w:val="0"/>
          <w:numId w:val="4"/>
        </w:numPr>
        <w:shd w:val="clear" w:color="auto" w:fill="FFFFFF"/>
        <w:spacing w:before="0" w:beforeAutospacing="0"/>
        <w:rPr>
          <w:rFonts w:ascii="Times New Roman" w:hAnsi="Times New Roman" w:hint="eastAsia"/>
          <w:kern w:val="2"/>
        </w:rPr>
      </w:pPr>
      <w:r w:rsidRPr="00982B2A">
        <w:rPr>
          <w:rFonts w:ascii="Times New Roman" w:hAnsi="Times New Roman" w:hint="eastAsia"/>
          <w:b/>
          <w:bCs/>
          <w:kern w:val="2"/>
        </w:rPr>
        <w:t>Document Level Sentiment Classification</w:t>
      </w:r>
    </w:p>
    <w:p w14:paraId="0C2E204A" w14:textId="77777777" w:rsidR="00982B2A" w:rsidRPr="00982B2A" w:rsidRDefault="00982B2A" w:rsidP="00982B2A">
      <w:pPr>
        <w:pStyle w:val="a5"/>
        <w:shd w:val="clear" w:color="auto" w:fill="FFFFFF"/>
        <w:spacing w:before="0" w:beforeAutospacing="0" w:after="0" w:afterAutospacing="0"/>
        <w:ind w:left="720"/>
        <w:rPr>
          <w:rFonts w:ascii="Times New Roman" w:hAnsi="Times New Roman" w:hint="eastAsia"/>
          <w:kern w:val="2"/>
        </w:rPr>
      </w:pPr>
      <w:r w:rsidRPr="00982B2A">
        <w:rPr>
          <w:rFonts w:ascii="Times New Roman" w:hAnsi="Times New Roman" w:hint="eastAsia"/>
          <w:kern w:val="2"/>
        </w:rPr>
        <w:t>determine whether the document (e.g., a full online review) conveys an overall positive or negative opinion.</w:t>
      </w:r>
    </w:p>
    <w:p w14:paraId="609976A5"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文本表示：</w:t>
      </w:r>
      <w:proofErr w:type="spellStart"/>
      <w:r w:rsidRPr="00982B2A">
        <w:rPr>
          <w:rFonts w:ascii="Times New Roman" w:hAnsi="Times New Roman" w:hint="eastAsia"/>
          <w:kern w:val="2"/>
        </w:rPr>
        <w:t>BoW</w:t>
      </w:r>
      <w:proofErr w:type="spellEnd"/>
      <w:r w:rsidRPr="00982B2A">
        <w:rPr>
          <w:rFonts w:ascii="Times New Roman" w:hAnsi="Times New Roman" w:hint="eastAsia"/>
          <w:kern w:val="2"/>
        </w:rPr>
        <w:t>（忽略词序，几乎无法编码单词语义）</w:t>
      </w:r>
      <w:r w:rsidRPr="00982B2A">
        <w:rPr>
          <w:rFonts w:ascii="Times New Roman" w:hAnsi="Times New Roman" w:hint="eastAsia"/>
          <w:kern w:val="2"/>
        </w:rPr>
        <w:t xml:space="preserve"> - Bag-of-N-Grams</w:t>
      </w:r>
      <w:r w:rsidRPr="00982B2A">
        <w:rPr>
          <w:rFonts w:ascii="Times New Roman" w:hAnsi="Times New Roman" w:hint="eastAsia"/>
          <w:kern w:val="2"/>
        </w:rPr>
        <w:t>（数据稀疏</w:t>
      </w:r>
      <w:r w:rsidRPr="00982B2A">
        <w:rPr>
          <w:rFonts w:ascii="Times New Roman" w:hAnsi="Times New Roman" w:hint="eastAsia"/>
          <w:kern w:val="2"/>
        </w:rPr>
        <w:t>/</w:t>
      </w:r>
      <w:r w:rsidRPr="00982B2A">
        <w:rPr>
          <w:rFonts w:ascii="Times New Roman" w:hAnsi="Times New Roman" w:hint="eastAsia"/>
          <w:kern w:val="2"/>
        </w:rPr>
        <w:t>高维）</w:t>
      </w:r>
      <w:r w:rsidRPr="00982B2A">
        <w:rPr>
          <w:rFonts w:ascii="Times New Roman" w:hAnsi="Times New Roman" w:hint="eastAsia"/>
          <w:kern w:val="2"/>
        </w:rPr>
        <w:t>- word embedding</w:t>
      </w:r>
      <w:r w:rsidRPr="00982B2A">
        <w:rPr>
          <w:rFonts w:ascii="Times New Roman" w:hAnsi="Times New Roman" w:hint="eastAsia"/>
          <w:kern w:val="2"/>
        </w:rPr>
        <w:t>。除此，也可以直接用</w:t>
      </w:r>
      <w:r w:rsidRPr="00982B2A">
        <w:rPr>
          <w:rFonts w:ascii="Times New Roman" w:hAnsi="Times New Roman" w:hint="eastAsia"/>
          <w:kern w:val="2"/>
        </w:rPr>
        <w:t xml:space="preserve"> </w:t>
      </w:r>
      <w:proofErr w:type="spellStart"/>
      <w:r w:rsidRPr="00982B2A">
        <w:rPr>
          <w:rFonts w:ascii="Times New Roman" w:hAnsi="Times New Roman" w:hint="eastAsia"/>
          <w:kern w:val="2"/>
        </w:rPr>
        <w:t>BoW</w:t>
      </w:r>
      <w:proofErr w:type="spellEnd"/>
      <w:r w:rsidRPr="00982B2A">
        <w:rPr>
          <w:rFonts w:ascii="Times New Roman" w:hAnsi="Times New Roman" w:hint="eastAsia"/>
          <w:kern w:val="2"/>
        </w:rPr>
        <w:t xml:space="preserve"> </w:t>
      </w:r>
      <w:r w:rsidRPr="00982B2A">
        <w:rPr>
          <w:rFonts w:ascii="Times New Roman" w:hAnsi="Times New Roman" w:hint="eastAsia"/>
          <w:kern w:val="2"/>
        </w:rPr>
        <w:t>学习密集文档向量。</w:t>
      </w:r>
    </w:p>
    <w:p w14:paraId="7A6987E2"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情感分类：传统监督学习</w:t>
      </w:r>
      <w:r w:rsidRPr="00982B2A">
        <w:rPr>
          <w:rFonts w:ascii="Times New Roman" w:hAnsi="Times New Roman" w:hint="eastAsia"/>
          <w:kern w:val="2"/>
        </w:rPr>
        <w:t>/</w:t>
      </w:r>
      <w:r w:rsidRPr="00982B2A">
        <w:rPr>
          <w:rFonts w:ascii="Times New Roman" w:hAnsi="Times New Roman" w:hint="eastAsia"/>
          <w:kern w:val="2"/>
        </w:rPr>
        <w:t>神经网络。利用数据特征（如产品评论）。</w:t>
      </w:r>
    </w:p>
    <w:tbl>
      <w:tblPr>
        <w:tblW w:w="10635" w:type="dxa"/>
        <w:tblInd w:w="720" w:type="dxa"/>
        <w:tblCellMar>
          <w:top w:w="15" w:type="dxa"/>
          <w:left w:w="15" w:type="dxa"/>
          <w:bottom w:w="15" w:type="dxa"/>
          <w:right w:w="15" w:type="dxa"/>
        </w:tblCellMar>
        <w:tblLook w:val="04A0" w:firstRow="1" w:lastRow="0" w:firstColumn="1" w:lastColumn="0" w:noHBand="0" w:noVBand="1"/>
      </w:tblPr>
      <w:tblGrid>
        <w:gridCol w:w="1449"/>
        <w:gridCol w:w="9186"/>
      </w:tblGrid>
      <w:tr w:rsidR="00982B2A" w:rsidRPr="00982B2A" w14:paraId="0FEC0032" w14:textId="77777777" w:rsidTr="00982B2A">
        <w:trPr>
          <w:tblHeader/>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3D8ED12D" w14:textId="77777777" w:rsidR="00982B2A" w:rsidRPr="00982B2A" w:rsidRDefault="00982B2A">
            <w:pPr>
              <w:rPr>
                <w:rFonts w:hint="eastAsia"/>
                <w:sz w:val="24"/>
              </w:rPr>
            </w:pPr>
            <w:r w:rsidRPr="00982B2A">
              <w:rPr>
                <w:sz w:val="24"/>
              </w:rPr>
              <w:t>工作</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2AFB90BA" w14:textId="77777777" w:rsidR="00982B2A" w:rsidRPr="00982B2A" w:rsidRDefault="00982B2A">
            <w:pPr>
              <w:rPr>
                <w:sz w:val="24"/>
              </w:rPr>
            </w:pPr>
            <w:r w:rsidRPr="00982B2A">
              <w:rPr>
                <w:sz w:val="24"/>
              </w:rPr>
              <w:t>方法</w:t>
            </w:r>
          </w:p>
        </w:tc>
      </w:tr>
      <w:tr w:rsidR="00982B2A" w:rsidRPr="00982B2A" w14:paraId="2503E9DD"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BD042B9" w14:textId="77777777" w:rsidR="00982B2A" w:rsidRPr="00982B2A" w:rsidRDefault="00982B2A">
            <w:pPr>
              <w:rPr>
                <w:sz w:val="24"/>
              </w:rPr>
            </w:pPr>
            <w:proofErr w:type="spellStart"/>
            <w:r w:rsidRPr="00982B2A">
              <w:rPr>
                <w:sz w:val="24"/>
              </w:rPr>
              <w:t>Moraes</w:t>
            </w:r>
            <w:proofErr w:type="spellEnd"/>
            <w:r w:rsidRPr="00982B2A">
              <w:rPr>
                <w:sz w:val="24"/>
              </w:rPr>
              <w:t xml:space="preserve"> et al.34</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F9C94C4" w14:textId="77777777" w:rsidR="00982B2A" w:rsidRPr="00982B2A" w:rsidRDefault="00982B2A">
            <w:pPr>
              <w:rPr>
                <w:sz w:val="24"/>
              </w:rPr>
            </w:pPr>
            <w:r w:rsidRPr="00982B2A">
              <w:rPr>
                <w:sz w:val="24"/>
              </w:rPr>
              <w:t>使用</w:t>
            </w:r>
            <w:r w:rsidRPr="00982B2A">
              <w:rPr>
                <w:sz w:val="24"/>
              </w:rPr>
              <w:t>Bow</w:t>
            </w:r>
            <w:r w:rsidRPr="00982B2A">
              <w:rPr>
                <w:sz w:val="24"/>
              </w:rPr>
              <w:t>向量，发现在文档级别上</w:t>
            </w:r>
            <w:r w:rsidRPr="00982B2A">
              <w:rPr>
                <w:sz w:val="24"/>
              </w:rPr>
              <w:t>ANN</w:t>
            </w:r>
            <w:r w:rsidRPr="00982B2A">
              <w:rPr>
                <w:sz w:val="24"/>
              </w:rPr>
              <w:t>优于</w:t>
            </w:r>
            <w:r w:rsidRPr="00982B2A">
              <w:rPr>
                <w:sz w:val="24"/>
              </w:rPr>
              <w:t>SVM</w:t>
            </w:r>
          </w:p>
        </w:tc>
      </w:tr>
      <w:tr w:rsidR="00982B2A" w:rsidRPr="00982B2A" w14:paraId="74B290E7"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222F81C7" w14:textId="77777777" w:rsidR="00982B2A" w:rsidRPr="00982B2A" w:rsidRDefault="00982B2A">
            <w:pPr>
              <w:rPr>
                <w:sz w:val="24"/>
              </w:rPr>
            </w:pPr>
            <w:r w:rsidRPr="00982B2A">
              <w:rPr>
                <w:sz w:val="24"/>
              </w:rPr>
              <w:t>35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13927581" w14:textId="77777777" w:rsidR="00982B2A" w:rsidRPr="00982B2A" w:rsidRDefault="00982B2A">
            <w:pPr>
              <w:rPr>
                <w:sz w:val="24"/>
              </w:rPr>
            </w:pPr>
            <w:r w:rsidRPr="00982B2A">
              <w:rPr>
                <w:sz w:val="24"/>
              </w:rPr>
              <w:t>Bow</w:t>
            </w:r>
            <w:r w:rsidRPr="00982B2A">
              <w:rPr>
                <w:sz w:val="24"/>
              </w:rPr>
              <w:t>缺点太多，提出</w:t>
            </w:r>
            <w:r w:rsidRPr="00982B2A">
              <w:rPr>
                <w:sz w:val="24"/>
              </w:rPr>
              <w:t>Paragraph Vector</w:t>
            </w:r>
            <w:r w:rsidRPr="00982B2A">
              <w:rPr>
                <w:sz w:val="24"/>
              </w:rPr>
              <w:t>，通过预测上下文单词来学习的。</w:t>
            </w:r>
          </w:p>
        </w:tc>
      </w:tr>
      <w:tr w:rsidR="00982B2A" w:rsidRPr="00982B2A" w14:paraId="2CC966A7"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16DF338" w14:textId="77777777" w:rsidR="00982B2A" w:rsidRPr="00982B2A" w:rsidRDefault="00982B2A">
            <w:pPr>
              <w:rPr>
                <w:sz w:val="24"/>
              </w:rPr>
            </w:pPr>
            <w:r w:rsidRPr="00982B2A">
              <w:rPr>
                <w:sz w:val="24"/>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2186436" w14:textId="77777777" w:rsidR="00982B2A" w:rsidRPr="00982B2A" w:rsidRDefault="00982B2A">
            <w:pPr>
              <w:rPr>
                <w:sz w:val="24"/>
              </w:rPr>
            </w:pPr>
            <w:r w:rsidRPr="00982B2A">
              <w:rPr>
                <w:sz w:val="24"/>
              </w:rPr>
              <w:t>研究情感分类的领域适应问题。</w:t>
            </w:r>
            <w:r w:rsidRPr="00982B2A">
              <w:rPr>
                <w:sz w:val="24"/>
              </w:rPr>
              <w:t>Bow</w:t>
            </w:r>
            <w:r w:rsidRPr="00982B2A">
              <w:rPr>
                <w:sz w:val="24"/>
              </w:rPr>
              <w:t>学习密集向量。基于</w:t>
            </w:r>
            <w:r w:rsidRPr="00982B2A">
              <w:rPr>
                <w:sz w:val="24"/>
              </w:rPr>
              <w:t>Stacked Denoising Autoencoder</w:t>
            </w:r>
            <w:r w:rsidRPr="00982B2A">
              <w:rPr>
                <w:sz w:val="24"/>
              </w:rPr>
              <w:t>。同时使用有</w:t>
            </w:r>
            <w:r w:rsidRPr="00982B2A">
              <w:rPr>
                <w:sz w:val="24"/>
              </w:rPr>
              <w:t>/</w:t>
            </w:r>
            <w:r w:rsidRPr="00982B2A">
              <w:rPr>
                <w:sz w:val="24"/>
              </w:rPr>
              <w:t>无标注数据。</w:t>
            </w:r>
          </w:p>
        </w:tc>
      </w:tr>
      <w:tr w:rsidR="00982B2A" w:rsidRPr="00982B2A" w14:paraId="3B387BE0"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573DD6C" w14:textId="77777777" w:rsidR="00982B2A" w:rsidRPr="00982B2A" w:rsidRDefault="00982B2A">
            <w:pPr>
              <w:rPr>
                <w:sz w:val="24"/>
              </w:rPr>
            </w:pPr>
            <w:r w:rsidRPr="00982B2A">
              <w:rPr>
                <w:sz w:val="24"/>
              </w:rPr>
              <w:t>37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9026063" w14:textId="77777777" w:rsidR="00982B2A" w:rsidRPr="00982B2A" w:rsidRDefault="00982B2A">
            <w:pPr>
              <w:rPr>
                <w:sz w:val="24"/>
              </w:rPr>
            </w:pPr>
            <w:r w:rsidRPr="00982B2A">
              <w:rPr>
                <w:sz w:val="24"/>
              </w:rPr>
              <w:t>引入半监督的</w:t>
            </w:r>
            <w:r w:rsidRPr="00982B2A">
              <w:rPr>
                <w:sz w:val="24"/>
              </w:rPr>
              <w:t>autoencoder</w:t>
            </w:r>
            <w:r w:rsidRPr="00982B2A">
              <w:rPr>
                <w:sz w:val="24"/>
              </w:rPr>
              <w:t>。修改损失函数达到特定于任务的表示。</w:t>
            </w:r>
          </w:p>
        </w:tc>
      </w:tr>
      <w:tr w:rsidR="00982B2A" w:rsidRPr="00982B2A" w14:paraId="701FA4B0"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0F505EA" w14:textId="77777777" w:rsidR="00982B2A" w:rsidRPr="00982B2A" w:rsidRDefault="00982B2A">
            <w:pPr>
              <w:rPr>
                <w:sz w:val="24"/>
              </w:rPr>
            </w:pPr>
            <w:r w:rsidRPr="00982B2A">
              <w:rPr>
                <w:sz w:val="24"/>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52F084B3" w14:textId="77777777" w:rsidR="00982B2A" w:rsidRPr="00982B2A" w:rsidRDefault="00982B2A">
            <w:pPr>
              <w:rPr>
                <w:sz w:val="24"/>
              </w:rPr>
            </w:pPr>
            <w:proofErr w:type="spellStart"/>
            <w:r w:rsidRPr="00982B2A">
              <w:rPr>
                <w:sz w:val="24"/>
              </w:rPr>
              <w:t>BoW</w:t>
            </w:r>
            <w:proofErr w:type="spellEnd"/>
            <w:r w:rsidRPr="00982B2A">
              <w:rPr>
                <w:sz w:val="24"/>
              </w:rPr>
              <w:t>-CNN</w:t>
            </w:r>
            <w:r w:rsidRPr="00982B2A">
              <w:rPr>
                <w:sz w:val="24"/>
              </w:rPr>
              <w:t>。</w:t>
            </w:r>
            <w:r w:rsidRPr="00982B2A">
              <w:rPr>
                <w:sz w:val="24"/>
              </w:rPr>
              <w:t>Seq-CNN</w:t>
            </w:r>
            <w:r w:rsidRPr="00982B2A">
              <w:rPr>
                <w:sz w:val="24"/>
              </w:rPr>
              <w:t>，通过连接多个单词的</w:t>
            </w:r>
            <w:r w:rsidRPr="00982B2A">
              <w:rPr>
                <w:sz w:val="24"/>
              </w:rPr>
              <w:t>one-hot</w:t>
            </w:r>
            <w:r w:rsidRPr="00982B2A">
              <w:rPr>
                <w:sz w:val="24"/>
              </w:rPr>
              <w:t>向量来保持单词的顺序信息。</w:t>
            </w:r>
          </w:p>
        </w:tc>
      </w:tr>
      <w:tr w:rsidR="00982B2A" w:rsidRPr="00982B2A" w14:paraId="4BC1D34A"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8FDDB31" w14:textId="77777777" w:rsidR="00982B2A" w:rsidRPr="00982B2A" w:rsidRDefault="00982B2A">
            <w:pPr>
              <w:rPr>
                <w:sz w:val="24"/>
              </w:rPr>
            </w:pPr>
            <w:r w:rsidRPr="00982B2A">
              <w:rPr>
                <w:sz w:val="24"/>
              </w:rPr>
              <w:t>39</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0DCEA5F8" w14:textId="77777777" w:rsidR="00982B2A" w:rsidRPr="00982B2A" w:rsidRDefault="00982B2A">
            <w:pPr>
              <w:rPr>
                <w:sz w:val="24"/>
              </w:rPr>
            </w:pPr>
            <w:r w:rsidRPr="00982B2A">
              <w:rPr>
                <w:sz w:val="24"/>
              </w:rPr>
              <w:t>提出考虑句子关系的</w:t>
            </w:r>
            <w:r w:rsidRPr="00982B2A">
              <w:rPr>
                <w:sz w:val="24"/>
              </w:rPr>
              <w:t>NN</w:t>
            </w:r>
            <w:r w:rsidRPr="00982B2A">
              <w:rPr>
                <w:sz w:val="24"/>
              </w:rPr>
              <w:t>来学习文档表示。</w:t>
            </w:r>
            <w:r w:rsidRPr="00982B2A">
              <w:rPr>
                <w:sz w:val="24"/>
              </w:rPr>
              <w:t>CNN/LSTM</w:t>
            </w:r>
            <w:r w:rsidRPr="00982B2A">
              <w:rPr>
                <w:sz w:val="24"/>
              </w:rPr>
              <w:t>学习句子表示，</w:t>
            </w:r>
            <w:r w:rsidRPr="00982B2A">
              <w:rPr>
                <w:sz w:val="24"/>
              </w:rPr>
              <w:t>GRU</w:t>
            </w:r>
            <w:r w:rsidRPr="00982B2A">
              <w:rPr>
                <w:sz w:val="24"/>
              </w:rPr>
              <w:t>编码句子语义及内在关系。</w:t>
            </w:r>
          </w:p>
        </w:tc>
      </w:tr>
      <w:tr w:rsidR="00982B2A" w:rsidRPr="00982B2A" w14:paraId="2476113A"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5D3A090" w14:textId="77777777" w:rsidR="00982B2A" w:rsidRPr="00982B2A" w:rsidRDefault="00982B2A">
            <w:pPr>
              <w:rPr>
                <w:sz w:val="24"/>
              </w:rPr>
            </w:pPr>
            <w:r w:rsidRPr="00982B2A">
              <w:rPr>
                <w:sz w:val="24"/>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2C3969F" w14:textId="77777777" w:rsidR="00982B2A" w:rsidRPr="00982B2A" w:rsidRDefault="00982B2A">
            <w:pPr>
              <w:rPr>
                <w:sz w:val="24"/>
              </w:rPr>
            </w:pPr>
            <w:r w:rsidRPr="00982B2A">
              <w:rPr>
                <w:sz w:val="24"/>
              </w:rPr>
              <w:t>在</w:t>
            </w:r>
            <w:r w:rsidRPr="00982B2A">
              <w:rPr>
                <w:sz w:val="24"/>
              </w:rPr>
              <w:t>review</w:t>
            </w:r>
            <w:r w:rsidRPr="00982B2A">
              <w:rPr>
                <w:sz w:val="24"/>
              </w:rPr>
              <w:t>分类中同时考虑</w:t>
            </w:r>
            <w:r w:rsidRPr="00982B2A">
              <w:rPr>
                <w:sz w:val="24"/>
              </w:rPr>
              <w:t>user</w:t>
            </w:r>
            <w:r w:rsidRPr="00982B2A">
              <w:rPr>
                <w:sz w:val="24"/>
              </w:rPr>
              <w:t>和</w:t>
            </w:r>
            <w:r w:rsidRPr="00982B2A">
              <w:rPr>
                <w:sz w:val="24"/>
              </w:rPr>
              <w:t>product</w:t>
            </w:r>
            <w:r w:rsidRPr="00982B2A">
              <w:rPr>
                <w:sz w:val="24"/>
              </w:rPr>
              <w:t>信息，捕获全局线索。</w:t>
            </w:r>
          </w:p>
        </w:tc>
      </w:tr>
      <w:tr w:rsidR="00982B2A" w:rsidRPr="00982B2A" w14:paraId="00FE9689"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07FB224" w14:textId="77777777" w:rsidR="00982B2A" w:rsidRPr="00982B2A" w:rsidRDefault="00982B2A">
            <w:pPr>
              <w:rPr>
                <w:sz w:val="24"/>
              </w:rPr>
            </w:pPr>
            <w:r w:rsidRPr="00982B2A">
              <w:rPr>
                <w:sz w:val="24"/>
              </w:rPr>
              <w:t>41 42</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1DE1F848" w14:textId="77777777" w:rsidR="00982B2A" w:rsidRPr="00982B2A" w:rsidRDefault="00982B2A">
            <w:pPr>
              <w:rPr>
                <w:sz w:val="24"/>
              </w:rPr>
            </w:pPr>
            <w:r w:rsidRPr="00982B2A">
              <w:rPr>
                <w:sz w:val="24"/>
              </w:rPr>
              <w:t>考虑</w:t>
            </w:r>
            <w:r w:rsidRPr="00982B2A">
              <w:rPr>
                <w:sz w:val="24"/>
              </w:rPr>
              <w:t>user</w:t>
            </w:r>
            <w:r w:rsidRPr="00982B2A">
              <w:rPr>
                <w:sz w:val="24"/>
              </w:rPr>
              <w:t>和</w:t>
            </w:r>
            <w:r w:rsidRPr="00982B2A">
              <w:rPr>
                <w:sz w:val="24"/>
              </w:rPr>
              <w:t>product</w:t>
            </w:r>
            <w:r w:rsidRPr="00982B2A">
              <w:rPr>
                <w:sz w:val="24"/>
              </w:rPr>
              <w:t>信息，使用词和句级别的注意力机制。</w:t>
            </w:r>
          </w:p>
        </w:tc>
      </w:tr>
      <w:tr w:rsidR="00982B2A" w:rsidRPr="00982B2A" w14:paraId="542685A9"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41E1B7F9" w14:textId="77777777" w:rsidR="00982B2A" w:rsidRPr="00982B2A" w:rsidRDefault="00982B2A">
            <w:pPr>
              <w:rPr>
                <w:sz w:val="24"/>
              </w:rPr>
            </w:pPr>
            <w:r w:rsidRPr="00982B2A">
              <w:rPr>
                <w:sz w:val="24"/>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B5B99C3" w14:textId="77777777" w:rsidR="00982B2A" w:rsidRPr="00982B2A" w:rsidRDefault="00982B2A">
            <w:pPr>
              <w:rPr>
                <w:sz w:val="24"/>
              </w:rPr>
            </w:pPr>
            <w:r w:rsidRPr="00982B2A">
              <w:rPr>
                <w:sz w:val="24"/>
              </w:rPr>
              <w:t>提出</w:t>
            </w:r>
            <w:r w:rsidRPr="00982B2A">
              <w:rPr>
                <w:sz w:val="24"/>
              </w:rPr>
              <w:t xml:space="preserve"> cached LSTM </w:t>
            </w:r>
            <w:r w:rsidRPr="00982B2A">
              <w:rPr>
                <w:sz w:val="24"/>
              </w:rPr>
              <w:t>模型。模型记忆被划分为不同遗忘率的几组。</w:t>
            </w:r>
            <w:r w:rsidRPr="00982B2A">
              <w:rPr>
                <w:sz w:val="24"/>
              </w:rPr>
              <w:t>low rate</w:t>
            </w:r>
            <w:r w:rsidRPr="00982B2A">
              <w:rPr>
                <w:sz w:val="24"/>
              </w:rPr>
              <w:t>：全局语义特征。</w:t>
            </w:r>
            <w:r w:rsidRPr="00982B2A">
              <w:rPr>
                <w:sz w:val="24"/>
              </w:rPr>
              <w:t>high rate</w:t>
            </w:r>
            <w:r w:rsidRPr="00982B2A">
              <w:rPr>
                <w:sz w:val="24"/>
              </w:rPr>
              <w:t>：局部特征。</w:t>
            </w:r>
          </w:p>
        </w:tc>
      </w:tr>
      <w:tr w:rsidR="00982B2A" w:rsidRPr="00982B2A" w14:paraId="310235F2"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4E28A98" w14:textId="77777777" w:rsidR="00982B2A" w:rsidRPr="00982B2A" w:rsidRDefault="00982B2A">
            <w:pPr>
              <w:rPr>
                <w:sz w:val="24"/>
              </w:rPr>
            </w:pPr>
            <w:r w:rsidRPr="00982B2A">
              <w:rPr>
                <w:sz w:val="24"/>
              </w:rPr>
              <w:lastRenderedPageBreak/>
              <w:t>44</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1EBE021" w14:textId="77777777" w:rsidR="00982B2A" w:rsidRPr="00982B2A" w:rsidRDefault="00982B2A">
            <w:pPr>
              <w:rPr>
                <w:sz w:val="24"/>
              </w:rPr>
            </w:pPr>
            <w:r w:rsidRPr="00982B2A">
              <w:rPr>
                <w:sz w:val="24"/>
              </w:rPr>
              <w:t>2</w:t>
            </w:r>
            <w:r w:rsidRPr="00982B2A">
              <w:rPr>
                <w:sz w:val="24"/>
              </w:rPr>
              <w:t>层注意力机制。词</w:t>
            </w:r>
            <w:r w:rsidRPr="00982B2A">
              <w:rPr>
                <w:sz w:val="24"/>
              </w:rPr>
              <w:t>/</w:t>
            </w:r>
            <w:r w:rsidRPr="00982B2A">
              <w:rPr>
                <w:sz w:val="24"/>
              </w:rPr>
              <w:t>句子。</w:t>
            </w:r>
          </w:p>
        </w:tc>
      </w:tr>
      <w:tr w:rsidR="00982B2A" w:rsidRPr="00982B2A" w14:paraId="4A70021D"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CDC443B" w14:textId="77777777" w:rsidR="00982B2A" w:rsidRPr="00982B2A" w:rsidRDefault="00982B2A">
            <w:pPr>
              <w:rPr>
                <w:sz w:val="24"/>
              </w:rPr>
            </w:pPr>
            <w:r w:rsidRPr="00982B2A">
              <w:rPr>
                <w:sz w:val="24"/>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9325190" w14:textId="77777777" w:rsidR="00982B2A" w:rsidRPr="00982B2A" w:rsidRDefault="00982B2A">
            <w:pPr>
              <w:rPr>
                <w:sz w:val="24"/>
              </w:rPr>
            </w:pPr>
            <w:r w:rsidRPr="00982B2A">
              <w:rPr>
                <w:sz w:val="24"/>
              </w:rPr>
              <w:t>视为一个机器理解问题。多层交互注意力机制。文档和伪</w:t>
            </w:r>
            <w:r w:rsidRPr="00982B2A">
              <w:rPr>
                <w:sz w:val="24"/>
              </w:rPr>
              <w:t>aspect</w:t>
            </w:r>
            <w:r w:rsidRPr="00982B2A">
              <w:rPr>
                <w:sz w:val="24"/>
              </w:rPr>
              <w:t>问题交互，学习</w:t>
            </w:r>
            <w:r w:rsidRPr="00982B2A">
              <w:rPr>
                <w:sz w:val="24"/>
              </w:rPr>
              <w:t>aspect-aware</w:t>
            </w:r>
            <w:r w:rsidRPr="00982B2A">
              <w:rPr>
                <w:sz w:val="24"/>
              </w:rPr>
              <w:t>的文档表示。</w:t>
            </w:r>
          </w:p>
        </w:tc>
      </w:tr>
      <w:tr w:rsidR="00982B2A" w:rsidRPr="00982B2A" w14:paraId="55BAE4CD"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60DF597" w14:textId="77777777" w:rsidR="00982B2A" w:rsidRPr="00982B2A" w:rsidRDefault="00982B2A">
            <w:pPr>
              <w:rPr>
                <w:sz w:val="24"/>
              </w:rPr>
            </w:pPr>
            <w:r w:rsidRPr="00982B2A">
              <w:rPr>
                <w:sz w:val="24"/>
              </w:rPr>
              <w:t>46</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209380A4" w14:textId="77777777" w:rsidR="00982B2A" w:rsidRPr="00982B2A" w:rsidRDefault="00982B2A">
            <w:pPr>
              <w:rPr>
                <w:sz w:val="24"/>
              </w:rPr>
            </w:pPr>
            <w:r w:rsidRPr="00982B2A">
              <w:rPr>
                <w:sz w:val="24"/>
              </w:rPr>
              <w:t xml:space="preserve">cross-lingual </w:t>
            </w:r>
            <w:r w:rsidRPr="00982B2A">
              <w:rPr>
                <w:sz w:val="24"/>
              </w:rPr>
              <w:t>情感分类。将情感信息从资源丰富的语言适配到资源贫乏的语言。使用</w:t>
            </w:r>
            <w:r w:rsidRPr="00982B2A">
              <w:rPr>
                <w:sz w:val="24"/>
              </w:rPr>
              <w:t>2</w:t>
            </w:r>
            <w:r w:rsidRPr="00982B2A">
              <w:rPr>
                <w:sz w:val="24"/>
              </w:rPr>
              <w:t>个层次结构化的</w:t>
            </w:r>
            <w:r w:rsidRPr="00982B2A">
              <w:rPr>
                <w:sz w:val="24"/>
              </w:rPr>
              <w:t>attention-based LSTM</w:t>
            </w:r>
            <w:r w:rsidRPr="00982B2A">
              <w:rPr>
                <w:sz w:val="24"/>
              </w:rPr>
              <w:t>。</w:t>
            </w:r>
          </w:p>
        </w:tc>
      </w:tr>
      <w:tr w:rsidR="00982B2A" w:rsidRPr="00982B2A" w14:paraId="44386F86"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DE86269" w14:textId="77777777" w:rsidR="00982B2A" w:rsidRPr="00982B2A" w:rsidRDefault="00982B2A">
            <w:pPr>
              <w:rPr>
                <w:sz w:val="24"/>
              </w:rPr>
            </w:pPr>
            <w:r w:rsidRPr="00982B2A">
              <w:rPr>
                <w:sz w:val="24"/>
              </w:rPr>
              <w:t>47</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57146375" w14:textId="77777777" w:rsidR="00982B2A" w:rsidRPr="00982B2A" w:rsidRDefault="00982B2A">
            <w:pPr>
              <w:rPr>
                <w:sz w:val="24"/>
              </w:rPr>
            </w:pPr>
            <w:r w:rsidRPr="00982B2A">
              <w:rPr>
                <w:sz w:val="24"/>
              </w:rPr>
              <w:t>迁移学习，</w:t>
            </w:r>
            <w:r w:rsidRPr="00982B2A">
              <w:rPr>
                <w:sz w:val="24"/>
              </w:rPr>
              <w:t>cross-domain</w:t>
            </w:r>
            <w:r w:rsidRPr="00982B2A">
              <w:rPr>
                <w:sz w:val="24"/>
              </w:rPr>
              <w:t>情感分类，使用对抗记忆网络。</w:t>
            </w:r>
            <w:r w:rsidRPr="00982B2A">
              <w:rPr>
                <w:sz w:val="24"/>
              </w:rPr>
              <w:t>2</w:t>
            </w:r>
            <w:r w:rsidRPr="00982B2A">
              <w:rPr>
                <w:sz w:val="24"/>
              </w:rPr>
              <w:t>个任务：情感分类、领域二分类。</w:t>
            </w:r>
          </w:p>
        </w:tc>
      </w:tr>
    </w:tbl>
    <w:p w14:paraId="441B305C" w14:textId="77777777" w:rsidR="00982B2A" w:rsidRPr="00982B2A" w:rsidRDefault="00982B2A" w:rsidP="00982B2A">
      <w:pPr>
        <w:pStyle w:val="a5"/>
        <w:numPr>
          <w:ilvl w:val="0"/>
          <w:numId w:val="5"/>
        </w:numPr>
        <w:shd w:val="clear" w:color="auto" w:fill="FFFFFF"/>
        <w:spacing w:before="0" w:beforeAutospacing="0"/>
        <w:rPr>
          <w:rFonts w:ascii="Times New Roman" w:hAnsi="Times New Roman"/>
          <w:kern w:val="2"/>
        </w:rPr>
      </w:pPr>
      <w:r w:rsidRPr="00982B2A">
        <w:rPr>
          <w:rFonts w:ascii="Times New Roman" w:hAnsi="Times New Roman" w:hint="eastAsia"/>
          <w:b/>
          <w:bCs/>
          <w:kern w:val="2"/>
        </w:rPr>
        <w:t>Sentence level sentiment classification</w:t>
      </w:r>
    </w:p>
    <w:p w14:paraId="621B1A9A" w14:textId="77777777" w:rsidR="00982B2A" w:rsidRPr="00982B2A" w:rsidRDefault="00982B2A" w:rsidP="00982B2A">
      <w:pPr>
        <w:pStyle w:val="a5"/>
        <w:shd w:val="clear" w:color="auto" w:fill="FFFFFF"/>
        <w:spacing w:before="0" w:beforeAutospacing="0" w:after="0" w:afterAutospacing="0"/>
        <w:ind w:left="720"/>
        <w:rPr>
          <w:rFonts w:ascii="Times New Roman" w:hAnsi="Times New Roman" w:hint="eastAsia"/>
          <w:kern w:val="2"/>
        </w:rPr>
      </w:pPr>
      <w:r w:rsidRPr="00982B2A">
        <w:rPr>
          <w:rFonts w:ascii="Times New Roman" w:hAnsi="Times New Roman" w:hint="eastAsia"/>
          <w:kern w:val="2"/>
        </w:rPr>
        <w:t>determine the sentiment expressed in a single given sentence.</w:t>
      </w:r>
    </w:p>
    <w:p w14:paraId="44D87656"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subjectivity classification</w:t>
      </w:r>
      <w:r w:rsidRPr="00982B2A">
        <w:rPr>
          <w:rFonts w:ascii="Times New Roman" w:hAnsi="Times New Roman" w:hint="eastAsia"/>
          <w:kern w:val="2"/>
        </w:rPr>
        <w:t>：主观</w:t>
      </w:r>
      <w:r w:rsidRPr="00982B2A">
        <w:rPr>
          <w:rFonts w:ascii="Times New Roman" w:hAnsi="Times New Roman" w:hint="eastAsia"/>
          <w:kern w:val="2"/>
        </w:rPr>
        <w:t>/</w:t>
      </w:r>
      <w:r w:rsidRPr="00982B2A">
        <w:rPr>
          <w:rFonts w:ascii="Times New Roman" w:hAnsi="Times New Roman" w:hint="eastAsia"/>
          <w:kern w:val="2"/>
        </w:rPr>
        <w:t>客观</w:t>
      </w:r>
    </w:p>
    <w:p w14:paraId="3F40ACC4"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polarity classification</w:t>
      </w:r>
      <w:r w:rsidRPr="00982B2A">
        <w:rPr>
          <w:rFonts w:ascii="Times New Roman" w:hAnsi="Times New Roman" w:hint="eastAsia"/>
          <w:kern w:val="2"/>
        </w:rPr>
        <w:t>：积极</w:t>
      </w:r>
      <w:r w:rsidRPr="00982B2A">
        <w:rPr>
          <w:rFonts w:ascii="Times New Roman" w:hAnsi="Times New Roman" w:hint="eastAsia"/>
          <w:kern w:val="2"/>
        </w:rPr>
        <w:t>/</w:t>
      </w:r>
      <w:r w:rsidRPr="00982B2A">
        <w:rPr>
          <w:rFonts w:ascii="Times New Roman" w:hAnsi="Times New Roman" w:hint="eastAsia"/>
          <w:kern w:val="2"/>
        </w:rPr>
        <w:t>消极</w:t>
      </w:r>
    </w:p>
    <w:p w14:paraId="2F30A7C8"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在现有深度学习模型中，一般视为</w:t>
      </w:r>
      <w:r w:rsidRPr="00982B2A">
        <w:rPr>
          <w:rFonts w:ascii="Times New Roman" w:hAnsi="Times New Roman" w:hint="eastAsia"/>
          <w:b/>
          <w:bCs/>
          <w:kern w:val="2"/>
        </w:rPr>
        <w:t>三分类任务</w:t>
      </w:r>
      <w:r w:rsidRPr="00982B2A">
        <w:rPr>
          <w:rFonts w:ascii="Times New Roman" w:hAnsi="Times New Roman" w:hint="eastAsia"/>
          <w:kern w:val="2"/>
        </w:rPr>
        <w:t>：</w:t>
      </w:r>
      <w:r w:rsidRPr="00982B2A">
        <w:rPr>
          <w:rFonts w:ascii="Times New Roman" w:hAnsi="Times New Roman" w:hint="eastAsia"/>
          <w:kern w:val="2"/>
        </w:rPr>
        <w:t>positive</w:t>
      </w:r>
      <w:r w:rsidRPr="00982B2A">
        <w:rPr>
          <w:rFonts w:ascii="Times New Roman" w:hAnsi="Times New Roman" w:hint="eastAsia"/>
          <w:kern w:val="2"/>
        </w:rPr>
        <w:t>、</w:t>
      </w:r>
      <w:r w:rsidRPr="00982B2A">
        <w:rPr>
          <w:rFonts w:ascii="Times New Roman" w:hAnsi="Times New Roman" w:hint="eastAsia"/>
          <w:kern w:val="2"/>
        </w:rPr>
        <w:t>neural</w:t>
      </w:r>
      <w:r w:rsidRPr="00982B2A">
        <w:rPr>
          <w:rFonts w:ascii="Times New Roman" w:hAnsi="Times New Roman" w:hint="eastAsia"/>
          <w:kern w:val="2"/>
        </w:rPr>
        <w:t>、</w:t>
      </w:r>
      <w:r w:rsidRPr="00982B2A">
        <w:rPr>
          <w:rFonts w:ascii="Times New Roman" w:hAnsi="Times New Roman" w:hint="eastAsia"/>
          <w:kern w:val="2"/>
        </w:rPr>
        <w:t>negative</w:t>
      </w:r>
      <w:r w:rsidRPr="00982B2A">
        <w:rPr>
          <w:rFonts w:ascii="Times New Roman" w:hAnsi="Times New Roman" w:hint="eastAsia"/>
          <w:kern w:val="2"/>
        </w:rPr>
        <w:t>。</w:t>
      </w:r>
    </w:p>
    <w:p w14:paraId="78A16F8E"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同文档，</w:t>
      </w:r>
      <w:r w:rsidRPr="00982B2A">
        <w:rPr>
          <w:rFonts w:ascii="Times New Roman" w:hAnsi="Times New Roman" w:hint="eastAsia"/>
          <w:b/>
          <w:bCs/>
          <w:kern w:val="2"/>
        </w:rPr>
        <w:t>句子表示</w:t>
      </w:r>
      <w:r w:rsidRPr="00982B2A">
        <w:rPr>
          <w:rFonts w:ascii="Times New Roman" w:hAnsi="Times New Roman" w:hint="eastAsia"/>
          <w:kern w:val="2"/>
        </w:rPr>
        <w:t>也很重要。句子通常较短，可使用句法和语义信息</w:t>
      </w:r>
      <w:r w:rsidRPr="00982B2A">
        <w:rPr>
          <w:rFonts w:ascii="Times New Roman" w:hAnsi="Times New Roman" w:hint="eastAsia"/>
          <w:kern w:val="2"/>
        </w:rPr>
        <w:t>(</w:t>
      </w:r>
      <w:r w:rsidRPr="00982B2A">
        <w:rPr>
          <w:rFonts w:ascii="Times New Roman" w:hAnsi="Times New Roman" w:hint="eastAsia"/>
          <w:kern w:val="2"/>
        </w:rPr>
        <w:t>如</w:t>
      </w:r>
      <w:r w:rsidRPr="00982B2A">
        <w:rPr>
          <w:rFonts w:ascii="Times New Roman" w:hAnsi="Times New Roman" w:hint="eastAsia"/>
          <w:kern w:val="2"/>
        </w:rPr>
        <w:t>parse trees, opinion lexicons, and pos tags)</w:t>
      </w:r>
      <w:r w:rsidRPr="00982B2A">
        <w:rPr>
          <w:rFonts w:ascii="Times New Roman" w:hAnsi="Times New Roman" w:hint="eastAsia"/>
          <w:kern w:val="2"/>
        </w:rPr>
        <w:t>。其他信息，如评论评分、社会关系和跨域信息。</w:t>
      </w:r>
    </w:p>
    <w:p w14:paraId="64419ADC"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早期使用解析树，现在用</w:t>
      </w:r>
      <w:r w:rsidRPr="00982B2A">
        <w:rPr>
          <w:rFonts w:ascii="Times New Roman" w:hAnsi="Times New Roman" w:hint="eastAsia"/>
          <w:kern w:val="2"/>
        </w:rPr>
        <w:t>CNN/RNN</w:t>
      </w:r>
      <w:r w:rsidRPr="00982B2A">
        <w:rPr>
          <w:rFonts w:ascii="Times New Roman" w:hAnsi="Times New Roman" w:hint="eastAsia"/>
          <w:kern w:val="2"/>
        </w:rPr>
        <w:t>加上</w:t>
      </w:r>
      <w:r w:rsidRPr="00982B2A">
        <w:rPr>
          <w:rFonts w:ascii="Times New Roman" w:hAnsi="Times New Roman" w:hint="eastAsia"/>
          <w:kern w:val="2"/>
        </w:rPr>
        <w:t>embedding</w:t>
      </w:r>
      <w:r w:rsidRPr="00982B2A">
        <w:rPr>
          <w:rFonts w:ascii="Times New Roman" w:hAnsi="Times New Roman" w:hint="eastAsia"/>
          <w:kern w:val="2"/>
        </w:rPr>
        <w:t>。</w:t>
      </w:r>
    </w:p>
    <w:tbl>
      <w:tblPr>
        <w:tblW w:w="10635" w:type="dxa"/>
        <w:tblInd w:w="720" w:type="dxa"/>
        <w:tblCellMar>
          <w:top w:w="15" w:type="dxa"/>
          <w:left w:w="15" w:type="dxa"/>
          <w:bottom w:w="15" w:type="dxa"/>
          <w:right w:w="15" w:type="dxa"/>
        </w:tblCellMar>
        <w:tblLook w:val="04A0" w:firstRow="1" w:lastRow="0" w:firstColumn="1" w:lastColumn="0" w:noHBand="0" w:noVBand="1"/>
      </w:tblPr>
      <w:tblGrid>
        <w:gridCol w:w="896"/>
        <w:gridCol w:w="9739"/>
      </w:tblGrid>
      <w:tr w:rsidR="00982B2A" w:rsidRPr="00982B2A" w14:paraId="1C2D61C0" w14:textId="77777777" w:rsidTr="00982B2A">
        <w:trPr>
          <w:tblHeader/>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43DEE8ED" w14:textId="77777777" w:rsidR="00982B2A" w:rsidRPr="00982B2A" w:rsidRDefault="00982B2A">
            <w:pPr>
              <w:rPr>
                <w:rFonts w:hint="eastAsia"/>
                <w:sz w:val="24"/>
              </w:rPr>
            </w:pPr>
            <w:r w:rsidRPr="00982B2A">
              <w:rPr>
                <w:sz w:val="24"/>
              </w:rPr>
              <w:t>工作</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599AA15D" w14:textId="77777777" w:rsidR="00982B2A" w:rsidRPr="00982B2A" w:rsidRDefault="00982B2A">
            <w:pPr>
              <w:rPr>
                <w:sz w:val="24"/>
              </w:rPr>
            </w:pPr>
            <w:r w:rsidRPr="00982B2A">
              <w:rPr>
                <w:sz w:val="24"/>
              </w:rPr>
              <w:t>方法</w:t>
            </w:r>
          </w:p>
        </w:tc>
      </w:tr>
      <w:tr w:rsidR="00982B2A" w:rsidRPr="00982B2A" w14:paraId="22060621"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140BCAFC" w14:textId="77777777" w:rsidR="00982B2A" w:rsidRPr="00982B2A" w:rsidRDefault="00982B2A">
            <w:pPr>
              <w:rPr>
                <w:sz w:val="24"/>
              </w:rPr>
            </w:pPr>
            <w:r w:rsidRPr="00982B2A">
              <w:rPr>
                <w:sz w:val="24"/>
              </w:rPr>
              <w:t>49 50 51</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376DCEC" w14:textId="77777777" w:rsidR="00982B2A" w:rsidRPr="00982B2A" w:rsidRDefault="00982B2A">
            <w:pPr>
              <w:rPr>
                <w:sz w:val="24"/>
              </w:rPr>
            </w:pPr>
            <w:r w:rsidRPr="00982B2A">
              <w:rPr>
                <w:sz w:val="24"/>
              </w:rPr>
              <w:t>使用各种</w:t>
            </w:r>
            <w:proofErr w:type="spellStart"/>
            <w:r w:rsidRPr="00982B2A">
              <w:rPr>
                <w:sz w:val="24"/>
              </w:rPr>
              <w:t>RecursiveNN</w:t>
            </w:r>
            <w:proofErr w:type="spellEnd"/>
            <w:r w:rsidRPr="00982B2A">
              <w:rPr>
                <w:sz w:val="24"/>
              </w:rPr>
              <w:t>去得到</w:t>
            </w:r>
            <w:r w:rsidRPr="00982B2A">
              <w:rPr>
                <w:sz w:val="24"/>
              </w:rPr>
              <w:t>embedding</w:t>
            </w:r>
            <w:r w:rsidRPr="00982B2A">
              <w:rPr>
                <w:sz w:val="24"/>
              </w:rPr>
              <w:t>。</w:t>
            </w:r>
          </w:p>
        </w:tc>
      </w:tr>
      <w:tr w:rsidR="00982B2A" w:rsidRPr="00982B2A" w14:paraId="7218A5C8"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5C25E2E6" w14:textId="77777777" w:rsidR="00982B2A" w:rsidRPr="00982B2A" w:rsidRDefault="00982B2A">
            <w:pPr>
              <w:rPr>
                <w:sz w:val="24"/>
              </w:rPr>
            </w:pPr>
            <w:r w:rsidRPr="00982B2A">
              <w:rPr>
                <w:sz w:val="24"/>
              </w:rPr>
              <w:t>52 53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47E7343" w14:textId="77777777" w:rsidR="00982B2A" w:rsidRPr="00982B2A" w:rsidRDefault="00982B2A">
            <w:pPr>
              <w:rPr>
                <w:sz w:val="24"/>
              </w:rPr>
            </w:pPr>
            <w:r w:rsidRPr="00982B2A">
              <w:rPr>
                <w:sz w:val="24"/>
              </w:rPr>
              <w:t>提出</w:t>
            </w:r>
            <w:r w:rsidRPr="00982B2A">
              <w:rPr>
                <w:sz w:val="24"/>
              </w:rPr>
              <w:t>Dynamic CNN</w:t>
            </w:r>
            <w:r w:rsidRPr="00982B2A">
              <w:rPr>
                <w:sz w:val="24"/>
              </w:rPr>
              <w:t>，使用</w:t>
            </w:r>
            <w:r w:rsidRPr="00982B2A">
              <w:rPr>
                <w:sz w:val="24"/>
              </w:rPr>
              <w:t>dynamic K-Max pooling</w:t>
            </w:r>
            <w:r w:rsidRPr="00982B2A">
              <w:rPr>
                <w:sz w:val="24"/>
              </w:rPr>
              <w:t>。</w:t>
            </w:r>
            <w:r w:rsidRPr="00982B2A">
              <w:rPr>
                <w:sz w:val="24"/>
              </w:rPr>
              <w:t>CNN-rand/static/non-static/-multichannel</w:t>
            </w:r>
            <w:r w:rsidRPr="00982B2A">
              <w:rPr>
                <w:sz w:val="24"/>
              </w:rPr>
              <w:t>。</w:t>
            </w:r>
          </w:p>
        </w:tc>
      </w:tr>
      <w:tr w:rsidR="00982B2A" w:rsidRPr="00982B2A" w14:paraId="27DDB4A4"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69CDEB2" w14:textId="77777777" w:rsidR="00982B2A" w:rsidRPr="00982B2A" w:rsidRDefault="00982B2A">
            <w:pPr>
              <w:rPr>
                <w:sz w:val="24"/>
              </w:rPr>
            </w:pPr>
            <w:r w:rsidRPr="00982B2A">
              <w:rPr>
                <w:sz w:val="24"/>
              </w:rPr>
              <w:t>54</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B182204" w14:textId="77777777" w:rsidR="00982B2A" w:rsidRPr="00982B2A" w:rsidRDefault="00982B2A">
            <w:pPr>
              <w:rPr>
                <w:sz w:val="24"/>
              </w:rPr>
            </w:pPr>
            <w:r w:rsidRPr="00982B2A">
              <w:rPr>
                <w:sz w:val="24"/>
              </w:rPr>
              <w:t>Character to Sentence CNN</w:t>
            </w:r>
            <w:r w:rsidRPr="00982B2A">
              <w:rPr>
                <w:sz w:val="24"/>
              </w:rPr>
              <w:t>，没有</w:t>
            </w:r>
            <w:r w:rsidRPr="00982B2A">
              <w:rPr>
                <w:sz w:val="24"/>
              </w:rPr>
              <w:t>embedding</w:t>
            </w:r>
            <w:r w:rsidRPr="00982B2A">
              <w:rPr>
                <w:sz w:val="24"/>
              </w:rPr>
              <w:t>，直接把字符</w:t>
            </w:r>
            <w:r w:rsidRPr="00982B2A">
              <w:rPr>
                <w:sz w:val="24"/>
              </w:rPr>
              <w:t>one-hot</w:t>
            </w:r>
            <w:r w:rsidRPr="00982B2A">
              <w:rPr>
                <w:sz w:val="24"/>
              </w:rPr>
              <w:t>，</w:t>
            </w:r>
            <w:r w:rsidRPr="00982B2A">
              <w:rPr>
                <w:sz w:val="24"/>
              </w:rPr>
              <w:t>CNN</w:t>
            </w:r>
            <w:r w:rsidRPr="00982B2A">
              <w:rPr>
                <w:sz w:val="24"/>
              </w:rPr>
              <w:t>训练。</w:t>
            </w:r>
          </w:p>
        </w:tc>
      </w:tr>
      <w:tr w:rsidR="00982B2A" w:rsidRPr="00982B2A" w14:paraId="61A2C35A"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F67D276" w14:textId="77777777" w:rsidR="00982B2A" w:rsidRPr="00982B2A" w:rsidRDefault="00982B2A">
            <w:pPr>
              <w:rPr>
                <w:sz w:val="24"/>
              </w:rPr>
            </w:pPr>
            <w:r w:rsidRPr="00982B2A">
              <w:rPr>
                <w:sz w:val="24"/>
              </w:rPr>
              <w:t>55 56 57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D0205BB" w14:textId="77777777" w:rsidR="00982B2A" w:rsidRPr="00982B2A" w:rsidRDefault="00982B2A">
            <w:pPr>
              <w:rPr>
                <w:sz w:val="24"/>
              </w:rPr>
            </w:pPr>
            <w:r w:rsidRPr="00982B2A">
              <w:rPr>
                <w:sz w:val="24"/>
              </w:rPr>
              <w:t>LSTM</w:t>
            </w:r>
            <w:r w:rsidRPr="00982B2A">
              <w:rPr>
                <w:sz w:val="24"/>
              </w:rPr>
              <w:t>。</w:t>
            </w:r>
            <w:proofErr w:type="spellStart"/>
            <w:r w:rsidRPr="00982B2A">
              <w:rPr>
                <w:sz w:val="24"/>
              </w:rPr>
              <w:t>BiLSTM</w:t>
            </w:r>
            <w:proofErr w:type="spellEnd"/>
            <w:r w:rsidRPr="00982B2A">
              <w:rPr>
                <w:sz w:val="24"/>
              </w:rPr>
              <w:t>。</w:t>
            </w:r>
            <w:r w:rsidRPr="00982B2A">
              <w:rPr>
                <w:sz w:val="24"/>
              </w:rPr>
              <w:t>CNN-LSTM</w:t>
            </w:r>
            <w:r w:rsidRPr="00982B2A">
              <w:rPr>
                <w:sz w:val="24"/>
              </w:rPr>
              <w:t>。</w:t>
            </w:r>
          </w:p>
        </w:tc>
      </w:tr>
      <w:tr w:rsidR="00982B2A" w:rsidRPr="00982B2A" w14:paraId="059511C2"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C2D4D87" w14:textId="77777777" w:rsidR="00982B2A" w:rsidRPr="00982B2A" w:rsidRDefault="00982B2A">
            <w:pPr>
              <w:rPr>
                <w:sz w:val="24"/>
              </w:rPr>
            </w:pPr>
            <w:r w:rsidRPr="00982B2A">
              <w:rPr>
                <w:sz w:val="24"/>
              </w:rPr>
              <w:t>58</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1041B38" w14:textId="77777777" w:rsidR="00982B2A" w:rsidRPr="00982B2A" w:rsidRDefault="00982B2A">
            <w:pPr>
              <w:rPr>
                <w:sz w:val="24"/>
              </w:rPr>
            </w:pPr>
            <w:r w:rsidRPr="00982B2A">
              <w:rPr>
                <w:sz w:val="24"/>
              </w:rPr>
              <w:t>joint CNN &amp; RNN</w:t>
            </w:r>
            <w:r w:rsidRPr="00982B2A">
              <w:rPr>
                <w:sz w:val="24"/>
              </w:rPr>
              <w:t>，短文本。利用</w:t>
            </w:r>
            <w:r w:rsidRPr="00982B2A">
              <w:rPr>
                <w:sz w:val="24"/>
              </w:rPr>
              <w:t>CNN</w:t>
            </w:r>
            <w:r w:rsidRPr="00982B2A">
              <w:rPr>
                <w:sz w:val="24"/>
              </w:rPr>
              <w:t>生成的粗粒度局部特征和</w:t>
            </w:r>
            <w:r w:rsidRPr="00982B2A">
              <w:rPr>
                <w:sz w:val="24"/>
              </w:rPr>
              <w:t>RNN</w:t>
            </w:r>
            <w:r w:rsidRPr="00982B2A">
              <w:rPr>
                <w:sz w:val="24"/>
              </w:rPr>
              <w:t>学习的长距离相关性。</w:t>
            </w:r>
          </w:p>
        </w:tc>
      </w:tr>
      <w:tr w:rsidR="00982B2A" w:rsidRPr="00982B2A" w14:paraId="3F4F51E3"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2D6EDDB" w14:textId="77777777" w:rsidR="00982B2A" w:rsidRPr="00982B2A" w:rsidRDefault="00982B2A">
            <w:pPr>
              <w:rPr>
                <w:sz w:val="24"/>
              </w:rPr>
            </w:pPr>
            <w:r w:rsidRPr="00982B2A">
              <w:rPr>
                <w:sz w:val="24"/>
              </w:rPr>
              <w:t>59</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A6FD51B" w14:textId="77777777" w:rsidR="00982B2A" w:rsidRPr="00982B2A" w:rsidRDefault="00982B2A">
            <w:pPr>
              <w:rPr>
                <w:sz w:val="24"/>
              </w:rPr>
            </w:pPr>
            <w:r w:rsidRPr="00982B2A">
              <w:rPr>
                <w:sz w:val="24"/>
              </w:rPr>
              <w:t>LSTM &amp; CNN</w:t>
            </w:r>
            <w:r w:rsidRPr="00982B2A">
              <w:rPr>
                <w:sz w:val="24"/>
              </w:rPr>
              <w:t>。</w:t>
            </w:r>
            <w:r w:rsidRPr="00982B2A">
              <w:rPr>
                <w:sz w:val="24"/>
              </w:rPr>
              <w:t xml:space="preserve">word2vec </w:t>
            </w:r>
            <w:r w:rsidRPr="00982B2A">
              <w:rPr>
                <w:sz w:val="24"/>
              </w:rPr>
              <w:t>和</w:t>
            </w:r>
            <w:r w:rsidRPr="00982B2A">
              <w:rPr>
                <w:sz w:val="24"/>
              </w:rPr>
              <w:t xml:space="preserve"> linguistic embeddings</w:t>
            </w:r>
            <w:r w:rsidRPr="00982B2A">
              <w:rPr>
                <w:sz w:val="24"/>
              </w:rPr>
              <w:t>。</w:t>
            </w:r>
          </w:p>
        </w:tc>
      </w:tr>
      <w:tr w:rsidR="00982B2A" w:rsidRPr="00982B2A" w14:paraId="73744B41"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61054C93" w14:textId="77777777" w:rsidR="00982B2A" w:rsidRPr="00982B2A" w:rsidRDefault="00982B2A">
            <w:pPr>
              <w:rPr>
                <w:sz w:val="24"/>
              </w:rPr>
            </w:pPr>
            <w:r w:rsidRPr="00982B2A">
              <w:rPr>
                <w:sz w:val="24"/>
              </w:rPr>
              <w:lastRenderedPageBreak/>
              <w:t>60</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3579ED0" w14:textId="77777777" w:rsidR="00982B2A" w:rsidRPr="00982B2A" w:rsidRDefault="00982B2A">
            <w:pPr>
              <w:rPr>
                <w:sz w:val="24"/>
              </w:rPr>
            </w:pPr>
            <w:r w:rsidRPr="00982B2A">
              <w:rPr>
                <w:sz w:val="24"/>
              </w:rPr>
              <w:t>将句法知识（如</w:t>
            </w:r>
            <w:r w:rsidRPr="00982B2A">
              <w:rPr>
                <w:sz w:val="24"/>
              </w:rPr>
              <w:t>pos</w:t>
            </w:r>
            <w:r w:rsidRPr="00982B2A">
              <w:rPr>
                <w:sz w:val="24"/>
              </w:rPr>
              <w:t>）编码在一个树状结构的</w:t>
            </w:r>
            <w:r w:rsidRPr="00982B2A">
              <w:rPr>
                <w:sz w:val="24"/>
              </w:rPr>
              <w:t>LSTM</w:t>
            </w:r>
            <w:r w:rsidRPr="00982B2A">
              <w:rPr>
                <w:sz w:val="24"/>
              </w:rPr>
              <w:t>中增强表示。</w:t>
            </w:r>
          </w:p>
        </w:tc>
      </w:tr>
      <w:tr w:rsidR="00982B2A" w:rsidRPr="00982B2A" w14:paraId="5E61457F"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F77F792" w14:textId="77777777" w:rsidR="00982B2A" w:rsidRPr="00982B2A" w:rsidRDefault="00982B2A">
            <w:pPr>
              <w:rPr>
                <w:sz w:val="24"/>
              </w:rPr>
            </w:pPr>
            <w:r w:rsidRPr="00982B2A">
              <w:rPr>
                <w:sz w:val="24"/>
              </w:rPr>
              <w:t>61</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86178BA" w14:textId="77777777" w:rsidR="00982B2A" w:rsidRPr="00982B2A" w:rsidRDefault="00982B2A">
            <w:pPr>
              <w:rPr>
                <w:sz w:val="24"/>
              </w:rPr>
            </w:pPr>
            <w:r w:rsidRPr="00982B2A">
              <w:rPr>
                <w:sz w:val="24"/>
              </w:rPr>
              <w:t>模型融合。金融微博和新闻的细粒度情感分类。</w:t>
            </w:r>
          </w:p>
        </w:tc>
      </w:tr>
      <w:tr w:rsidR="00982B2A" w:rsidRPr="00982B2A" w14:paraId="2ED30A6A"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54B3EF61" w14:textId="77777777" w:rsidR="00982B2A" w:rsidRPr="00982B2A" w:rsidRDefault="00982B2A">
            <w:pPr>
              <w:rPr>
                <w:sz w:val="24"/>
              </w:rPr>
            </w:pPr>
            <w:r w:rsidRPr="00982B2A">
              <w:rPr>
                <w:sz w:val="24"/>
              </w:rPr>
              <w:t>62</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15F338B4" w14:textId="77777777" w:rsidR="00982B2A" w:rsidRPr="00982B2A" w:rsidRDefault="00982B2A">
            <w:pPr>
              <w:rPr>
                <w:sz w:val="24"/>
              </w:rPr>
            </w:pPr>
            <w:r w:rsidRPr="00982B2A">
              <w:rPr>
                <w:sz w:val="24"/>
              </w:rPr>
              <w:t>弱监督</w:t>
            </w:r>
            <w:r w:rsidRPr="00982B2A">
              <w:rPr>
                <w:sz w:val="24"/>
              </w:rPr>
              <w:t>CNN</w:t>
            </w:r>
            <w:r w:rsidRPr="00982B2A">
              <w:rPr>
                <w:sz w:val="24"/>
              </w:rPr>
              <w:t>。</w:t>
            </w:r>
            <w:r w:rsidRPr="00982B2A">
              <w:rPr>
                <w:sz w:val="24"/>
              </w:rPr>
              <w:t>2</w:t>
            </w:r>
            <w:r w:rsidRPr="00982B2A">
              <w:rPr>
                <w:sz w:val="24"/>
              </w:rPr>
              <w:t>步：用总体</w:t>
            </w:r>
            <w:r w:rsidRPr="00982B2A">
              <w:rPr>
                <w:sz w:val="24"/>
              </w:rPr>
              <w:t>review rating</w:t>
            </w:r>
            <w:r w:rsidRPr="00982B2A">
              <w:rPr>
                <w:sz w:val="24"/>
              </w:rPr>
              <w:t>学习句子表示，</w:t>
            </w:r>
            <w:r w:rsidRPr="00982B2A">
              <w:rPr>
                <w:sz w:val="24"/>
              </w:rPr>
              <w:t>labels</w:t>
            </w:r>
            <w:r w:rsidRPr="00982B2A">
              <w:rPr>
                <w:sz w:val="24"/>
              </w:rPr>
              <w:t>微调</w:t>
            </w:r>
          </w:p>
        </w:tc>
      </w:tr>
      <w:tr w:rsidR="00982B2A" w:rsidRPr="00982B2A" w14:paraId="7B22F303"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14340BF" w14:textId="77777777" w:rsidR="00982B2A" w:rsidRPr="00982B2A" w:rsidRDefault="00982B2A">
            <w:pPr>
              <w:rPr>
                <w:sz w:val="24"/>
              </w:rPr>
            </w:pPr>
            <w:r w:rsidRPr="00982B2A">
              <w:rPr>
                <w:sz w:val="24"/>
              </w:rPr>
              <w:t>63</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C17E117" w14:textId="77777777" w:rsidR="00982B2A" w:rsidRPr="00982B2A" w:rsidRDefault="00982B2A">
            <w:pPr>
              <w:rPr>
                <w:sz w:val="24"/>
              </w:rPr>
            </w:pPr>
            <w:r w:rsidRPr="00982B2A">
              <w:rPr>
                <w:sz w:val="24"/>
              </w:rPr>
              <w:t>上下文敏感词汇，加权和模型，</w:t>
            </w:r>
            <w:proofErr w:type="spellStart"/>
            <w:r w:rsidRPr="00982B2A">
              <w:rPr>
                <w:sz w:val="24"/>
              </w:rPr>
              <w:t>BiLSTM</w:t>
            </w:r>
            <w:proofErr w:type="spellEnd"/>
            <w:r w:rsidRPr="00982B2A">
              <w:rPr>
                <w:sz w:val="24"/>
              </w:rPr>
              <w:t>，学习情感强度。</w:t>
            </w:r>
          </w:p>
        </w:tc>
      </w:tr>
      <w:tr w:rsidR="00982B2A" w:rsidRPr="00982B2A" w14:paraId="390A7D4D"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06D1BB1F" w14:textId="77777777" w:rsidR="00982B2A" w:rsidRPr="00982B2A" w:rsidRDefault="00982B2A">
            <w:pPr>
              <w:rPr>
                <w:sz w:val="24"/>
              </w:rPr>
            </w:pPr>
            <w:r w:rsidRPr="00982B2A">
              <w:rPr>
                <w:sz w:val="24"/>
              </w:rPr>
              <w:t>64</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37043FA5" w14:textId="77777777" w:rsidR="00982B2A" w:rsidRPr="00982B2A" w:rsidRDefault="00982B2A">
            <w:pPr>
              <w:rPr>
                <w:sz w:val="24"/>
              </w:rPr>
            </w:pPr>
            <w:r w:rsidRPr="00982B2A">
              <w:rPr>
                <w:sz w:val="24"/>
              </w:rPr>
              <w:t>学习</w:t>
            </w:r>
            <w:r w:rsidRPr="00982B2A">
              <w:rPr>
                <w:sz w:val="24"/>
              </w:rPr>
              <w:t>generalized sentence embeddings for cross-domain</w:t>
            </w:r>
            <w:r w:rsidRPr="00982B2A">
              <w:rPr>
                <w:sz w:val="24"/>
              </w:rPr>
              <w:t>。分别设计</w:t>
            </w:r>
            <w:r w:rsidRPr="00982B2A">
              <w:rPr>
                <w:sz w:val="24"/>
              </w:rPr>
              <w:t>CNN</w:t>
            </w:r>
            <w:r w:rsidRPr="00982B2A">
              <w:rPr>
                <w:sz w:val="24"/>
              </w:rPr>
              <w:t>，从已</w:t>
            </w:r>
            <w:r w:rsidRPr="00982B2A">
              <w:rPr>
                <w:sz w:val="24"/>
              </w:rPr>
              <w:t>/</w:t>
            </w:r>
            <w:r w:rsidRPr="00982B2A">
              <w:rPr>
                <w:sz w:val="24"/>
              </w:rPr>
              <w:t>未标记的数据中联合学习两个隐藏的特征表示。</w:t>
            </w:r>
          </w:p>
        </w:tc>
      </w:tr>
      <w:tr w:rsidR="00982B2A" w:rsidRPr="00982B2A" w14:paraId="05F50F27"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275BD13" w14:textId="77777777" w:rsidR="00982B2A" w:rsidRPr="00982B2A" w:rsidRDefault="00982B2A">
            <w:pPr>
              <w:rPr>
                <w:sz w:val="24"/>
              </w:rPr>
            </w:pPr>
            <w:r w:rsidRPr="00982B2A">
              <w:rPr>
                <w:sz w:val="24"/>
              </w:rPr>
              <w:t>65</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59E37464" w14:textId="77777777" w:rsidR="00982B2A" w:rsidRPr="00982B2A" w:rsidRDefault="00982B2A">
            <w:pPr>
              <w:rPr>
                <w:sz w:val="24"/>
              </w:rPr>
            </w:pPr>
            <w:r w:rsidRPr="00982B2A">
              <w:rPr>
                <w:sz w:val="24"/>
              </w:rPr>
              <w:t>recurrent random walk network</w:t>
            </w:r>
            <w:r w:rsidRPr="00982B2A">
              <w:rPr>
                <w:sz w:val="24"/>
              </w:rPr>
              <w:t>。</w:t>
            </w:r>
            <w:r w:rsidRPr="00982B2A">
              <w:rPr>
                <w:sz w:val="24"/>
              </w:rPr>
              <w:t>opinionated tweets</w:t>
            </w:r>
            <w:r w:rsidRPr="00982B2A">
              <w:rPr>
                <w:sz w:val="24"/>
              </w:rPr>
              <w:t>。利用用户的推文和社交关系。</w:t>
            </w:r>
          </w:p>
        </w:tc>
      </w:tr>
      <w:tr w:rsidR="00982B2A" w:rsidRPr="00982B2A" w14:paraId="28506F37"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2552F115" w14:textId="77777777" w:rsidR="00982B2A" w:rsidRPr="00982B2A" w:rsidRDefault="00982B2A">
            <w:pPr>
              <w:rPr>
                <w:sz w:val="24"/>
              </w:rPr>
            </w:pPr>
            <w:r w:rsidRPr="00982B2A">
              <w:rPr>
                <w:sz w:val="24"/>
              </w:rPr>
              <w:t>66</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9F78905" w14:textId="77777777" w:rsidR="00982B2A" w:rsidRPr="00982B2A" w:rsidRDefault="00982B2A">
            <w:pPr>
              <w:rPr>
                <w:sz w:val="24"/>
              </w:rPr>
            </w:pPr>
            <w:r w:rsidRPr="00982B2A">
              <w:rPr>
                <w:sz w:val="24"/>
              </w:rPr>
              <w:t>CNN</w:t>
            </w:r>
            <w:r w:rsidRPr="00982B2A">
              <w:rPr>
                <w:sz w:val="24"/>
              </w:rPr>
              <w:t>。从人类阅读的眼动数据中自动提取认知特征。。。</w:t>
            </w:r>
          </w:p>
        </w:tc>
      </w:tr>
      <w:tr w:rsidR="00982B2A" w:rsidRPr="00982B2A" w14:paraId="270B91B2"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30C76820" w14:textId="77777777" w:rsidR="00982B2A" w:rsidRPr="00982B2A" w:rsidRDefault="00982B2A">
            <w:pPr>
              <w:rPr>
                <w:sz w:val="24"/>
              </w:rPr>
            </w:pPr>
            <w:r w:rsidRPr="00982B2A">
              <w:rPr>
                <w:sz w:val="24"/>
              </w:rPr>
              <w:t>67</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6CF2509D" w14:textId="77777777" w:rsidR="00982B2A" w:rsidRPr="00982B2A" w:rsidRDefault="00982B2A">
            <w:pPr>
              <w:rPr>
                <w:sz w:val="24"/>
              </w:rPr>
            </w:pPr>
            <w:r w:rsidRPr="00982B2A">
              <w:rPr>
                <w:sz w:val="24"/>
              </w:rPr>
              <w:t>linguistically regularized LSTM</w:t>
            </w:r>
            <w:r w:rsidRPr="00982B2A">
              <w:rPr>
                <w:sz w:val="24"/>
              </w:rPr>
              <w:t>。整合</w:t>
            </w:r>
            <w:r w:rsidRPr="00982B2A">
              <w:rPr>
                <w:sz w:val="24"/>
              </w:rPr>
              <w:t xml:space="preserve"> </w:t>
            </w:r>
            <w:r w:rsidRPr="00982B2A">
              <w:rPr>
                <w:sz w:val="24"/>
              </w:rPr>
              <w:t>情感词典</w:t>
            </w:r>
            <w:r w:rsidRPr="00982B2A">
              <w:rPr>
                <w:sz w:val="24"/>
              </w:rPr>
              <w:t>/</w:t>
            </w:r>
            <w:r w:rsidRPr="00982B2A">
              <w:rPr>
                <w:sz w:val="24"/>
              </w:rPr>
              <w:t>否定词</w:t>
            </w:r>
            <w:r w:rsidRPr="00982B2A">
              <w:rPr>
                <w:sz w:val="24"/>
              </w:rPr>
              <w:t>/</w:t>
            </w:r>
            <w:r w:rsidRPr="00982B2A">
              <w:rPr>
                <w:sz w:val="24"/>
              </w:rPr>
              <w:t>强度词。</w:t>
            </w:r>
          </w:p>
        </w:tc>
      </w:tr>
    </w:tbl>
    <w:p w14:paraId="01E11A7B" w14:textId="77777777" w:rsidR="00982B2A" w:rsidRPr="00982B2A" w:rsidRDefault="00982B2A" w:rsidP="00982B2A">
      <w:pPr>
        <w:pStyle w:val="a5"/>
        <w:numPr>
          <w:ilvl w:val="0"/>
          <w:numId w:val="6"/>
        </w:numPr>
        <w:shd w:val="clear" w:color="auto" w:fill="FFFFFF"/>
        <w:spacing w:before="0" w:beforeAutospacing="0"/>
        <w:rPr>
          <w:rFonts w:ascii="Times New Roman" w:hAnsi="Times New Roman"/>
          <w:kern w:val="2"/>
        </w:rPr>
      </w:pPr>
      <w:r w:rsidRPr="00982B2A">
        <w:rPr>
          <w:rFonts w:ascii="Times New Roman" w:hAnsi="Times New Roman" w:hint="eastAsia"/>
          <w:b/>
          <w:bCs/>
          <w:kern w:val="2"/>
        </w:rPr>
        <w:t>Aspect level sentiment classification</w:t>
      </w:r>
    </w:p>
    <w:p w14:paraId="33C198BB" w14:textId="77777777" w:rsidR="00982B2A" w:rsidRPr="00982B2A" w:rsidRDefault="00982B2A" w:rsidP="00982B2A">
      <w:pPr>
        <w:pStyle w:val="a5"/>
        <w:shd w:val="clear" w:color="auto" w:fill="FFFFFF"/>
        <w:spacing w:before="0" w:beforeAutospacing="0" w:after="0" w:afterAutospacing="0"/>
        <w:ind w:left="720"/>
        <w:rPr>
          <w:rFonts w:ascii="Times New Roman" w:hAnsi="Times New Roman" w:hint="eastAsia"/>
          <w:kern w:val="2"/>
        </w:rPr>
      </w:pPr>
      <w:r w:rsidRPr="00982B2A">
        <w:rPr>
          <w:rFonts w:ascii="Times New Roman" w:hAnsi="Times New Roman" w:hint="eastAsia"/>
          <w:kern w:val="2"/>
        </w:rPr>
        <w:t>aspect level sentiment classification considers both the sentiment and the target information, as a sentiment always has a target.</w:t>
      </w:r>
    </w:p>
    <w:p w14:paraId="250D12AF"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具有挑战，很难对目标与其周围上下文词的语义关联性进行建模。</w:t>
      </w:r>
    </w:p>
    <w:p w14:paraId="01927867"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三个重要任务：</w:t>
      </w:r>
    </w:p>
    <w:p w14:paraId="6B21BD10" w14:textId="77777777" w:rsidR="00982B2A" w:rsidRPr="00982B2A" w:rsidRDefault="00982B2A" w:rsidP="00982B2A">
      <w:pPr>
        <w:widowControl/>
        <w:numPr>
          <w:ilvl w:val="1"/>
          <w:numId w:val="6"/>
        </w:numPr>
        <w:shd w:val="clear" w:color="auto" w:fill="FFFFFF"/>
        <w:spacing w:before="100" w:beforeAutospacing="1" w:after="100" w:afterAutospacing="1"/>
        <w:jc w:val="left"/>
        <w:rPr>
          <w:rFonts w:hint="eastAsia"/>
          <w:sz w:val="24"/>
        </w:rPr>
      </w:pPr>
      <w:r w:rsidRPr="00982B2A">
        <w:rPr>
          <w:rFonts w:hint="eastAsia"/>
          <w:b/>
          <w:bCs/>
          <w:sz w:val="24"/>
        </w:rPr>
        <w:t>目标上下文</w:t>
      </w:r>
      <w:r w:rsidRPr="00982B2A">
        <w:rPr>
          <w:rFonts w:hint="eastAsia"/>
          <w:sz w:val="24"/>
        </w:rPr>
        <w:t>的表示：用之前的方法。</w:t>
      </w:r>
    </w:p>
    <w:p w14:paraId="085F111E" w14:textId="77777777" w:rsidR="00982B2A" w:rsidRPr="00982B2A" w:rsidRDefault="00982B2A" w:rsidP="00982B2A">
      <w:pPr>
        <w:widowControl/>
        <w:numPr>
          <w:ilvl w:val="1"/>
          <w:numId w:val="6"/>
        </w:numPr>
        <w:shd w:val="clear" w:color="auto" w:fill="FFFFFF"/>
        <w:spacing w:before="100" w:beforeAutospacing="1" w:after="100" w:afterAutospacing="1"/>
        <w:jc w:val="left"/>
        <w:rPr>
          <w:rFonts w:hint="eastAsia"/>
          <w:sz w:val="24"/>
        </w:rPr>
      </w:pPr>
      <w:r w:rsidRPr="00982B2A">
        <w:rPr>
          <w:rFonts w:hint="eastAsia"/>
          <w:sz w:val="24"/>
        </w:rPr>
        <w:t>与其上下文正确交互的</w:t>
      </w:r>
      <w:r w:rsidRPr="00982B2A">
        <w:rPr>
          <w:rFonts w:hint="eastAsia"/>
          <w:b/>
          <w:bCs/>
          <w:sz w:val="24"/>
        </w:rPr>
        <w:t>目标</w:t>
      </w:r>
      <w:r w:rsidRPr="00982B2A">
        <w:rPr>
          <w:rFonts w:hint="eastAsia"/>
          <w:sz w:val="24"/>
        </w:rPr>
        <w:t>表示：学习目标嵌入，类似词嵌入。</w:t>
      </w:r>
    </w:p>
    <w:p w14:paraId="4220661E" w14:textId="77777777" w:rsidR="00982B2A" w:rsidRPr="00982B2A" w:rsidRDefault="00982B2A" w:rsidP="00982B2A">
      <w:pPr>
        <w:widowControl/>
        <w:numPr>
          <w:ilvl w:val="1"/>
          <w:numId w:val="6"/>
        </w:numPr>
        <w:shd w:val="clear" w:color="auto" w:fill="FFFFFF"/>
        <w:spacing w:before="100" w:beforeAutospacing="1" w:after="100" w:afterAutospacing="1"/>
        <w:jc w:val="left"/>
        <w:rPr>
          <w:rFonts w:hint="eastAsia"/>
          <w:sz w:val="24"/>
        </w:rPr>
      </w:pPr>
      <w:r w:rsidRPr="00982B2A">
        <w:rPr>
          <w:rFonts w:hint="eastAsia"/>
          <w:sz w:val="24"/>
        </w:rPr>
        <w:t>识别指定目标的重要情感上下文</w:t>
      </w:r>
      <w:r w:rsidRPr="00982B2A">
        <w:rPr>
          <w:rFonts w:hint="eastAsia"/>
          <w:sz w:val="24"/>
        </w:rPr>
        <w:t>(</w:t>
      </w:r>
      <w:r w:rsidRPr="00982B2A">
        <w:rPr>
          <w:rFonts w:hint="eastAsia"/>
          <w:sz w:val="24"/>
        </w:rPr>
        <w:t>词</w:t>
      </w:r>
      <w:r w:rsidRPr="00982B2A">
        <w:rPr>
          <w:rFonts w:hint="eastAsia"/>
          <w:sz w:val="24"/>
        </w:rPr>
        <w:t>)</w:t>
      </w:r>
      <w:r w:rsidRPr="00982B2A">
        <w:rPr>
          <w:rFonts w:hint="eastAsia"/>
          <w:sz w:val="24"/>
        </w:rPr>
        <w:t>：常用注意力机制，没有主流方法。</w:t>
      </w:r>
    </w:p>
    <w:tbl>
      <w:tblPr>
        <w:tblW w:w="10635" w:type="dxa"/>
        <w:tblInd w:w="720" w:type="dxa"/>
        <w:tblCellMar>
          <w:top w:w="15" w:type="dxa"/>
          <w:left w:w="15" w:type="dxa"/>
          <w:bottom w:w="15" w:type="dxa"/>
          <w:right w:w="15" w:type="dxa"/>
        </w:tblCellMar>
        <w:tblLook w:val="04A0" w:firstRow="1" w:lastRow="0" w:firstColumn="1" w:lastColumn="0" w:noHBand="0" w:noVBand="1"/>
      </w:tblPr>
      <w:tblGrid>
        <w:gridCol w:w="2221"/>
        <w:gridCol w:w="8414"/>
      </w:tblGrid>
      <w:tr w:rsidR="00982B2A" w:rsidRPr="00982B2A" w14:paraId="30464ACD" w14:textId="77777777" w:rsidTr="00982B2A">
        <w:trPr>
          <w:tblHeader/>
        </w:trPr>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6FFA6BE8" w14:textId="77777777" w:rsidR="00982B2A" w:rsidRPr="00982B2A" w:rsidRDefault="00982B2A">
            <w:pPr>
              <w:rPr>
                <w:rFonts w:hint="eastAsia"/>
                <w:sz w:val="24"/>
              </w:rPr>
            </w:pPr>
            <w:r w:rsidRPr="00982B2A">
              <w:rPr>
                <w:sz w:val="24"/>
              </w:rPr>
              <w:t>工作</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50" w:type="dxa"/>
              <w:right w:w="120" w:type="dxa"/>
            </w:tcMar>
            <w:vAlign w:val="center"/>
            <w:hideMark/>
          </w:tcPr>
          <w:p w14:paraId="750A8968" w14:textId="77777777" w:rsidR="00982B2A" w:rsidRPr="00982B2A" w:rsidRDefault="00982B2A">
            <w:pPr>
              <w:rPr>
                <w:sz w:val="24"/>
              </w:rPr>
            </w:pPr>
            <w:r w:rsidRPr="00982B2A">
              <w:rPr>
                <w:sz w:val="24"/>
              </w:rPr>
              <w:t>方法</w:t>
            </w:r>
          </w:p>
        </w:tc>
      </w:tr>
      <w:tr w:rsidR="00982B2A" w:rsidRPr="00982B2A" w14:paraId="3238A09E" w14:textId="77777777" w:rsidTr="00982B2A">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13B0633B" w14:textId="77777777" w:rsidR="00982B2A" w:rsidRPr="00982B2A" w:rsidRDefault="00982B2A">
            <w:pPr>
              <w:rPr>
                <w:sz w:val="24"/>
              </w:rPr>
            </w:pPr>
            <w:r w:rsidRPr="00982B2A">
              <w:rPr>
                <w:sz w:val="24"/>
              </w:rPr>
              <w:t>68</w:t>
            </w:r>
          </w:p>
        </w:tc>
        <w:tc>
          <w:tcPr>
            <w:tcW w:w="0" w:type="auto"/>
            <w:tcBorders>
              <w:top w:val="single" w:sz="6" w:space="0" w:color="CCCCCC"/>
              <w:left w:val="single" w:sz="6" w:space="0" w:color="CCCCCC"/>
              <w:bottom w:val="single" w:sz="6" w:space="0" w:color="CCCCCC"/>
              <w:right w:val="single" w:sz="6" w:space="0" w:color="CCCCCC"/>
            </w:tcBorders>
            <w:shd w:val="clear" w:color="auto" w:fill="FAFAFA"/>
            <w:tcMar>
              <w:top w:w="120" w:type="dxa"/>
              <w:left w:w="120" w:type="dxa"/>
              <w:bottom w:w="120" w:type="dxa"/>
              <w:right w:w="120" w:type="dxa"/>
            </w:tcMar>
            <w:vAlign w:val="center"/>
            <w:hideMark/>
          </w:tcPr>
          <w:p w14:paraId="70DB9038" w14:textId="77777777" w:rsidR="00982B2A" w:rsidRPr="00982B2A" w:rsidRDefault="00982B2A">
            <w:pPr>
              <w:rPr>
                <w:sz w:val="24"/>
              </w:rPr>
            </w:pPr>
            <w:r w:rsidRPr="00982B2A">
              <w:rPr>
                <w:sz w:val="24"/>
              </w:rPr>
              <w:t xml:space="preserve">Adaptive </w:t>
            </w:r>
            <w:proofErr w:type="spellStart"/>
            <w:r w:rsidRPr="00982B2A">
              <w:rPr>
                <w:sz w:val="24"/>
              </w:rPr>
              <w:t>RecursiveNN</w:t>
            </w:r>
            <w:proofErr w:type="spellEnd"/>
            <w:r w:rsidRPr="00982B2A">
              <w:rPr>
                <w:sz w:val="24"/>
              </w:rPr>
              <w:t>。</w:t>
            </w:r>
          </w:p>
        </w:tc>
      </w:tr>
      <w:tr w:rsidR="00982B2A" w:rsidRPr="00982B2A" w14:paraId="7EB53649" w14:textId="77777777" w:rsidTr="00982B2A">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41769302" w14:textId="77777777" w:rsidR="00982B2A" w:rsidRPr="00982B2A" w:rsidRDefault="00982B2A">
            <w:pPr>
              <w:rPr>
                <w:sz w:val="24"/>
              </w:rPr>
            </w:pPr>
            <w:r w:rsidRPr="00982B2A">
              <w:rPr>
                <w:sz w:val="24"/>
              </w:rPr>
              <w:t>69</w:t>
            </w:r>
          </w:p>
        </w:tc>
        <w:tc>
          <w:tcPr>
            <w:tcW w:w="0" w:type="auto"/>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vAlign w:val="center"/>
            <w:hideMark/>
          </w:tcPr>
          <w:p w14:paraId="7CF283BF" w14:textId="77777777" w:rsidR="00982B2A" w:rsidRPr="00982B2A" w:rsidRDefault="00982B2A">
            <w:pPr>
              <w:rPr>
                <w:sz w:val="24"/>
              </w:rPr>
            </w:pPr>
          </w:p>
        </w:tc>
      </w:tr>
    </w:tbl>
    <w:p w14:paraId="08F09120" w14:textId="77777777" w:rsidR="00982B2A" w:rsidRPr="00982B2A" w:rsidRDefault="00982B2A" w:rsidP="00982B2A">
      <w:pPr>
        <w:pStyle w:val="a5"/>
        <w:numPr>
          <w:ilvl w:val="0"/>
          <w:numId w:val="6"/>
        </w:numPr>
        <w:shd w:val="clear" w:color="auto" w:fill="FFFFFF"/>
        <w:spacing w:before="0" w:beforeAutospacing="0"/>
        <w:rPr>
          <w:rFonts w:ascii="Times New Roman" w:hAnsi="Times New Roman"/>
          <w:kern w:val="2"/>
        </w:rPr>
      </w:pPr>
      <w:r w:rsidRPr="00982B2A">
        <w:rPr>
          <w:rFonts w:ascii="Times New Roman" w:hAnsi="Times New Roman" w:hint="eastAsia"/>
          <w:b/>
          <w:bCs/>
          <w:kern w:val="2"/>
        </w:rPr>
        <w:t>Aspect extraction and categorization</w:t>
      </w:r>
    </w:p>
    <w:p w14:paraId="0FFC1CD2" w14:textId="77777777" w:rsidR="00982B2A" w:rsidRPr="00982B2A" w:rsidRDefault="00982B2A" w:rsidP="00982B2A">
      <w:pPr>
        <w:pStyle w:val="a5"/>
        <w:shd w:val="clear" w:color="auto" w:fill="FFFFFF"/>
        <w:ind w:left="720"/>
        <w:rPr>
          <w:rFonts w:ascii="Times New Roman" w:hAnsi="Times New Roman" w:hint="eastAsia"/>
          <w:kern w:val="2"/>
        </w:rPr>
      </w:pPr>
      <w:r w:rsidRPr="00982B2A">
        <w:rPr>
          <w:rFonts w:ascii="Times New Roman" w:hAnsi="Times New Roman" w:hint="eastAsia"/>
          <w:kern w:val="2"/>
        </w:rPr>
        <w:t>要进行</w:t>
      </w:r>
      <w:r w:rsidRPr="00982B2A">
        <w:rPr>
          <w:rFonts w:ascii="Times New Roman" w:hAnsi="Times New Roman" w:hint="eastAsia"/>
          <w:kern w:val="2"/>
        </w:rPr>
        <w:t>aspect level</w:t>
      </w:r>
      <w:r w:rsidRPr="00982B2A">
        <w:rPr>
          <w:rFonts w:ascii="Times New Roman" w:hAnsi="Times New Roman" w:hint="eastAsia"/>
          <w:kern w:val="2"/>
        </w:rPr>
        <w:t>的情感分类，需要有方面（或目标），可以手动给定或自动提取。</w:t>
      </w:r>
    </w:p>
    <w:p w14:paraId="55EA4D80" w14:textId="77777777" w:rsidR="00982B2A" w:rsidRPr="00982B2A" w:rsidRDefault="00982B2A" w:rsidP="00982B2A">
      <w:pPr>
        <w:pStyle w:val="a5"/>
        <w:shd w:val="clear" w:color="auto" w:fill="FFFFFF"/>
        <w:spacing w:after="0" w:afterAutospacing="0"/>
        <w:ind w:left="720"/>
        <w:rPr>
          <w:rFonts w:ascii="Times New Roman" w:hAnsi="Times New Roman" w:hint="eastAsia"/>
          <w:kern w:val="2"/>
        </w:rPr>
      </w:pPr>
      <w:r w:rsidRPr="00982B2A">
        <w:rPr>
          <w:rFonts w:ascii="Times New Roman" w:hAnsi="Times New Roman" w:hint="eastAsia"/>
          <w:kern w:val="2"/>
        </w:rPr>
        <w:t>举例：“图像非常清晰”，“图像”是一个</w:t>
      </w:r>
      <w:r w:rsidRPr="00982B2A">
        <w:rPr>
          <w:rFonts w:ascii="Times New Roman" w:hAnsi="Times New Roman" w:hint="eastAsia"/>
          <w:kern w:val="2"/>
        </w:rPr>
        <w:t>aspect term</w:t>
      </w:r>
      <w:r w:rsidRPr="00982B2A">
        <w:rPr>
          <w:rFonts w:ascii="Times New Roman" w:hAnsi="Times New Roman" w:hint="eastAsia"/>
          <w:kern w:val="2"/>
        </w:rPr>
        <w:t>（</w:t>
      </w:r>
      <w:r w:rsidRPr="00982B2A">
        <w:rPr>
          <w:rFonts w:ascii="Times New Roman" w:hAnsi="Times New Roman" w:hint="eastAsia"/>
          <w:kern w:val="2"/>
        </w:rPr>
        <w:t>or sentiment target</w:t>
      </w:r>
      <w:r w:rsidRPr="00982B2A">
        <w:rPr>
          <w:rFonts w:ascii="Times New Roman" w:hAnsi="Times New Roman" w:hint="eastAsia"/>
          <w:kern w:val="2"/>
        </w:rPr>
        <w:t>）。方面分类：将相同的方面表达式分组到一个类别中。方面术语“图像”、“照片”和“图片”可以分组为一个方面类别，称为图像。</w:t>
      </w:r>
    </w:p>
    <w:p w14:paraId="18ABFD98" w14:textId="77777777" w:rsidR="00982B2A" w:rsidRPr="00982B2A" w:rsidRDefault="00982B2A" w:rsidP="00982B2A">
      <w:pPr>
        <w:pStyle w:val="5"/>
        <w:shd w:val="clear" w:color="auto" w:fill="FFFFFF"/>
        <w:rPr>
          <w:rFonts w:hint="eastAsia"/>
          <w:b w:val="0"/>
          <w:bCs w:val="0"/>
          <w:sz w:val="24"/>
          <w:szCs w:val="20"/>
        </w:rPr>
      </w:pPr>
      <w:r w:rsidRPr="00982B2A">
        <w:rPr>
          <w:rFonts w:hint="eastAsia"/>
          <w:b w:val="0"/>
          <w:bCs w:val="0"/>
          <w:sz w:val="24"/>
          <w:szCs w:val="20"/>
        </w:rPr>
        <w:lastRenderedPageBreak/>
        <w:t>其他情感分析相关任务</w:t>
      </w:r>
    </w:p>
    <w:p w14:paraId="192C7EBF"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Opinion expression extraction</w:t>
      </w:r>
      <w:r w:rsidRPr="00982B2A">
        <w:rPr>
          <w:rFonts w:hint="eastAsia"/>
          <w:sz w:val="24"/>
        </w:rPr>
        <w:t>：意见表达提取，旨在识别句子或文档中的情感表达。</w:t>
      </w:r>
    </w:p>
    <w:p w14:paraId="5B0726A6"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Sentiment composition</w:t>
      </w:r>
      <w:r w:rsidRPr="00982B2A">
        <w:rPr>
          <w:rFonts w:hint="eastAsia"/>
          <w:sz w:val="24"/>
        </w:rPr>
        <w:t>：</w:t>
      </w:r>
    </w:p>
    <w:p w14:paraId="3C629029"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Opinion holder extraction</w:t>
      </w:r>
      <w:r w:rsidRPr="00982B2A">
        <w:rPr>
          <w:rFonts w:hint="eastAsia"/>
          <w:sz w:val="24"/>
        </w:rPr>
        <w:t>：是识别谁持有意见的任务。</w:t>
      </w:r>
    </w:p>
    <w:p w14:paraId="2C415747"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Temporal opinion mining</w:t>
      </w:r>
      <w:r w:rsidRPr="00982B2A">
        <w:rPr>
          <w:rFonts w:hint="eastAsia"/>
          <w:sz w:val="24"/>
        </w:rPr>
        <w:t>：时态意见挖掘，预测未来观点。随着时间推移，观点会发生改变。</w:t>
      </w:r>
    </w:p>
    <w:p w14:paraId="61BE0539"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sentiment analysis with word embedding</w:t>
      </w:r>
      <w:r w:rsidRPr="00982B2A">
        <w:rPr>
          <w:rFonts w:hint="eastAsia"/>
          <w:sz w:val="24"/>
        </w:rPr>
        <w:t>：嵌入词的情感分析。词嵌入在情感分析模型中起着重要作用。</w:t>
      </w:r>
    </w:p>
    <w:p w14:paraId="51DB5205"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Sarcasm analysis</w:t>
      </w:r>
      <w:r w:rsidRPr="00982B2A">
        <w:rPr>
          <w:rFonts w:hint="eastAsia"/>
          <w:sz w:val="24"/>
        </w:rPr>
        <w:t>：讽刺分析。</w:t>
      </w:r>
    </w:p>
    <w:p w14:paraId="65E65C63"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Emotion analysis</w:t>
      </w:r>
      <w:r w:rsidRPr="00982B2A">
        <w:rPr>
          <w:rFonts w:hint="eastAsia"/>
          <w:sz w:val="24"/>
        </w:rPr>
        <w:t>：情绪分析。主要的情绪包括爱、喜悦、惊讶、愤怒、悲伤和恐惧。情绪的概念与情感密切相关。</w:t>
      </w:r>
    </w:p>
    <w:p w14:paraId="5173223F"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Multimodal data for sentiment analysis</w:t>
      </w:r>
      <w:r w:rsidRPr="00982B2A">
        <w:rPr>
          <w:rFonts w:hint="eastAsia"/>
          <w:sz w:val="24"/>
        </w:rPr>
        <w:t>：多模态数据的情感分析。如承载文本、视觉和听觉信息的数据，已经被用来帮助情感分析，提供额外的情感信号。</w:t>
      </w:r>
    </w:p>
    <w:p w14:paraId="48F5B463"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resource-poor languages and multilingual sentiment analysis</w:t>
      </w:r>
      <w:r w:rsidRPr="00982B2A">
        <w:rPr>
          <w:rFonts w:hint="eastAsia"/>
          <w:sz w:val="24"/>
        </w:rPr>
        <w:t>：资源贫乏语言与多语言情感分析。</w:t>
      </w:r>
    </w:p>
    <w:p w14:paraId="15160A37" w14:textId="77777777" w:rsidR="00982B2A" w:rsidRPr="00982B2A" w:rsidRDefault="00982B2A" w:rsidP="00982B2A">
      <w:pPr>
        <w:widowControl/>
        <w:numPr>
          <w:ilvl w:val="0"/>
          <w:numId w:val="7"/>
        </w:numPr>
        <w:shd w:val="clear" w:color="auto" w:fill="FFFFFF"/>
        <w:spacing w:before="100" w:beforeAutospacing="1" w:after="100" w:afterAutospacing="1"/>
        <w:jc w:val="left"/>
        <w:rPr>
          <w:rFonts w:hint="eastAsia"/>
          <w:sz w:val="24"/>
        </w:rPr>
      </w:pPr>
      <w:r w:rsidRPr="00982B2A">
        <w:rPr>
          <w:rFonts w:hint="eastAsia"/>
          <w:sz w:val="24"/>
        </w:rPr>
        <w:t>其他：</w:t>
      </w:r>
      <w:r w:rsidRPr="00982B2A">
        <w:rPr>
          <w:rFonts w:hint="eastAsia"/>
          <w:sz w:val="24"/>
        </w:rPr>
        <w:t>Sentiment Intersubjectivity</w:t>
      </w:r>
      <w:r w:rsidRPr="00982B2A">
        <w:rPr>
          <w:rFonts w:hint="eastAsia"/>
          <w:sz w:val="24"/>
        </w:rPr>
        <w:t>、</w:t>
      </w:r>
      <w:r w:rsidRPr="00982B2A">
        <w:rPr>
          <w:rFonts w:hint="eastAsia"/>
          <w:sz w:val="24"/>
        </w:rPr>
        <w:t>Lexicon Expansion</w:t>
      </w:r>
      <w:r w:rsidRPr="00982B2A">
        <w:rPr>
          <w:rFonts w:hint="eastAsia"/>
          <w:sz w:val="24"/>
        </w:rPr>
        <w:t>、</w:t>
      </w:r>
      <w:r w:rsidRPr="00982B2A">
        <w:rPr>
          <w:rFonts w:hint="eastAsia"/>
          <w:sz w:val="24"/>
        </w:rPr>
        <w:t>Financial Volatility Prediction</w:t>
      </w:r>
      <w:r w:rsidRPr="00982B2A">
        <w:rPr>
          <w:rFonts w:hint="eastAsia"/>
          <w:sz w:val="24"/>
        </w:rPr>
        <w:t>、</w:t>
      </w:r>
      <w:r w:rsidRPr="00982B2A">
        <w:rPr>
          <w:rFonts w:hint="eastAsia"/>
          <w:sz w:val="24"/>
        </w:rPr>
        <w:t>Opinion Recommendation</w:t>
      </w:r>
      <w:r w:rsidRPr="00982B2A">
        <w:rPr>
          <w:rFonts w:hint="eastAsia"/>
          <w:sz w:val="24"/>
        </w:rPr>
        <w:t>、</w:t>
      </w:r>
      <w:r w:rsidRPr="00982B2A">
        <w:rPr>
          <w:rFonts w:hint="eastAsia"/>
          <w:sz w:val="24"/>
        </w:rPr>
        <w:t>Stance Detection</w:t>
      </w:r>
    </w:p>
    <w:p w14:paraId="5507B1A2" w14:textId="77777777" w:rsidR="00874C10" w:rsidRPr="00926C0D" w:rsidRDefault="004C70C8" w:rsidP="00A93F51">
      <w:pPr>
        <w:pStyle w:val="2"/>
        <w:spacing w:line="300" w:lineRule="auto"/>
        <w:ind w:left="0" w:firstLine="0"/>
        <w:rPr>
          <w:lang w:eastAsia="zh-CN"/>
        </w:rPr>
      </w:pPr>
      <w:bookmarkStart w:id="35" w:name="_Toc70922390"/>
      <w:r>
        <w:rPr>
          <w:rFonts w:hint="eastAsia"/>
          <w:lang w:eastAsia="zh-CN"/>
        </w:rPr>
        <w:t xml:space="preserve">1.4  </w:t>
      </w:r>
      <w:r w:rsidR="00971FBF">
        <w:rPr>
          <w:rFonts w:hint="eastAsia"/>
          <w:lang w:eastAsia="zh-CN"/>
        </w:rPr>
        <w:t>论文组织结构</w:t>
      </w:r>
      <w:bookmarkEnd w:id="30"/>
      <w:bookmarkEnd w:id="31"/>
      <w:bookmarkEnd w:id="32"/>
      <w:bookmarkEnd w:id="33"/>
      <w:bookmarkEnd w:id="34"/>
      <w:bookmarkEnd w:id="35"/>
    </w:p>
    <w:p w14:paraId="23368419" w14:textId="77777777" w:rsidR="007F6B82" w:rsidRDefault="00727D51" w:rsidP="000F135A">
      <w:pPr>
        <w:spacing w:line="300" w:lineRule="auto"/>
        <w:ind w:firstLineChars="200" w:firstLine="480"/>
        <w:rPr>
          <w:rFonts w:ascii="宋体" w:hAnsi="宋体"/>
          <w:sz w:val="24"/>
        </w:rPr>
      </w:pPr>
      <w:r>
        <w:rPr>
          <w:rFonts w:ascii="宋体" w:hAnsi="宋体" w:hint="eastAsia"/>
          <w:sz w:val="24"/>
        </w:rPr>
        <w:t>第一章、</w:t>
      </w:r>
      <w:r w:rsidR="008959DE">
        <w:rPr>
          <w:rFonts w:ascii="宋体" w:hAnsi="宋体" w:hint="eastAsia"/>
          <w:sz w:val="24"/>
        </w:rPr>
        <w:t>系统开发概述。介绍</w:t>
      </w:r>
      <w:r w:rsidR="00C034FD">
        <w:rPr>
          <w:rFonts w:ascii="宋体" w:hAnsi="宋体" w:hint="eastAsia"/>
          <w:sz w:val="24"/>
        </w:rPr>
        <w:t>该</w:t>
      </w:r>
      <w:r w:rsidR="00D7501C">
        <w:rPr>
          <w:rFonts w:ascii="宋体" w:hAnsi="宋体" w:hint="eastAsia"/>
          <w:sz w:val="24"/>
        </w:rPr>
        <w:t>系统的开发环境，包括</w:t>
      </w:r>
      <w:r w:rsidR="00C034FD">
        <w:rPr>
          <w:rFonts w:ascii="宋体" w:hAnsi="宋体" w:hint="eastAsia"/>
          <w:sz w:val="24"/>
        </w:rPr>
        <w:t>系统设计背景，系统发展前景，系统设计的目标和意义</w:t>
      </w:r>
      <w:r w:rsidR="008D2E35">
        <w:rPr>
          <w:rFonts w:ascii="宋体" w:hAnsi="宋体" w:hint="eastAsia"/>
          <w:sz w:val="24"/>
        </w:rPr>
        <w:t>,</w:t>
      </w:r>
      <w:r w:rsidR="00C034FD">
        <w:rPr>
          <w:rFonts w:ascii="宋体" w:hAnsi="宋体" w:hint="eastAsia"/>
          <w:sz w:val="24"/>
        </w:rPr>
        <w:t>也从技术方面、经济方面、操作方面进行了</w:t>
      </w:r>
      <w:r w:rsidR="008D2E35">
        <w:rPr>
          <w:rFonts w:ascii="宋体" w:hAnsi="宋体" w:hint="eastAsia"/>
          <w:sz w:val="24"/>
        </w:rPr>
        <w:t>系统</w:t>
      </w:r>
      <w:r w:rsidR="00C034FD">
        <w:rPr>
          <w:rFonts w:ascii="宋体" w:hAnsi="宋体" w:hint="eastAsia"/>
          <w:sz w:val="24"/>
        </w:rPr>
        <w:t>的可行性分析</w:t>
      </w:r>
      <w:r w:rsidR="008959DE">
        <w:rPr>
          <w:rFonts w:ascii="宋体" w:hAnsi="宋体" w:hint="eastAsia"/>
          <w:sz w:val="24"/>
        </w:rPr>
        <w:t>。</w:t>
      </w:r>
    </w:p>
    <w:p w14:paraId="7F6B9586" w14:textId="77777777" w:rsidR="003B0D5A" w:rsidRDefault="00B61A0B" w:rsidP="003B0D5A">
      <w:pPr>
        <w:spacing w:line="300" w:lineRule="auto"/>
        <w:ind w:firstLineChars="200" w:firstLine="480"/>
        <w:rPr>
          <w:rFonts w:hAnsi="宋体"/>
          <w:sz w:val="24"/>
        </w:rPr>
      </w:pPr>
      <w:r w:rsidRPr="00C034FD">
        <w:rPr>
          <w:rFonts w:hAnsi="宋体"/>
          <w:sz w:val="24"/>
        </w:rPr>
        <w:t>第二章、</w:t>
      </w:r>
      <w:r w:rsidR="002F74F3" w:rsidRPr="00C034FD">
        <w:rPr>
          <w:rFonts w:hAnsi="宋体"/>
          <w:sz w:val="24"/>
        </w:rPr>
        <w:t>开发技术及工具介绍。</w:t>
      </w:r>
      <w:r w:rsidR="00C034FD" w:rsidRPr="00C034FD">
        <w:rPr>
          <w:rFonts w:hAnsi="宋体"/>
          <w:sz w:val="24"/>
        </w:rPr>
        <w:t>由于该系统前后台由两个不同的框架开发，所以用到的开发技术和开发工具也比较丰富，包括</w:t>
      </w:r>
    </w:p>
    <w:p w14:paraId="22143093" w14:textId="2DE9DA61"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termcolor</w:t>
      </w:r>
      <w:proofErr w:type="spellEnd"/>
    </w:p>
    <w:p w14:paraId="7B9843E7" w14:textId="77777777" w:rsidR="003B0D5A" w:rsidRPr="003B0D5A" w:rsidRDefault="003B0D5A" w:rsidP="003B0D5A">
      <w:pPr>
        <w:spacing w:line="300" w:lineRule="auto"/>
        <w:ind w:firstLineChars="200" w:firstLine="480"/>
        <w:rPr>
          <w:rFonts w:hAnsi="宋体"/>
          <w:sz w:val="24"/>
        </w:rPr>
      </w:pPr>
      <w:r w:rsidRPr="003B0D5A">
        <w:rPr>
          <w:rFonts w:hAnsi="宋体"/>
          <w:sz w:val="24"/>
        </w:rPr>
        <w:t>pandas</w:t>
      </w:r>
    </w:p>
    <w:p w14:paraId="1B71E038"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tensorflow</w:t>
      </w:r>
      <w:proofErr w:type="spellEnd"/>
    </w:p>
    <w:p w14:paraId="7AB37C03" w14:textId="77777777" w:rsidR="003B0D5A" w:rsidRPr="003B0D5A" w:rsidRDefault="003B0D5A" w:rsidP="003B0D5A">
      <w:pPr>
        <w:spacing w:line="300" w:lineRule="auto"/>
        <w:ind w:firstLineChars="200" w:firstLine="480"/>
        <w:rPr>
          <w:rFonts w:hAnsi="宋体"/>
          <w:sz w:val="24"/>
        </w:rPr>
      </w:pPr>
      <w:r w:rsidRPr="003B0D5A">
        <w:rPr>
          <w:rFonts w:hAnsi="宋体"/>
          <w:sz w:val="24"/>
        </w:rPr>
        <w:t>torch&gt;=0.4.0</w:t>
      </w:r>
    </w:p>
    <w:p w14:paraId="52A97DB8"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torchvision</w:t>
      </w:r>
      <w:proofErr w:type="spellEnd"/>
      <w:r w:rsidRPr="003B0D5A">
        <w:rPr>
          <w:rFonts w:hAnsi="宋体"/>
          <w:sz w:val="24"/>
        </w:rPr>
        <w:t>&gt;=0.2.1</w:t>
      </w:r>
    </w:p>
    <w:p w14:paraId="4B48D4C9"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numpy</w:t>
      </w:r>
      <w:proofErr w:type="spellEnd"/>
    </w:p>
    <w:p w14:paraId="4417EDCC"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nltk</w:t>
      </w:r>
      <w:proofErr w:type="spellEnd"/>
    </w:p>
    <w:p w14:paraId="650A8F96"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keras</w:t>
      </w:r>
      <w:proofErr w:type="spellEnd"/>
    </w:p>
    <w:p w14:paraId="61335D95" w14:textId="77777777" w:rsidR="003B0D5A" w:rsidRPr="003B0D5A" w:rsidRDefault="003B0D5A" w:rsidP="003B0D5A">
      <w:pPr>
        <w:spacing w:line="300" w:lineRule="auto"/>
        <w:ind w:firstLineChars="200" w:firstLine="480"/>
        <w:rPr>
          <w:rFonts w:hAnsi="宋体"/>
          <w:sz w:val="24"/>
        </w:rPr>
      </w:pPr>
      <w:r w:rsidRPr="003B0D5A">
        <w:rPr>
          <w:rFonts w:hAnsi="宋体"/>
          <w:sz w:val="24"/>
        </w:rPr>
        <w:t>scikit-learn</w:t>
      </w:r>
    </w:p>
    <w:p w14:paraId="0A9A1325"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scipy</w:t>
      </w:r>
      <w:proofErr w:type="spellEnd"/>
      <w:r w:rsidRPr="003B0D5A">
        <w:rPr>
          <w:rFonts w:hAnsi="宋体"/>
          <w:sz w:val="24"/>
        </w:rPr>
        <w:t>&gt;=1.0.1</w:t>
      </w:r>
    </w:p>
    <w:p w14:paraId="53DD2923" w14:textId="77777777" w:rsidR="003B0D5A" w:rsidRPr="003B0D5A" w:rsidRDefault="003B0D5A" w:rsidP="003B0D5A">
      <w:pPr>
        <w:spacing w:line="300" w:lineRule="auto"/>
        <w:ind w:firstLineChars="200" w:firstLine="480"/>
        <w:rPr>
          <w:rFonts w:hAnsi="宋体"/>
          <w:sz w:val="24"/>
        </w:rPr>
      </w:pPr>
      <w:r w:rsidRPr="003B0D5A">
        <w:rPr>
          <w:rFonts w:hAnsi="宋体"/>
          <w:sz w:val="24"/>
        </w:rPr>
        <w:t>scikit-image&gt;=0.13.0</w:t>
      </w:r>
    </w:p>
    <w:p w14:paraId="6680147B" w14:textId="77777777" w:rsidR="003B0D5A" w:rsidRPr="003B0D5A" w:rsidRDefault="003B0D5A" w:rsidP="003B0D5A">
      <w:pPr>
        <w:spacing w:line="300" w:lineRule="auto"/>
        <w:ind w:firstLineChars="200" w:firstLine="480"/>
        <w:rPr>
          <w:rFonts w:hAnsi="宋体"/>
          <w:sz w:val="24"/>
        </w:rPr>
      </w:pPr>
      <w:r w:rsidRPr="003B0D5A">
        <w:rPr>
          <w:rFonts w:hAnsi="宋体"/>
          <w:sz w:val="24"/>
        </w:rPr>
        <w:t>matplotlib&gt;=1.5.1</w:t>
      </w:r>
    </w:p>
    <w:p w14:paraId="5A9E9AAF"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lastRenderedPageBreak/>
        <w:t>tqdm</w:t>
      </w:r>
      <w:proofErr w:type="spellEnd"/>
      <w:r w:rsidRPr="003B0D5A">
        <w:rPr>
          <w:rFonts w:hAnsi="宋体"/>
          <w:sz w:val="24"/>
        </w:rPr>
        <w:t>&gt;=4.28.1</w:t>
      </w:r>
    </w:p>
    <w:p w14:paraId="11A109E9" w14:textId="77777777" w:rsidR="003B0D5A" w:rsidRPr="003B0D5A" w:rsidRDefault="003B0D5A" w:rsidP="003B0D5A">
      <w:pPr>
        <w:spacing w:line="300" w:lineRule="auto"/>
        <w:ind w:firstLineChars="200" w:firstLine="480"/>
        <w:rPr>
          <w:rFonts w:hAnsi="宋体"/>
          <w:sz w:val="24"/>
        </w:rPr>
      </w:pPr>
      <w:proofErr w:type="spellStart"/>
      <w:r w:rsidRPr="003B0D5A">
        <w:rPr>
          <w:rFonts w:hAnsi="宋体"/>
          <w:sz w:val="24"/>
        </w:rPr>
        <w:t>jupyter</w:t>
      </w:r>
      <w:proofErr w:type="spellEnd"/>
    </w:p>
    <w:p w14:paraId="6A05FD6B" w14:textId="77777777" w:rsidR="003B0D5A" w:rsidRPr="003B0D5A" w:rsidRDefault="003B0D5A" w:rsidP="003B0D5A">
      <w:pPr>
        <w:spacing w:line="300" w:lineRule="auto"/>
        <w:ind w:firstLineChars="200" w:firstLine="480"/>
        <w:rPr>
          <w:rFonts w:hAnsi="宋体"/>
          <w:sz w:val="24"/>
        </w:rPr>
      </w:pPr>
      <w:r w:rsidRPr="003B0D5A">
        <w:rPr>
          <w:rFonts w:hAnsi="宋体"/>
          <w:sz w:val="24"/>
        </w:rPr>
        <w:t>jellyfish</w:t>
      </w:r>
    </w:p>
    <w:p w14:paraId="02D7E08B" w14:textId="77777777" w:rsidR="003B0D5A" w:rsidRPr="003B0D5A" w:rsidRDefault="003B0D5A" w:rsidP="003B0D5A">
      <w:pPr>
        <w:spacing w:line="300" w:lineRule="auto"/>
        <w:ind w:firstLineChars="200" w:firstLine="480"/>
        <w:rPr>
          <w:rFonts w:hAnsi="宋体"/>
          <w:sz w:val="24"/>
        </w:rPr>
      </w:pPr>
      <w:r w:rsidRPr="003B0D5A">
        <w:rPr>
          <w:rFonts w:hAnsi="宋体"/>
          <w:sz w:val="24"/>
        </w:rPr>
        <w:t>Flask==1.1.2</w:t>
      </w:r>
    </w:p>
    <w:p w14:paraId="7D766A4D" w14:textId="2ECDF2D6" w:rsidR="00B61A0B" w:rsidRPr="00C034FD" w:rsidRDefault="003B0D5A" w:rsidP="003B0D5A">
      <w:pPr>
        <w:spacing w:line="300" w:lineRule="auto"/>
        <w:ind w:firstLineChars="200" w:firstLine="480"/>
        <w:rPr>
          <w:sz w:val="24"/>
        </w:rPr>
      </w:pPr>
      <w:r w:rsidRPr="003B0D5A">
        <w:rPr>
          <w:rFonts w:hAnsi="宋体"/>
          <w:sz w:val="24"/>
        </w:rPr>
        <w:t>flask-wtf==0.14.2</w:t>
      </w:r>
      <w:r w:rsidR="002F74F3" w:rsidRPr="00C034FD">
        <w:rPr>
          <w:rFonts w:hAnsi="宋体"/>
          <w:sz w:val="24"/>
        </w:rPr>
        <w:t>。</w:t>
      </w:r>
    </w:p>
    <w:p w14:paraId="42D90728" w14:textId="01EED8ED" w:rsidR="00B61A0B" w:rsidRDefault="00B61A0B" w:rsidP="000F135A">
      <w:pPr>
        <w:spacing w:line="300" w:lineRule="auto"/>
        <w:ind w:firstLineChars="200" w:firstLine="480"/>
        <w:rPr>
          <w:rFonts w:ascii="宋体" w:hAnsi="宋体"/>
          <w:sz w:val="24"/>
        </w:rPr>
      </w:pPr>
      <w:r>
        <w:rPr>
          <w:rFonts w:ascii="宋体" w:hAnsi="宋体" w:hint="eastAsia"/>
          <w:sz w:val="24"/>
        </w:rPr>
        <w:t>第三章、</w:t>
      </w:r>
      <w:r w:rsidR="003B0D5A">
        <w:rPr>
          <w:rFonts w:ascii="宋体" w:hAnsi="宋体" w:hint="eastAsia"/>
          <w:sz w:val="24"/>
        </w:rPr>
        <w:t>情感分析系统</w:t>
      </w:r>
      <w:r w:rsidR="00AA7923">
        <w:rPr>
          <w:rFonts w:ascii="宋体" w:hAnsi="宋体" w:hint="eastAsia"/>
          <w:sz w:val="24"/>
        </w:rPr>
        <w:t>系统分析与设计</w:t>
      </w:r>
      <w:r w:rsidR="004E63FE">
        <w:rPr>
          <w:rFonts w:ascii="宋体" w:hAnsi="宋体" w:hint="eastAsia"/>
          <w:sz w:val="24"/>
        </w:rPr>
        <w:t>。</w:t>
      </w:r>
      <w:r w:rsidR="00C32CAE">
        <w:rPr>
          <w:rFonts w:ascii="宋体" w:hAnsi="宋体" w:hint="eastAsia"/>
          <w:sz w:val="24"/>
        </w:rPr>
        <w:t>从</w:t>
      </w:r>
      <w:r w:rsidR="00C034FD">
        <w:rPr>
          <w:rFonts w:ascii="宋体" w:hAnsi="宋体" w:hint="eastAsia"/>
          <w:sz w:val="24"/>
        </w:rPr>
        <w:t>系统</w:t>
      </w:r>
      <w:r w:rsidR="00C32CAE">
        <w:rPr>
          <w:rFonts w:ascii="宋体" w:hAnsi="宋体" w:hint="eastAsia"/>
          <w:sz w:val="24"/>
        </w:rPr>
        <w:t>需求分析、系统设计</w:t>
      </w:r>
      <w:r w:rsidR="00C034FD">
        <w:rPr>
          <w:rFonts w:ascii="宋体" w:hAnsi="宋体" w:hint="eastAsia"/>
          <w:sz w:val="24"/>
        </w:rPr>
        <w:t>效果</w:t>
      </w:r>
      <w:r w:rsidR="00C32CAE">
        <w:rPr>
          <w:rFonts w:ascii="宋体" w:hAnsi="宋体" w:hint="eastAsia"/>
          <w:sz w:val="24"/>
        </w:rPr>
        <w:t>和系统设计</w:t>
      </w:r>
      <w:r w:rsidR="00C034FD">
        <w:rPr>
          <w:rFonts w:ascii="宋体" w:hAnsi="宋体" w:hint="eastAsia"/>
          <w:sz w:val="24"/>
        </w:rPr>
        <w:t>角色</w:t>
      </w:r>
      <w:r w:rsidR="00C32CAE">
        <w:rPr>
          <w:rFonts w:ascii="宋体" w:hAnsi="宋体" w:hint="eastAsia"/>
          <w:sz w:val="24"/>
        </w:rPr>
        <w:t>功能三方面进行</w:t>
      </w:r>
      <w:r w:rsidR="00C034FD">
        <w:rPr>
          <w:rFonts w:ascii="宋体" w:hAnsi="宋体" w:hint="eastAsia"/>
          <w:sz w:val="24"/>
        </w:rPr>
        <w:t>介绍</w:t>
      </w:r>
      <w:r w:rsidR="00C32CAE">
        <w:rPr>
          <w:rFonts w:ascii="宋体" w:hAnsi="宋体" w:hint="eastAsia"/>
          <w:sz w:val="24"/>
        </w:rPr>
        <w:t>。</w:t>
      </w:r>
    </w:p>
    <w:p w14:paraId="1AF454B0" w14:textId="24691C3F" w:rsidR="00B61A0B" w:rsidRDefault="00B61A0B" w:rsidP="000F135A">
      <w:pPr>
        <w:spacing w:line="300" w:lineRule="auto"/>
        <w:ind w:firstLineChars="200" w:firstLine="480"/>
        <w:rPr>
          <w:rFonts w:ascii="宋体" w:hAnsi="宋体"/>
          <w:sz w:val="24"/>
        </w:rPr>
      </w:pPr>
      <w:r>
        <w:rPr>
          <w:rFonts w:ascii="宋体" w:hAnsi="宋体" w:hint="eastAsia"/>
          <w:sz w:val="24"/>
        </w:rPr>
        <w:t>第四章、</w:t>
      </w:r>
      <w:r w:rsidR="003B0D5A">
        <w:rPr>
          <w:rFonts w:ascii="宋体" w:hAnsi="宋体" w:hint="eastAsia"/>
          <w:sz w:val="24"/>
        </w:rPr>
        <w:t>情感分析系统</w:t>
      </w:r>
      <w:r w:rsidR="00217B32">
        <w:rPr>
          <w:rFonts w:ascii="宋体" w:hAnsi="宋体" w:hint="eastAsia"/>
          <w:sz w:val="24"/>
        </w:rPr>
        <w:t>系统详细设计。</w:t>
      </w:r>
      <w:r w:rsidR="0007731A">
        <w:rPr>
          <w:rFonts w:ascii="宋体" w:hAnsi="宋体" w:hint="eastAsia"/>
          <w:sz w:val="24"/>
        </w:rPr>
        <w:t>描述</w:t>
      </w:r>
      <w:r w:rsidR="00217B32">
        <w:rPr>
          <w:rFonts w:ascii="宋体" w:hAnsi="宋体" w:hint="eastAsia"/>
          <w:sz w:val="24"/>
        </w:rPr>
        <w:t>了系统结构图，系统概念模型</w:t>
      </w:r>
      <w:r w:rsidR="0007731A">
        <w:rPr>
          <w:rFonts w:ascii="宋体" w:hAnsi="宋体" w:hint="eastAsia"/>
          <w:sz w:val="24"/>
        </w:rPr>
        <w:t>，</w:t>
      </w:r>
      <w:r w:rsidR="00217B32">
        <w:rPr>
          <w:rFonts w:ascii="宋体" w:hAnsi="宋体" w:hint="eastAsia"/>
          <w:sz w:val="24"/>
        </w:rPr>
        <w:t>同时详细介绍了各数据表的设计结构</w:t>
      </w:r>
      <w:r w:rsidR="00A2723A">
        <w:rPr>
          <w:rFonts w:ascii="宋体" w:hAnsi="宋体" w:hint="eastAsia"/>
          <w:sz w:val="24"/>
        </w:rPr>
        <w:t>。</w:t>
      </w:r>
    </w:p>
    <w:p w14:paraId="2A619E88" w14:textId="4FC7D06C" w:rsidR="00B61A0B" w:rsidRPr="00B61A0B" w:rsidRDefault="00B61A0B" w:rsidP="000F135A">
      <w:pPr>
        <w:spacing w:line="300" w:lineRule="auto"/>
        <w:ind w:firstLineChars="200" w:firstLine="480"/>
        <w:rPr>
          <w:rFonts w:ascii="宋体" w:hAnsi="宋体"/>
          <w:sz w:val="24"/>
        </w:rPr>
      </w:pPr>
      <w:r>
        <w:rPr>
          <w:rFonts w:ascii="宋体" w:hAnsi="宋体" w:hint="eastAsia"/>
          <w:sz w:val="24"/>
        </w:rPr>
        <w:t>第五章、</w:t>
      </w:r>
      <w:r w:rsidR="003B0D5A">
        <w:rPr>
          <w:rFonts w:ascii="宋体" w:hAnsi="宋体" w:hint="eastAsia"/>
          <w:sz w:val="24"/>
        </w:rPr>
        <w:t>情感分析系统</w:t>
      </w:r>
      <w:r w:rsidR="00526CD4">
        <w:rPr>
          <w:rFonts w:ascii="宋体" w:hAnsi="宋体" w:hint="eastAsia"/>
          <w:sz w:val="24"/>
        </w:rPr>
        <w:t>系统应用程序设计。</w:t>
      </w:r>
      <w:r w:rsidR="00B272FC">
        <w:rPr>
          <w:rFonts w:ascii="宋体" w:hAnsi="宋体" w:hint="eastAsia"/>
          <w:sz w:val="24"/>
        </w:rPr>
        <w:t>叙述</w:t>
      </w:r>
      <w:r w:rsidR="00D0127C">
        <w:rPr>
          <w:rFonts w:ascii="宋体" w:hAnsi="宋体" w:hint="eastAsia"/>
          <w:sz w:val="24"/>
        </w:rPr>
        <w:t>了各个页面</w:t>
      </w:r>
      <w:r w:rsidR="00336EFE">
        <w:rPr>
          <w:rFonts w:ascii="宋体" w:hAnsi="宋体" w:hint="eastAsia"/>
          <w:sz w:val="24"/>
        </w:rPr>
        <w:t>的</w:t>
      </w:r>
      <w:r w:rsidR="00D0127C">
        <w:rPr>
          <w:rFonts w:ascii="宋体" w:hAnsi="宋体" w:hint="eastAsia"/>
          <w:sz w:val="24"/>
        </w:rPr>
        <w:t>功能，</w:t>
      </w:r>
      <w:r w:rsidR="00B272FC">
        <w:rPr>
          <w:rFonts w:ascii="宋体" w:hAnsi="宋体" w:hint="eastAsia"/>
          <w:sz w:val="24"/>
        </w:rPr>
        <w:t>相关的操作界面</w:t>
      </w:r>
      <w:r w:rsidR="00336EFE">
        <w:rPr>
          <w:rFonts w:ascii="宋体" w:hAnsi="宋体" w:hint="eastAsia"/>
          <w:sz w:val="24"/>
        </w:rPr>
        <w:t>和</w:t>
      </w:r>
      <w:r w:rsidR="00B272FC">
        <w:rPr>
          <w:rFonts w:ascii="宋体" w:hAnsi="宋体" w:hint="eastAsia"/>
          <w:sz w:val="24"/>
        </w:rPr>
        <w:t>主要代码</w:t>
      </w:r>
      <w:r w:rsidR="00336EFE">
        <w:rPr>
          <w:rFonts w:ascii="宋体" w:hAnsi="宋体" w:hint="eastAsia"/>
          <w:sz w:val="24"/>
        </w:rPr>
        <w:t>。</w:t>
      </w:r>
    </w:p>
    <w:p w14:paraId="7E0BA2E4" w14:textId="77777777" w:rsidR="00A1226F" w:rsidRPr="0068560A" w:rsidRDefault="009901A2" w:rsidP="00070566">
      <w:pPr>
        <w:pStyle w:val="1"/>
        <w:rPr>
          <w:rFonts w:ascii="宋体" w:eastAsia="宋体" w:hAnsi="宋体"/>
          <w:sz w:val="24"/>
          <w:szCs w:val="24"/>
        </w:rPr>
      </w:pPr>
      <w:bookmarkStart w:id="36" w:name="_Toc326347338"/>
      <w:bookmarkStart w:id="37" w:name="_Toc357776356"/>
      <w:bookmarkStart w:id="38" w:name="_Toc357776450"/>
      <w:bookmarkStart w:id="39" w:name="_Toc357863954"/>
      <w:bookmarkStart w:id="40" w:name="_Toc357865341"/>
      <w:bookmarkStart w:id="41" w:name="_Toc357870900"/>
      <w:r>
        <w:br w:type="page"/>
      </w:r>
    </w:p>
    <w:p w14:paraId="1F74FCB7" w14:textId="77777777" w:rsidR="00C56826" w:rsidRPr="004C70C8" w:rsidRDefault="004C70C8" w:rsidP="00070566">
      <w:pPr>
        <w:pStyle w:val="1"/>
      </w:pPr>
      <w:bookmarkStart w:id="42" w:name="_Toc70922391"/>
      <w:r w:rsidRPr="004C70C8">
        <w:rPr>
          <w:rFonts w:hint="eastAsia"/>
        </w:rPr>
        <w:lastRenderedPageBreak/>
        <w:t xml:space="preserve">2  </w:t>
      </w:r>
      <w:proofErr w:type="spellStart"/>
      <w:r w:rsidR="00133D1F" w:rsidRPr="004C70C8">
        <w:t>开发</w:t>
      </w:r>
      <w:r w:rsidR="008F2A06" w:rsidRPr="004C70C8">
        <w:t>技术及</w:t>
      </w:r>
      <w:r w:rsidR="00133D1F" w:rsidRPr="004C70C8">
        <w:t>工具介绍</w:t>
      </w:r>
      <w:bookmarkEnd w:id="36"/>
      <w:bookmarkEnd w:id="37"/>
      <w:bookmarkEnd w:id="38"/>
      <w:bookmarkEnd w:id="39"/>
      <w:bookmarkEnd w:id="40"/>
      <w:bookmarkEnd w:id="41"/>
      <w:bookmarkEnd w:id="42"/>
      <w:proofErr w:type="spellEnd"/>
    </w:p>
    <w:p w14:paraId="660FC3EE" w14:textId="163BC66F" w:rsidR="00C56826" w:rsidRPr="00F60430" w:rsidRDefault="00C56826" w:rsidP="002F29CF">
      <w:pPr>
        <w:pStyle w:val="2"/>
        <w:spacing w:line="300" w:lineRule="auto"/>
        <w:ind w:left="0" w:firstLine="0"/>
        <w:rPr>
          <w:lang w:eastAsia="zh-CN"/>
        </w:rPr>
      </w:pPr>
      <w:bookmarkStart w:id="43" w:name="_Toc262678986"/>
      <w:bookmarkStart w:id="44" w:name="_Toc326347339"/>
      <w:bookmarkStart w:id="45" w:name="_Toc357776357"/>
      <w:bookmarkStart w:id="46" w:name="_Toc357776451"/>
      <w:bookmarkStart w:id="47" w:name="_Toc357863955"/>
      <w:bookmarkStart w:id="48" w:name="_Toc357865342"/>
      <w:bookmarkStart w:id="49" w:name="_Toc357870901"/>
      <w:bookmarkStart w:id="50" w:name="_Toc70922392"/>
      <w:r w:rsidRPr="00F60430">
        <w:rPr>
          <w:lang w:eastAsia="zh-CN"/>
        </w:rPr>
        <w:t>2.</w:t>
      </w:r>
      <w:r w:rsidR="00133D1F" w:rsidRPr="00F60430">
        <w:rPr>
          <w:lang w:eastAsia="zh-CN"/>
        </w:rPr>
        <w:t>1</w:t>
      </w:r>
      <w:bookmarkEnd w:id="43"/>
      <w:r w:rsidR="003B782E">
        <w:rPr>
          <w:rFonts w:hint="eastAsia"/>
          <w:lang w:eastAsia="zh-CN"/>
        </w:rPr>
        <w:t xml:space="preserve"> </w:t>
      </w:r>
      <w:bookmarkEnd w:id="44"/>
      <w:bookmarkEnd w:id="45"/>
      <w:bookmarkEnd w:id="46"/>
      <w:bookmarkEnd w:id="47"/>
      <w:bookmarkEnd w:id="48"/>
      <w:bookmarkEnd w:id="49"/>
      <w:r w:rsidR="004C70C8">
        <w:rPr>
          <w:rFonts w:hint="eastAsia"/>
          <w:lang w:eastAsia="zh-CN"/>
        </w:rPr>
        <w:t xml:space="preserve"> </w:t>
      </w:r>
      <w:proofErr w:type="spellStart"/>
      <w:r w:rsidR="00382EF7" w:rsidRPr="00382EF7">
        <w:rPr>
          <w:lang w:eastAsia="zh-CN"/>
        </w:rPr>
        <w:t>tensorflow</w:t>
      </w:r>
      <w:r w:rsidR="00382EF7">
        <w:rPr>
          <w:rFonts w:hint="eastAsia"/>
        </w:rPr>
        <w:t>开发框架</w:t>
      </w:r>
      <w:bookmarkEnd w:id="50"/>
      <w:proofErr w:type="spellEnd"/>
    </w:p>
    <w:p w14:paraId="32934F78" w14:textId="29293869" w:rsidR="00382EF7" w:rsidRPr="00382EF7" w:rsidRDefault="00382EF7" w:rsidP="00406EEE">
      <w:pPr>
        <w:widowControl/>
        <w:spacing w:after="240"/>
        <w:jc w:val="left"/>
        <w:rPr>
          <w:rFonts w:ascii="宋体" w:hAnsi="宋体" w:cs="宋体"/>
          <w:kern w:val="0"/>
          <w:sz w:val="24"/>
          <w:szCs w:val="24"/>
        </w:rPr>
      </w:pPr>
      <w:r w:rsidRPr="00382EF7">
        <w:rPr>
          <w:rFonts w:ascii="宋体" w:hAnsi="宋体" w:cs="宋体"/>
          <w:kern w:val="0"/>
          <w:sz w:val="24"/>
          <w:szCs w:val="24"/>
        </w:rPr>
        <w:t>TensorFlow 是端到端的开源机器学习平台。提供全面，灵活的专业工具，使个人开发者轻松创建机器学习应用，助力研究人员推动前沿技术发展，支持企业建立稳健的规模化应用。</w:t>
      </w:r>
    </w:p>
    <w:p w14:paraId="585C8C41" w14:textId="6440C2C2" w:rsidR="00382EF7" w:rsidRPr="00382EF7" w:rsidRDefault="00382EF7" w:rsidP="00382EF7">
      <w:pPr>
        <w:widowControl/>
        <w:jc w:val="left"/>
        <w:rPr>
          <w:rFonts w:ascii="宋体" w:hAnsi="宋体" w:cs="宋体"/>
          <w:kern w:val="0"/>
          <w:sz w:val="24"/>
          <w:szCs w:val="24"/>
        </w:rPr>
      </w:pPr>
      <w:r w:rsidRPr="00382EF7">
        <w:rPr>
          <w:rFonts w:ascii="宋体" w:hAnsi="宋体" w:cs="宋体"/>
          <w:kern w:val="0"/>
          <w:sz w:val="24"/>
          <w:szCs w:val="24"/>
        </w:rPr>
        <w:fldChar w:fldCharType="begin"/>
      </w:r>
      <w:r w:rsidRPr="00382EF7">
        <w:rPr>
          <w:rFonts w:ascii="宋体" w:hAnsi="宋体" w:cs="宋体"/>
          <w:kern w:val="0"/>
          <w:sz w:val="24"/>
          <w:szCs w:val="24"/>
        </w:rPr>
        <w:instrText xml:space="preserve"> INCLUDEPICTURE "https://pic1.zhimg.com/80/v2-0054a001806503e777d815b2d1fcc368_1440w.jpg?source=1940ef5c" \* MERGEFORMATINET </w:instrText>
      </w:r>
      <w:r w:rsidRPr="00382EF7">
        <w:rPr>
          <w:rFonts w:ascii="宋体" w:hAnsi="宋体" w:cs="宋体"/>
          <w:kern w:val="0"/>
          <w:sz w:val="24"/>
          <w:szCs w:val="24"/>
        </w:rPr>
        <w:fldChar w:fldCharType="separate"/>
      </w:r>
      <w:r w:rsidRPr="00382EF7">
        <w:rPr>
          <w:rFonts w:ascii="宋体" w:hAnsi="宋体" w:cs="宋体"/>
          <w:noProof/>
          <w:kern w:val="0"/>
          <w:sz w:val="24"/>
          <w:szCs w:val="24"/>
        </w:rPr>
        <w:drawing>
          <wp:inline distT="0" distB="0" distL="0" distR="0" wp14:anchorId="58DB7937" wp14:editId="33C33E7B">
            <wp:extent cx="4582633" cy="2565163"/>
            <wp:effectExtent l="0" t="0" r="2540" b="635"/>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3690" cy="2571352"/>
                    </a:xfrm>
                    <a:prstGeom prst="rect">
                      <a:avLst/>
                    </a:prstGeom>
                    <a:noFill/>
                    <a:ln>
                      <a:noFill/>
                    </a:ln>
                  </pic:spPr>
                </pic:pic>
              </a:graphicData>
            </a:graphic>
          </wp:inline>
        </w:drawing>
      </w:r>
      <w:r w:rsidRPr="00382EF7">
        <w:rPr>
          <w:rFonts w:ascii="宋体" w:hAnsi="宋体" w:cs="宋体"/>
          <w:kern w:val="0"/>
          <w:sz w:val="24"/>
          <w:szCs w:val="24"/>
        </w:rPr>
        <w:fldChar w:fldCharType="end"/>
      </w:r>
    </w:p>
    <w:p w14:paraId="717D7566" w14:textId="77777777" w:rsidR="00382EF7" w:rsidRPr="00382EF7" w:rsidRDefault="00382EF7" w:rsidP="00382EF7">
      <w:pPr>
        <w:widowControl/>
        <w:spacing w:before="100" w:beforeAutospacing="1" w:after="100" w:afterAutospacing="1"/>
        <w:jc w:val="left"/>
        <w:rPr>
          <w:rFonts w:ascii="宋体" w:hAnsi="宋体" w:cs="宋体"/>
          <w:kern w:val="0"/>
          <w:sz w:val="24"/>
          <w:szCs w:val="24"/>
        </w:rPr>
      </w:pPr>
      <w:r w:rsidRPr="00382EF7">
        <w:rPr>
          <w:rFonts w:ascii="宋体" w:hAnsi="宋体" w:cs="宋体"/>
          <w:kern w:val="0"/>
          <w:sz w:val="24"/>
          <w:szCs w:val="24"/>
        </w:rPr>
        <w:t>从2015年发布以来，TensorFlow在全球已有4100万的下载。作为全球使用广泛的机器学习框架，TensorFlow 已经度过三周年，TensorFlow 逐渐成为了端到端的成熟平台，有着完整的生态体系。随着 TensorFlow 2.0 的发布，标志着 TensorFlow 全新时代到来，它更为简单易用，更为灵活强大，更为生产环境可用，希望 TensorFlow 可以成为适合所有用户的机器学习平台，可以帮助每一个人利用机器学习解决现实世界的难题。</w:t>
      </w:r>
    </w:p>
    <w:p w14:paraId="2A43981C" w14:textId="230C4A61" w:rsidR="00382EF7" w:rsidRPr="00382EF7" w:rsidRDefault="00382EF7" w:rsidP="00382EF7">
      <w:pPr>
        <w:widowControl/>
        <w:jc w:val="left"/>
        <w:rPr>
          <w:rFonts w:ascii="宋体" w:hAnsi="宋体" w:cs="宋体"/>
          <w:kern w:val="0"/>
          <w:sz w:val="24"/>
          <w:szCs w:val="24"/>
        </w:rPr>
      </w:pPr>
      <w:r w:rsidRPr="00382EF7">
        <w:rPr>
          <w:rFonts w:ascii="宋体" w:hAnsi="宋体" w:cs="宋体"/>
          <w:kern w:val="0"/>
          <w:sz w:val="24"/>
          <w:szCs w:val="24"/>
        </w:rPr>
        <w:lastRenderedPageBreak/>
        <w:fldChar w:fldCharType="begin"/>
      </w:r>
      <w:r w:rsidRPr="00382EF7">
        <w:rPr>
          <w:rFonts w:ascii="宋体" w:hAnsi="宋体" w:cs="宋体"/>
          <w:kern w:val="0"/>
          <w:sz w:val="24"/>
          <w:szCs w:val="24"/>
        </w:rPr>
        <w:instrText xml:space="preserve"> INCLUDEPICTURE "https://pic1.zhimg.com/50/v2-04f6baf99f1af39f7d086e277700f0fd_hd.jpg?source=1940ef5c" \* MERGEFORMATINET </w:instrText>
      </w:r>
      <w:r w:rsidRPr="00382EF7">
        <w:rPr>
          <w:rFonts w:ascii="宋体" w:hAnsi="宋体" w:cs="宋体"/>
          <w:kern w:val="0"/>
          <w:sz w:val="24"/>
          <w:szCs w:val="24"/>
        </w:rPr>
        <w:fldChar w:fldCharType="separate"/>
      </w:r>
      <w:r w:rsidRPr="00382EF7">
        <w:rPr>
          <w:rFonts w:ascii="宋体" w:hAnsi="宋体" w:cs="宋体"/>
          <w:noProof/>
          <w:kern w:val="0"/>
          <w:sz w:val="24"/>
          <w:szCs w:val="24"/>
        </w:rPr>
        <w:drawing>
          <wp:inline distT="0" distB="0" distL="0" distR="0" wp14:anchorId="76C60D1E" wp14:editId="5442D5AE">
            <wp:extent cx="5759450" cy="5591810"/>
            <wp:effectExtent l="0" t="0" r="635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591810"/>
                    </a:xfrm>
                    <a:prstGeom prst="rect">
                      <a:avLst/>
                    </a:prstGeom>
                    <a:noFill/>
                    <a:ln>
                      <a:noFill/>
                    </a:ln>
                  </pic:spPr>
                </pic:pic>
              </a:graphicData>
            </a:graphic>
          </wp:inline>
        </w:drawing>
      </w:r>
      <w:r w:rsidRPr="00382EF7">
        <w:rPr>
          <w:rFonts w:ascii="宋体" w:hAnsi="宋体" w:cs="宋体"/>
          <w:kern w:val="0"/>
          <w:sz w:val="24"/>
          <w:szCs w:val="24"/>
        </w:rPr>
        <w:fldChar w:fldCharType="end"/>
      </w:r>
    </w:p>
    <w:p w14:paraId="49C54B76" w14:textId="77777777" w:rsidR="00C5127C" w:rsidRPr="00C5127C" w:rsidRDefault="00C5127C" w:rsidP="00C5127C">
      <w:pPr>
        <w:widowControl/>
        <w:spacing w:before="100" w:beforeAutospacing="1" w:after="100" w:afterAutospacing="1"/>
        <w:jc w:val="left"/>
        <w:rPr>
          <w:rFonts w:ascii="宋体" w:hAnsi="宋体" w:cs="宋体"/>
          <w:kern w:val="0"/>
          <w:sz w:val="24"/>
          <w:szCs w:val="24"/>
        </w:rPr>
      </w:pPr>
      <w:r w:rsidRPr="00C5127C">
        <w:rPr>
          <w:rFonts w:ascii="宋体" w:hAnsi="宋体" w:cs="宋体"/>
          <w:kern w:val="0"/>
          <w:sz w:val="24"/>
          <w:szCs w:val="24"/>
        </w:rPr>
        <w:t>机器学习主要分为训练和部署两个步骤。</w:t>
      </w:r>
    </w:p>
    <w:p w14:paraId="30ECC935" w14:textId="77777777" w:rsidR="00C5127C" w:rsidRPr="00C5127C" w:rsidRDefault="00C5127C" w:rsidP="00C5127C">
      <w:pPr>
        <w:widowControl/>
        <w:spacing w:before="100" w:beforeAutospacing="1" w:after="100" w:afterAutospacing="1"/>
        <w:jc w:val="left"/>
        <w:rPr>
          <w:rFonts w:ascii="宋体" w:hAnsi="宋体" w:cs="宋体"/>
          <w:kern w:val="0"/>
          <w:sz w:val="24"/>
          <w:szCs w:val="24"/>
        </w:rPr>
      </w:pPr>
      <w:r w:rsidRPr="00C5127C">
        <w:rPr>
          <w:rFonts w:ascii="宋体" w:hAnsi="宋体" w:cs="宋体"/>
          <w:kern w:val="0"/>
          <w:sz w:val="24"/>
          <w:szCs w:val="24"/>
        </w:rPr>
        <w:t>在训练阶段，TensorFlow不仅支持Python，更提供对Swift语言和JS语言的支持，你可以选择你熟悉的语言来进行开发。</w:t>
      </w:r>
    </w:p>
    <w:p w14:paraId="06EFB9D8" w14:textId="77777777" w:rsidR="00C5127C" w:rsidRPr="00C5127C" w:rsidRDefault="00C5127C" w:rsidP="00C5127C">
      <w:pPr>
        <w:widowControl/>
        <w:spacing w:before="100" w:beforeAutospacing="1" w:after="100" w:afterAutospacing="1"/>
        <w:jc w:val="left"/>
        <w:rPr>
          <w:rFonts w:ascii="宋体" w:hAnsi="宋体" w:cs="宋体"/>
          <w:kern w:val="0"/>
          <w:sz w:val="24"/>
          <w:szCs w:val="24"/>
        </w:rPr>
      </w:pPr>
      <w:r w:rsidRPr="00C5127C">
        <w:rPr>
          <w:rFonts w:ascii="宋体" w:hAnsi="宋体" w:cs="宋体"/>
          <w:kern w:val="0"/>
          <w:sz w:val="24"/>
          <w:szCs w:val="24"/>
        </w:rPr>
        <w:t>在部署阶段，TensorFlow模型可以跑在不同的平台，支持服务器端部署的TensorFlow Serving， 支持Android，iOS和嵌入式设备等端侧平台部署的TensorFlow Lite，支持浏览器和Node 服务器部署的TensorFlow.js，以及包括C语言，Java 语言，Go语言，C#语言，Rust和R等多种语言</w:t>
      </w:r>
    </w:p>
    <w:p w14:paraId="4B4B14BF" w14:textId="030B7D8F" w:rsidR="005F022D" w:rsidRPr="00C5127C" w:rsidRDefault="005F022D" w:rsidP="00381354">
      <w:pPr>
        <w:shd w:val="clear" w:color="auto" w:fill="FFFFFF"/>
        <w:spacing w:line="300" w:lineRule="auto"/>
        <w:ind w:firstLineChars="200" w:firstLine="480"/>
        <w:rPr>
          <w:rFonts w:hAnsi="宋体"/>
          <w:sz w:val="24"/>
          <w:szCs w:val="24"/>
        </w:rPr>
      </w:pPr>
    </w:p>
    <w:p w14:paraId="1A67CAB7" w14:textId="2FC603B7" w:rsidR="00C56826" w:rsidRPr="003B782E" w:rsidRDefault="00C56826" w:rsidP="00143055">
      <w:pPr>
        <w:pStyle w:val="2"/>
        <w:spacing w:line="300" w:lineRule="auto"/>
        <w:ind w:left="0" w:firstLine="0"/>
        <w:rPr>
          <w:lang w:eastAsia="zh-CN"/>
        </w:rPr>
      </w:pPr>
      <w:bookmarkStart w:id="51" w:name="_Toc262678987"/>
      <w:bookmarkStart w:id="52" w:name="_Toc326347342"/>
      <w:bookmarkStart w:id="53" w:name="_Toc357776361"/>
      <w:bookmarkStart w:id="54" w:name="_Toc357776455"/>
      <w:bookmarkStart w:id="55" w:name="_Toc357863959"/>
      <w:bookmarkStart w:id="56" w:name="_Toc357865346"/>
      <w:bookmarkStart w:id="57" w:name="_Toc357870905"/>
      <w:bookmarkStart w:id="58" w:name="_Toc70922393"/>
      <w:r w:rsidRPr="003B782E">
        <w:rPr>
          <w:lang w:eastAsia="zh-CN"/>
        </w:rPr>
        <w:lastRenderedPageBreak/>
        <w:t>2.</w:t>
      </w:r>
      <w:r w:rsidR="00F17B5F" w:rsidRPr="003B782E">
        <w:rPr>
          <w:lang w:eastAsia="zh-CN"/>
        </w:rPr>
        <w:t>2</w:t>
      </w:r>
      <w:bookmarkEnd w:id="51"/>
      <w:bookmarkEnd w:id="52"/>
      <w:r w:rsidR="003B782E">
        <w:rPr>
          <w:rFonts w:hint="eastAsia"/>
          <w:lang w:eastAsia="zh-CN"/>
        </w:rPr>
        <w:t xml:space="preserve"> </w:t>
      </w:r>
      <w:bookmarkEnd w:id="53"/>
      <w:bookmarkEnd w:id="54"/>
      <w:bookmarkEnd w:id="55"/>
      <w:bookmarkEnd w:id="56"/>
      <w:bookmarkEnd w:id="57"/>
      <w:r w:rsidR="004C70C8">
        <w:rPr>
          <w:rFonts w:hint="eastAsia"/>
          <w:lang w:eastAsia="zh-CN"/>
        </w:rPr>
        <w:t xml:space="preserve"> </w:t>
      </w:r>
      <w:proofErr w:type="spellStart"/>
      <w:r w:rsidR="00A50B58" w:rsidRPr="00A50B58">
        <w:rPr>
          <w:lang w:eastAsia="zh-CN"/>
        </w:rPr>
        <w:t>keras</w:t>
      </w:r>
      <w:bookmarkEnd w:id="58"/>
      <w:proofErr w:type="spellEnd"/>
    </w:p>
    <w:bookmarkStart w:id="59" w:name="_Toc326347345"/>
    <w:bookmarkStart w:id="60" w:name="_Toc357776365"/>
    <w:bookmarkStart w:id="61" w:name="_Toc357776459"/>
    <w:bookmarkStart w:id="62" w:name="_Toc357863963"/>
    <w:bookmarkStart w:id="63" w:name="_Toc357865350"/>
    <w:bookmarkStart w:id="64" w:name="_Toc357870909"/>
    <w:p w14:paraId="34CE70AB" w14:textId="77777777" w:rsidR="00503120" w:rsidRPr="00503120" w:rsidRDefault="00503120" w:rsidP="00503120">
      <w:pPr>
        <w:pStyle w:val="a5"/>
        <w:shd w:val="clear" w:color="auto" w:fill="FFFFFF"/>
        <w:spacing w:before="0" w:beforeAutospacing="0" w:after="375" w:afterAutospacing="0"/>
        <w:jc w:val="both"/>
        <w:rPr>
          <w:rFonts w:ascii="Times New Roman"/>
          <w:kern w:val="2"/>
          <w:szCs w:val="24"/>
        </w:rPr>
      </w:pPr>
      <w:r w:rsidRPr="00503120">
        <w:rPr>
          <w:rFonts w:ascii="Times New Roman"/>
          <w:kern w:val="2"/>
          <w:szCs w:val="24"/>
        </w:rPr>
        <w:fldChar w:fldCharType="begin"/>
      </w:r>
      <w:r w:rsidRPr="00503120">
        <w:rPr>
          <w:rFonts w:ascii="Times New Roman"/>
          <w:kern w:val="2"/>
          <w:szCs w:val="24"/>
        </w:rPr>
        <w:instrText xml:space="preserve"> HYPERLINK "https://keras.io/" \t "_blank" </w:instrText>
      </w:r>
      <w:r w:rsidRPr="00503120">
        <w:rPr>
          <w:rFonts w:ascii="Times New Roman"/>
          <w:kern w:val="2"/>
          <w:szCs w:val="24"/>
        </w:rPr>
        <w:fldChar w:fldCharType="separate"/>
      </w:r>
      <w:r w:rsidRPr="00503120">
        <w:rPr>
          <w:rFonts w:ascii="Times New Roman" w:hint="eastAsia"/>
          <w:kern w:val="2"/>
          <w:szCs w:val="24"/>
        </w:rPr>
        <w:t>Keras</w:t>
      </w:r>
      <w:r w:rsidRPr="00503120">
        <w:rPr>
          <w:rFonts w:ascii="Times New Roman"/>
          <w:kern w:val="2"/>
          <w:szCs w:val="24"/>
        </w:rPr>
        <w:fldChar w:fldCharType="end"/>
      </w:r>
      <w:r w:rsidRPr="00503120">
        <w:rPr>
          <w:rFonts w:ascii="Times New Roman" w:hint="eastAsia"/>
          <w:kern w:val="2"/>
          <w:szCs w:val="24"/>
        </w:rPr>
        <w:t> 是由纯</w:t>
      </w:r>
      <w:r w:rsidRPr="00503120">
        <w:rPr>
          <w:rFonts w:ascii="Times New Roman" w:hint="eastAsia"/>
          <w:kern w:val="2"/>
          <w:szCs w:val="24"/>
        </w:rPr>
        <w:t xml:space="preserve"> Python </w:t>
      </w:r>
      <w:r w:rsidRPr="00503120">
        <w:rPr>
          <w:rFonts w:ascii="Times New Roman" w:hint="eastAsia"/>
          <w:kern w:val="2"/>
          <w:szCs w:val="24"/>
        </w:rPr>
        <w:t>编写的神经网络库，专注于深度学习，运行在</w:t>
      </w:r>
      <w:r w:rsidRPr="00503120">
        <w:rPr>
          <w:rFonts w:ascii="Times New Roman" w:hint="eastAsia"/>
          <w:kern w:val="2"/>
          <w:szCs w:val="24"/>
        </w:rPr>
        <w:t xml:space="preserve"> TensorFlow </w:t>
      </w:r>
      <w:r w:rsidRPr="00503120">
        <w:rPr>
          <w:rFonts w:ascii="Times New Roman" w:hint="eastAsia"/>
          <w:kern w:val="2"/>
          <w:szCs w:val="24"/>
        </w:rPr>
        <w:t>或</w:t>
      </w:r>
      <w:r w:rsidRPr="00503120">
        <w:rPr>
          <w:rFonts w:ascii="Times New Roman" w:hint="eastAsia"/>
          <w:kern w:val="2"/>
          <w:szCs w:val="24"/>
        </w:rPr>
        <w:t xml:space="preserve"> Theano </w:t>
      </w:r>
      <w:r w:rsidRPr="00503120">
        <w:rPr>
          <w:rFonts w:ascii="Times New Roman" w:hint="eastAsia"/>
          <w:kern w:val="2"/>
          <w:szCs w:val="24"/>
        </w:rPr>
        <w:t>之上。</w:t>
      </w:r>
      <w:r w:rsidRPr="00503120">
        <w:rPr>
          <w:rFonts w:ascii="Times New Roman" w:hint="eastAsia"/>
          <w:kern w:val="2"/>
          <w:szCs w:val="24"/>
        </w:rPr>
        <w:br/>
      </w:r>
      <w:r w:rsidRPr="00503120">
        <w:rPr>
          <w:rFonts w:ascii="Times New Roman"/>
          <w:kern w:val="2"/>
          <w:szCs w:val="24"/>
        </w:rPr>
        <w:fldChar w:fldCharType="begin"/>
      </w:r>
      <w:r w:rsidRPr="00503120">
        <w:rPr>
          <w:rFonts w:ascii="Times New Roman"/>
          <w:kern w:val="2"/>
          <w:szCs w:val="24"/>
        </w:rPr>
        <w:instrText xml:space="preserve"> HYPERLINK "https://www.tensorflow.org/" \t "_blank" </w:instrText>
      </w:r>
      <w:r w:rsidRPr="00503120">
        <w:rPr>
          <w:rFonts w:ascii="Times New Roman"/>
          <w:kern w:val="2"/>
          <w:szCs w:val="24"/>
        </w:rPr>
        <w:fldChar w:fldCharType="separate"/>
      </w:r>
      <w:r w:rsidRPr="00503120">
        <w:rPr>
          <w:rFonts w:ascii="Times New Roman" w:hint="eastAsia"/>
          <w:kern w:val="2"/>
          <w:szCs w:val="24"/>
        </w:rPr>
        <w:t>TensorFlow</w:t>
      </w:r>
      <w:r w:rsidRPr="00503120">
        <w:rPr>
          <w:rFonts w:ascii="Times New Roman"/>
          <w:kern w:val="2"/>
          <w:szCs w:val="24"/>
        </w:rPr>
        <w:fldChar w:fldCharType="end"/>
      </w:r>
      <w:r w:rsidRPr="00503120">
        <w:rPr>
          <w:rFonts w:ascii="Times New Roman" w:hint="eastAsia"/>
          <w:kern w:val="2"/>
          <w:szCs w:val="24"/>
        </w:rPr>
        <w:t> 和 </w:t>
      </w:r>
      <w:hyperlink r:id="rId18" w:tgtFrame="_blank" w:history="1">
        <w:r w:rsidRPr="00503120">
          <w:rPr>
            <w:rFonts w:ascii="Times New Roman" w:hint="eastAsia"/>
            <w:kern w:val="2"/>
            <w:szCs w:val="24"/>
          </w:rPr>
          <w:t>Theano</w:t>
        </w:r>
      </w:hyperlink>
      <w:r w:rsidRPr="00503120">
        <w:rPr>
          <w:rFonts w:ascii="Times New Roman" w:hint="eastAsia"/>
          <w:kern w:val="2"/>
          <w:szCs w:val="24"/>
        </w:rPr>
        <w:t> 是当前比较流行的两大深度学习库，但是对初学者来说相对有些复杂。</w:t>
      </w:r>
      <w:r w:rsidRPr="00503120">
        <w:rPr>
          <w:rFonts w:ascii="Times New Roman" w:hint="eastAsia"/>
          <w:kern w:val="2"/>
          <w:szCs w:val="24"/>
        </w:rPr>
        <w:br/>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使用简单，结构清晰，底层计算平台可基于</w:t>
      </w:r>
      <w:r w:rsidRPr="00503120">
        <w:rPr>
          <w:rFonts w:ascii="Times New Roman" w:hint="eastAsia"/>
          <w:kern w:val="2"/>
          <w:szCs w:val="24"/>
        </w:rPr>
        <w:t xml:space="preserve"> TensorFlow </w:t>
      </w:r>
      <w:r w:rsidRPr="00503120">
        <w:rPr>
          <w:rFonts w:ascii="Times New Roman" w:hint="eastAsia"/>
          <w:kern w:val="2"/>
          <w:szCs w:val="24"/>
        </w:rPr>
        <w:t>或</w:t>
      </w:r>
      <w:r w:rsidRPr="00503120">
        <w:rPr>
          <w:rFonts w:ascii="Times New Roman" w:hint="eastAsia"/>
          <w:kern w:val="2"/>
          <w:szCs w:val="24"/>
        </w:rPr>
        <w:t xml:space="preserve"> Theano </w:t>
      </w:r>
      <w:r w:rsidRPr="00503120">
        <w:rPr>
          <w:rFonts w:ascii="Times New Roman" w:hint="eastAsia"/>
          <w:kern w:val="2"/>
          <w:szCs w:val="24"/>
        </w:rPr>
        <w:t>之上，功能强大。</w:t>
      </w:r>
      <w:r w:rsidRPr="00503120">
        <w:rPr>
          <w:rFonts w:ascii="Times New Roman" w:hint="eastAsia"/>
          <w:kern w:val="2"/>
          <w:szCs w:val="24"/>
        </w:rPr>
        <w:br/>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可运行于</w:t>
      </w:r>
      <w:r w:rsidRPr="00503120">
        <w:rPr>
          <w:rFonts w:ascii="Times New Roman" w:hint="eastAsia"/>
          <w:kern w:val="2"/>
          <w:szCs w:val="24"/>
        </w:rPr>
        <w:t xml:space="preserve"> Python 2.7 </w:t>
      </w:r>
      <w:r w:rsidRPr="00503120">
        <w:rPr>
          <w:rFonts w:ascii="Times New Roman" w:hint="eastAsia"/>
          <w:kern w:val="2"/>
          <w:szCs w:val="24"/>
        </w:rPr>
        <w:t>或</w:t>
      </w:r>
      <w:r w:rsidRPr="00503120">
        <w:rPr>
          <w:rFonts w:ascii="Times New Roman" w:hint="eastAsia"/>
          <w:kern w:val="2"/>
          <w:szCs w:val="24"/>
        </w:rPr>
        <w:t xml:space="preserve"> 3.5 </w:t>
      </w:r>
      <w:r w:rsidRPr="00503120">
        <w:rPr>
          <w:rFonts w:ascii="Times New Roman" w:hint="eastAsia"/>
          <w:kern w:val="2"/>
          <w:szCs w:val="24"/>
        </w:rPr>
        <w:t>环境，完美结合于</w:t>
      </w:r>
      <w:r w:rsidRPr="00503120">
        <w:rPr>
          <w:rFonts w:ascii="Times New Roman" w:hint="eastAsia"/>
          <w:kern w:val="2"/>
          <w:szCs w:val="24"/>
        </w:rPr>
        <w:t xml:space="preserve"> GPU </w:t>
      </w:r>
      <w:r w:rsidRPr="00503120">
        <w:rPr>
          <w:rFonts w:ascii="Times New Roman" w:hint="eastAsia"/>
          <w:kern w:val="2"/>
          <w:szCs w:val="24"/>
        </w:rPr>
        <w:t>和</w:t>
      </w:r>
      <w:r w:rsidRPr="00503120">
        <w:rPr>
          <w:rFonts w:ascii="Times New Roman" w:hint="eastAsia"/>
          <w:kern w:val="2"/>
          <w:szCs w:val="24"/>
        </w:rPr>
        <w:t xml:space="preserve"> CPU</w:t>
      </w:r>
      <w:r w:rsidRPr="00503120">
        <w:rPr>
          <w:rFonts w:ascii="Times New Roman" w:hint="eastAsia"/>
          <w:kern w:val="2"/>
          <w:szCs w:val="24"/>
        </w:rPr>
        <w:t>，基于</w:t>
      </w:r>
      <w:r w:rsidRPr="00503120">
        <w:rPr>
          <w:rFonts w:ascii="Times New Roman" w:hint="eastAsia"/>
          <w:kern w:val="2"/>
          <w:szCs w:val="24"/>
        </w:rPr>
        <w:t xml:space="preserve"> MIT license </w:t>
      </w:r>
      <w:r w:rsidRPr="00503120">
        <w:rPr>
          <w:rFonts w:ascii="Times New Roman" w:hint="eastAsia"/>
          <w:kern w:val="2"/>
          <w:szCs w:val="24"/>
        </w:rPr>
        <w:t>发布。</w:t>
      </w:r>
      <w:r w:rsidRPr="00503120">
        <w:rPr>
          <w:rFonts w:ascii="Times New Roman" w:hint="eastAsia"/>
          <w:kern w:val="2"/>
          <w:szCs w:val="24"/>
        </w:rPr>
        <w:br/>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由</w:t>
      </w:r>
      <w:r w:rsidRPr="00503120">
        <w:rPr>
          <w:rFonts w:ascii="Times New Roman" w:hint="eastAsia"/>
          <w:kern w:val="2"/>
          <w:szCs w:val="24"/>
        </w:rPr>
        <w:t xml:space="preserve"> Google </w:t>
      </w:r>
      <w:r w:rsidRPr="00503120">
        <w:rPr>
          <w:rFonts w:ascii="Times New Roman" w:hint="eastAsia"/>
          <w:kern w:val="2"/>
          <w:szCs w:val="24"/>
        </w:rPr>
        <w:t>工程师 </w:t>
      </w:r>
      <w:hyperlink r:id="rId19" w:tgtFrame="_blank" w:history="1">
        <w:r w:rsidRPr="00503120">
          <w:rPr>
            <w:rFonts w:ascii="Times New Roman" w:hint="eastAsia"/>
            <w:kern w:val="2"/>
            <w:szCs w:val="24"/>
          </w:rPr>
          <w:t>Fran</w:t>
        </w:r>
        <w:r w:rsidRPr="00503120">
          <w:rPr>
            <w:rFonts w:ascii="Times New Roman" w:hint="eastAsia"/>
            <w:kern w:val="2"/>
            <w:szCs w:val="24"/>
          </w:rPr>
          <w:t>ç</w:t>
        </w:r>
        <w:r w:rsidRPr="00503120">
          <w:rPr>
            <w:rFonts w:ascii="Times New Roman" w:hint="eastAsia"/>
            <w:kern w:val="2"/>
            <w:szCs w:val="24"/>
          </w:rPr>
          <w:t>ois Chollet</w:t>
        </w:r>
      </w:hyperlink>
      <w:r w:rsidRPr="00503120">
        <w:rPr>
          <w:rFonts w:ascii="Times New Roman" w:hint="eastAsia"/>
          <w:kern w:val="2"/>
          <w:szCs w:val="24"/>
        </w:rPr>
        <w:t> 开发和维护。</w:t>
      </w:r>
      <w:r w:rsidRPr="00503120">
        <w:rPr>
          <w:rFonts w:ascii="Times New Roman" w:hint="eastAsia"/>
          <w:kern w:val="2"/>
          <w:szCs w:val="24"/>
        </w:rPr>
        <w:br/>
      </w:r>
      <w:r w:rsidRPr="00503120">
        <w:rPr>
          <w:rFonts w:ascii="Times New Roman" w:hint="eastAsia"/>
          <w:kern w:val="2"/>
          <w:szCs w:val="24"/>
        </w:rPr>
        <w:t>以下是</w:t>
      </w:r>
      <w:r w:rsidRPr="00503120">
        <w:rPr>
          <w:rFonts w:ascii="Times New Roman" w:hint="eastAsia"/>
          <w:kern w:val="2"/>
          <w:szCs w:val="24"/>
        </w:rPr>
        <w:t xml:space="preserve"> </w:t>
      </w:r>
      <w:proofErr w:type="spellStart"/>
      <w:r w:rsidRPr="00503120">
        <w:rPr>
          <w:rFonts w:ascii="Times New Roman" w:hint="eastAsia"/>
          <w:kern w:val="2"/>
          <w:szCs w:val="24"/>
        </w:rPr>
        <w:t>Keras</w:t>
      </w:r>
      <w:proofErr w:type="spellEnd"/>
      <w:r w:rsidRPr="00503120">
        <w:rPr>
          <w:rFonts w:ascii="Times New Roman" w:hint="eastAsia"/>
          <w:kern w:val="2"/>
          <w:szCs w:val="24"/>
        </w:rPr>
        <w:t xml:space="preserve"> </w:t>
      </w:r>
      <w:r w:rsidRPr="00503120">
        <w:rPr>
          <w:rFonts w:ascii="Times New Roman" w:hint="eastAsia"/>
          <w:kern w:val="2"/>
          <w:szCs w:val="24"/>
        </w:rPr>
        <w:t>的设计原则：</w:t>
      </w:r>
    </w:p>
    <w:p w14:paraId="6EC5102F"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hint="eastAsia"/>
          <w:sz w:val="24"/>
          <w:szCs w:val="24"/>
        </w:rPr>
      </w:pPr>
      <w:r w:rsidRPr="00503120">
        <w:rPr>
          <w:rFonts w:hAnsi="宋体" w:hint="eastAsia"/>
          <w:sz w:val="24"/>
          <w:szCs w:val="24"/>
        </w:rPr>
        <w:t>模块化（</w:t>
      </w:r>
      <w:r w:rsidRPr="00503120">
        <w:rPr>
          <w:rFonts w:hAnsi="宋体" w:hint="eastAsia"/>
          <w:sz w:val="24"/>
          <w:szCs w:val="24"/>
        </w:rPr>
        <w:t>Modularity</w:t>
      </w:r>
      <w:r w:rsidRPr="00503120">
        <w:rPr>
          <w:rFonts w:hAnsi="宋体" w:hint="eastAsia"/>
          <w:sz w:val="24"/>
          <w:szCs w:val="24"/>
        </w:rPr>
        <w:t>）：一个模型（</w:t>
      </w:r>
      <w:r w:rsidRPr="00503120">
        <w:rPr>
          <w:rFonts w:hAnsi="宋体" w:hint="eastAsia"/>
          <w:sz w:val="24"/>
          <w:szCs w:val="24"/>
        </w:rPr>
        <w:t>model</w:t>
      </w:r>
      <w:r w:rsidRPr="00503120">
        <w:rPr>
          <w:rFonts w:hAnsi="宋体" w:hint="eastAsia"/>
          <w:sz w:val="24"/>
          <w:szCs w:val="24"/>
        </w:rPr>
        <w:t>）可以理解为一个独立的序列（</w:t>
      </w:r>
      <w:r w:rsidRPr="00503120">
        <w:rPr>
          <w:rFonts w:hAnsi="宋体" w:hint="eastAsia"/>
          <w:sz w:val="24"/>
          <w:szCs w:val="24"/>
        </w:rPr>
        <w:t>sequence</w:t>
      </w:r>
      <w:r w:rsidRPr="00503120">
        <w:rPr>
          <w:rFonts w:hAnsi="宋体" w:hint="eastAsia"/>
          <w:sz w:val="24"/>
          <w:szCs w:val="24"/>
        </w:rPr>
        <w:t>）或图，模型之间是相互独立的，可以自由组合。</w:t>
      </w:r>
    </w:p>
    <w:p w14:paraId="190AC088"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hint="eastAsia"/>
          <w:sz w:val="24"/>
          <w:szCs w:val="24"/>
        </w:rPr>
      </w:pPr>
      <w:r w:rsidRPr="00503120">
        <w:rPr>
          <w:rFonts w:hAnsi="宋体" w:hint="eastAsia"/>
          <w:sz w:val="24"/>
          <w:szCs w:val="24"/>
        </w:rPr>
        <w:t>极简主义（</w:t>
      </w:r>
      <w:r w:rsidRPr="00503120">
        <w:rPr>
          <w:rFonts w:hAnsi="宋体" w:hint="eastAsia"/>
          <w:sz w:val="24"/>
          <w:szCs w:val="24"/>
        </w:rPr>
        <w:t>Minimalism</w:t>
      </w:r>
      <w:r w:rsidRPr="00503120">
        <w:rPr>
          <w:rFonts w:hAnsi="宋体" w:hint="eastAsia"/>
          <w:sz w:val="24"/>
          <w:szCs w:val="24"/>
        </w:rPr>
        <w:t>）：每个模块都应该尽量的简洁。每一段代码都应该在初次阅读时都显得直观易懂。没有黑魔法，因为它将给迭代和创新带来麻烦。</w:t>
      </w:r>
    </w:p>
    <w:p w14:paraId="4C88D2C9"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hint="eastAsia"/>
          <w:sz w:val="24"/>
          <w:szCs w:val="24"/>
        </w:rPr>
      </w:pPr>
      <w:r w:rsidRPr="00503120">
        <w:rPr>
          <w:rFonts w:hAnsi="宋体" w:hint="eastAsia"/>
          <w:sz w:val="24"/>
          <w:szCs w:val="24"/>
        </w:rPr>
        <w:t>易扩展（</w:t>
      </w:r>
      <w:r w:rsidRPr="00503120">
        <w:rPr>
          <w:rFonts w:hAnsi="宋体" w:hint="eastAsia"/>
          <w:sz w:val="24"/>
          <w:szCs w:val="24"/>
        </w:rPr>
        <w:t>Extensibility</w:t>
      </w:r>
      <w:r w:rsidRPr="00503120">
        <w:rPr>
          <w:rFonts w:hAnsi="宋体" w:hint="eastAsia"/>
          <w:sz w:val="24"/>
          <w:szCs w:val="24"/>
        </w:rPr>
        <w:t>）：添加新模块超级简单的容易，只需要仿照现有的模块编写新的类或函数即可。创建新模块的便利性使得</w:t>
      </w:r>
      <w:proofErr w:type="spellStart"/>
      <w:r w:rsidRPr="00503120">
        <w:rPr>
          <w:rFonts w:hAnsi="宋体" w:hint="eastAsia"/>
          <w:sz w:val="24"/>
          <w:szCs w:val="24"/>
        </w:rPr>
        <w:t>Keras</w:t>
      </w:r>
      <w:proofErr w:type="spellEnd"/>
      <w:r w:rsidRPr="00503120">
        <w:rPr>
          <w:rFonts w:hAnsi="宋体" w:hint="eastAsia"/>
          <w:sz w:val="24"/>
          <w:szCs w:val="24"/>
        </w:rPr>
        <w:t>更适合于先进的研究工作。</w:t>
      </w:r>
    </w:p>
    <w:p w14:paraId="380B3765" w14:textId="77777777" w:rsidR="00503120" w:rsidRPr="00503120" w:rsidRDefault="00503120" w:rsidP="00503120">
      <w:pPr>
        <w:widowControl/>
        <w:numPr>
          <w:ilvl w:val="0"/>
          <w:numId w:val="8"/>
        </w:numPr>
        <w:shd w:val="clear" w:color="auto" w:fill="FFFFFF"/>
        <w:spacing w:before="100" w:beforeAutospacing="1" w:after="100" w:afterAutospacing="1"/>
        <w:rPr>
          <w:rFonts w:hAnsi="宋体" w:hint="eastAsia"/>
          <w:sz w:val="24"/>
          <w:szCs w:val="24"/>
        </w:rPr>
      </w:pPr>
      <w:r w:rsidRPr="00503120">
        <w:rPr>
          <w:rFonts w:hAnsi="宋体" w:hint="eastAsia"/>
          <w:sz w:val="24"/>
          <w:szCs w:val="24"/>
        </w:rPr>
        <w:t>与</w:t>
      </w:r>
      <w:r w:rsidRPr="00503120">
        <w:rPr>
          <w:rFonts w:hAnsi="宋体" w:hint="eastAsia"/>
          <w:sz w:val="24"/>
          <w:szCs w:val="24"/>
        </w:rPr>
        <w:t xml:space="preserve"> Python </w:t>
      </w:r>
      <w:r w:rsidRPr="00503120">
        <w:rPr>
          <w:rFonts w:hAnsi="宋体" w:hint="eastAsia"/>
          <w:sz w:val="24"/>
          <w:szCs w:val="24"/>
        </w:rPr>
        <w:t>协作：</w:t>
      </w:r>
      <w:proofErr w:type="spellStart"/>
      <w:r w:rsidRPr="00503120">
        <w:rPr>
          <w:rFonts w:hAnsi="宋体" w:hint="eastAsia"/>
          <w:sz w:val="24"/>
          <w:szCs w:val="24"/>
        </w:rPr>
        <w:t>Keras</w:t>
      </w:r>
      <w:proofErr w:type="spellEnd"/>
      <w:r w:rsidRPr="00503120">
        <w:rPr>
          <w:rFonts w:hAnsi="宋体" w:hint="eastAsia"/>
          <w:sz w:val="24"/>
          <w:szCs w:val="24"/>
        </w:rPr>
        <w:t xml:space="preserve"> </w:t>
      </w:r>
      <w:r w:rsidRPr="00503120">
        <w:rPr>
          <w:rFonts w:hAnsi="宋体" w:hint="eastAsia"/>
          <w:sz w:val="24"/>
          <w:szCs w:val="24"/>
        </w:rPr>
        <w:t>没有单独的模型配置文件类型（作为对比，</w:t>
      </w:r>
      <w:r w:rsidRPr="00503120">
        <w:rPr>
          <w:rFonts w:hAnsi="宋体" w:hint="eastAsia"/>
          <w:sz w:val="24"/>
          <w:szCs w:val="24"/>
        </w:rPr>
        <w:t>caffe</w:t>
      </w:r>
      <w:r w:rsidRPr="00503120">
        <w:rPr>
          <w:rFonts w:hAnsi="宋体" w:hint="eastAsia"/>
          <w:sz w:val="24"/>
          <w:szCs w:val="24"/>
        </w:rPr>
        <w:t>有），模型由</w:t>
      </w:r>
      <w:r w:rsidRPr="00503120">
        <w:rPr>
          <w:rFonts w:hAnsi="宋体" w:hint="eastAsia"/>
          <w:sz w:val="24"/>
          <w:szCs w:val="24"/>
        </w:rPr>
        <w:t xml:space="preserve"> Python </w:t>
      </w:r>
      <w:r w:rsidRPr="00503120">
        <w:rPr>
          <w:rFonts w:hAnsi="宋体" w:hint="eastAsia"/>
          <w:sz w:val="24"/>
          <w:szCs w:val="24"/>
        </w:rPr>
        <w:t>代码描述，使其更加紧凑，易调试和易扩展。</w:t>
      </w:r>
    </w:p>
    <w:p w14:paraId="6BF84175" w14:textId="03AA7753" w:rsidR="000103B8" w:rsidRDefault="009E3CAC" w:rsidP="000103B8">
      <w:pPr>
        <w:pStyle w:val="2"/>
        <w:pBdr>
          <w:bottom w:val="single" w:sz="6" w:space="0" w:color="EAECEF"/>
        </w:pBdr>
        <w:shd w:val="clear" w:color="auto" w:fill="FFFFFF"/>
        <w:rPr>
          <w:rFonts w:ascii="Segoe UI" w:hAnsi="Segoe UI" w:cs="Segoe UI"/>
          <w:color w:val="2C3E50"/>
          <w:kern w:val="0"/>
          <w:sz w:val="36"/>
        </w:rPr>
      </w:pPr>
      <w:bookmarkStart w:id="65" w:name="_Toc70922394"/>
      <w:bookmarkEnd w:id="59"/>
      <w:bookmarkEnd w:id="60"/>
      <w:bookmarkEnd w:id="61"/>
      <w:bookmarkEnd w:id="62"/>
      <w:bookmarkEnd w:id="63"/>
      <w:bookmarkEnd w:id="64"/>
      <w:r w:rsidRPr="003B782E">
        <w:rPr>
          <w:webHidden/>
          <w:lang w:eastAsia="zh-CN"/>
        </w:rPr>
        <w:t>2.</w:t>
      </w:r>
      <w:r w:rsidR="000103B8">
        <w:rPr>
          <w:webHidden/>
          <w:lang w:eastAsia="zh-CN"/>
        </w:rPr>
        <w:t>3</w:t>
      </w:r>
      <w:r>
        <w:rPr>
          <w:rFonts w:hint="eastAsia"/>
          <w:webHidden/>
          <w:lang w:eastAsia="zh-CN"/>
        </w:rPr>
        <w:t xml:space="preserve"> </w:t>
      </w:r>
      <w:r w:rsidR="004C70C8">
        <w:rPr>
          <w:rFonts w:hint="eastAsia"/>
          <w:webHidden/>
          <w:lang w:eastAsia="zh-CN"/>
        </w:rPr>
        <w:t xml:space="preserve"> </w:t>
      </w:r>
      <w:r w:rsidR="000103B8">
        <w:rPr>
          <w:rFonts w:ascii="Segoe UI" w:hAnsi="Segoe UI" w:cs="Segoe UI"/>
          <w:color w:val="2C3E50"/>
        </w:rPr>
        <w:t>NumPy</w:t>
      </w:r>
      <w:bookmarkEnd w:id="65"/>
    </w:p>
    <w:p w14:paraId="273F8BF0" w14:textId="77777777" w:rsidR="000103B8" w:rsidRPr="000103B8" w:rsidRDefault="000103B8" w:rsidP="000103B8">
      <w:pPr>
        <w:widowControl/>
        <w:shd w:val="clear" w:color="auto" w:fill="FFFFFF"/>
        <w:spacing w:before="100" w:beforeAutospacing="1" w:after="100" w:afterAutospacing="1"/>
        <w:jc w:val="left"/>
        <w:rPr>
          <w:rFonts w:hAnsi="宋体"/>
          <w:sz w:val="24"/>
          <w:szCs w:val="24"/>
        </w:rPr>
      </w:pPr>
      <w:r w:rsidRPr="000103B8">
        <w:rPr>
          <w:rFonts w:hAnsi="宋体"/>
          <w:sz w:val="24"/>
          <w:szCs w:val="24"/>
        </w:rPr>
        <w:t>NumPy</w:t>
      </w:r>
      <w:r w:rsidRPr="000103B8">
        <w:rPr>
          <w:rFonts w:hAnsi="宋体"/>
          <w:sz w:val="24"/>
          <w:szCs w:val="24"/>
        </w:rPr>
        <w:t>是</w:t>
      </w:r>
      <w:r w:rsidRPr="000103B8">
        <w:rPr>
          <w:rFonts w:hAnsi="宋体"/>
          <w:sz w:val="24"/>
          <w:szCs w:val="24"/>
        </w:rPr>
        <w:t>Python</w:t>
      </w:r>
      <w:r w:rsidRPr="000103B8">
        <w:rPr>
          <w:rFonts w:hAnsi="宋体"/>
          <w:sz w:val="24"/>
          <w:szCs w:val="24"/>
        </w:rPr>
        <w:t>中科学计算的基础包。它是一个</w:t>
      </w:r>
      <w:r w:rsidRPr="000103B8">
        <w:rPr>
          <w:rFonts w:hAnsi="宋体"/>
          <w:sz w:val="24"/>
          <w:szCs w:val="24"/>
        </w:rPr>
        <w:t>Python</w:t>
      </w:r>
      <w:r w:rsidRPr="000103B8">
        <w:rPr>
          <w:rFonts w:hAnsi="宋体"/>
          <w:sz w:val="24"/>
          <w:szCs w:val="24"/>
        </w:rPr>
        <w:t>库，提供多维数组对象，各种派生对象（如掩码数组和矩阵），以及用于数组快速操作的各种</w:t>
      </w:r>
      <w:r w:rsidRPr="000103B8">
        <w:rPr>
          <w:rFonts w:hAnsi="宋体"/>
          <w:sz w:val="24"/>
          <w:szCs w:val="24"/>
        </w:rPr>
        <w:t>API</w:t>
      </w:r>
      <w:r w:rsidRPr="000103B8">
        <w:rPr>
          <w:rFonts w:hAnsi="宋体"/>
          <w:sz w:val="24"/>
          <w:szCs w:val="24"/>
        </w:rPr>
        <w:t>，有包括数学、逻辑、形状操作、排序、选择、输入输出、离散傅立叶变换、基本线性代数，基本统计运算和随机模拟等等。</w:t>
      </w:r>
    </w:p>
    <w:p w14:paraId="4BE839FF" w14:textId="77777777" w:rsidR="000103B8" w:rsidRPr="000103B8" w:rsidRDefault="000103B8" w:rsidP="000103B8">
      <w:pPr>
        <w:widowControl/>
        <w:shd w:val="clear" w:color="auto" w:fill="FFFFFF"/>
        <w:spacing w:before="100" w:beforeAutospacing="1" w:after="100" w:afterAutospacing="1"/>
        <w:jc w:val="left"/>
        <w:rPr>
          <w:rFonts w:hAnsi="宋体"/>
          <w:sz w:val="24"/>
          <w:szCs w:val="24"/>
        </w:rPr>
      </w:pPr>
      <w:r w:rsidRPr="000103B8">
        <w:rPr>
          <w:rFonts w:hAnsi="宋体"/>
          <w:sz w:val="24"/>
          <w:szCs w:val="24"/>
        </w:rPr>
        <w:t>NumPy</w:t>
      </w:r>
      <w:r w:rsidRPr="000103B8">
        <w:rPr>
          <w:rFonts w:hAnsi="宋体"/>
          <w:sz w:val="24"/>
          <w:szCs w:val="24"/>
        </w:rPr>
        <w:t>包的核心是 </w:t>
      </w:r>
      <w:proofErr w:type="spellStart"/>
      <w:r w:rsidRPr="000103B8">
        <w:rPr>
          <w:rFonts w:hAnsi="宋体"/>
          <w:sz w:val="24"/>
          <w:szCs w:val="24"/>
        </w:rPr>
        <w:t>ndarray</w:t>
      </w:r>
      <w:proofErr w:type="spellEnd"/>
      <w:r w:rsidRPr="000103B8">
        <w:rPr>
          <w:rFonts w:hAnsi="宋体"/>
          <w:sz w:val="24"/>
          <w:szCs w:val="24"/>
        </w:rPr>
        <w:t> 对象。它封装了</w:t>
      </w:r>
      <w:r w:rsidRPr="000103B8">
        <w:rPr>
          <w:rFonts w:hAnsi="宋体"/>
          <w:sz w:val="24"/>
          <w:szCs w:val="24"/>
        </w:rPr>
        <w:t>python</w:t>
      </w:r>
      <w:r w:rsidRPr="000103B8">
        <w:rPr>
          <w:rFonts w:hAnsi="宋体"/>
          <w:sz w:val="24"/>
          <w:szCs w:val="24"/>
        </w:rPr>
        <w:t>原生的同数据类型的 </w:t>
      </w:r>
      <w:r w:rsidRPr="000103B8">
        <w:rPr>
          <w:rFonts w:hAnsi="宋体"/>
          <w:sz w:val="24"/>
          <w:szCs w:val="24"/>
        </w:rPr>
        <w:t>n</w:t>
      </w:r>
      <w:r w:rsidRPr="000103B8">
        <w:rPr>
          <w:rFonts w:hAnsi="宋体"/>
          <w:sz w:val="24"/>
          <w:szCs w:val="24"/>
        </w:rPr>
        <w:t> 维数组，为了保证其性能优良，其中有许多操作都是代码在本地进行编译后执行的。</w:t>
      </w:r>
    </w:p>
    <w:p w14:paraId="2705D43D" w14:textId="77777777" w:rsidR="000103B8" w:rsidRPr="000103B8" w:rsidRDefault="000103B8" w:rsidP="000103B8">
      <w:pPr>
        <w:widowControl/>
        <w:shd w:val="clear" w:color="auto" w:fill="FFFFFF"/>
        <w:spacing w:before="100" w:beforeAutospacing="1" w:after="100" w:afterAutospacing="1"/>
        <w:jc w:val="left"/>
        <w:rPr>
          <w:rFonts w:hAnsi="宋体"/>
          <w:sz w:val="24"/>
          <w:szCs w:val="24"/>
        </w:rPr>
      </w:pPr>
      <w:r w:rsidRPr="000103B8">
        <w:rPr>
          <w:rFonts w:hAnsi="宋体"/>
          <w:sz w:val="24"/>
          <w:szCs w:val="24"/>
        </w:rPr>
        <w:t>NumPy</w:t>
      </w:r>
      <w:r w:rsidRPr="000103B8">
        <w:rPr>
          <w:rFonts w:hAnsi="宋体"/>
          <w:sz w:val="24"/>
          <w:szCs w:val="24"/>
        </w:rPr>
        <w:t>数组</w:t>
      </w:r>
      <w:r w:rsidRPr="000103B8">
        <w:rPr>
          <w:rFonts w:hAnsi="宋体"/>
          <w:sz w:val="24"/>
          <w:szCs w:val="24"/>
        </w:rPr>
        <w:t xml:space="preserve"> </w:t>
      </w:r>
      <w:r w:rsidRPr="000103B8">
        <w:rPr>
          <w:rFonts w:hAnsi="宋体"/>
          <w:sz w:val="24"/>
          <w:szCs w:val="24"/>
        </w:rPr>
        <w:t>和</w:t>
      </w:r>
      <w:r w:rsidRPr="000103B8">
        <w:rPr>
          <w:rFonts w:hAnsi="宋体"/>
          <w:sz w:val="24"/>
          <w:szCs w:val="24"/>
        </w:rPr>
        <w:t xml:space="preserve"> </w:t>
      </w:r>
      <w:r w:rsidRPr="000103B8">
        <w:rPr>
          <w:rFonts w:hAnsi="宋体"/>
          <w:sz w:val="24"/>
          <w:szCs w:val="24"/>
        </w:rPr>
        <w:t>原生</w:t>
      </w:r>
      <w:r w:rsidRPr="000103B8">
        <w:rPr>
          <w:rFonts w:hAnsi="宋体"/>
          <w:sz w:val="24"/>
          <w:szCs w:val="24"/>
        </w:rPr>
        <w:t>Python Array</w:t>
      </w:r>
      <w:r w:rsidRPr="000103B8">
        <w:rPr>
          <w:rFonts w:hAnsi="宋体"/>
          <w:sz w:val="24"/>
          <w:szCs w:val="24"/>
        </w:rPr>
        <w:t>（数组）之间有几个重要的区别：</w:t>
      </w:r>
    </w:p>
    <w:p w14:paraId="25ABF184"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 xml:space="preserve">NumPy </w:t>
      </w:r>
      <w:r w:rsidRPr="000103B8">
        <w:rPr>
          <w:rFonts w:hAnsi="宋体"/>
          <w:sz w:val="24"/>
          <w:szCs w:val="24"/>
        </w:rPr>
        <w:t>数组在创建时具有固定的大小，与</w:t>
      </w:r>
      <w:r w:rsidRPr="000103B8">
        <w:rPr>
          <w:rFonts w:hAnsi="宋体"/>
          <w:sz w:val="24"/>
          <w:szCs w:val="24"/>
        </w:rPr>
        <w:t>Python</w:t>
      </w:r>
      <w:r w:rsidRPr="000103B8">
        <w:rPr>
          <w:rFonts w:hAnsi="宋体"/>
          <w:sz w:val="24"/>
          <w:szCs w:val="24"/>
        </w:rPr>
        <w:t>的原生数组对象（可以动态增长）不同。更改</w:t>
      </w:r>
      <w:proofErr w:type="spellStart"/>
      <w:r w:rsidRPr="000103B8">
        <w:rPr>
          <w:rFonts w:hAnsi="宋体"/>
          <w:sz w:val="24"/>
          <w:szCs w:val="24"/>
        </w:rPr>
        <w:t>ndarray</w:t>
      </w:r>
      <w:proofErr w:type="spellEnd"/>
      <w:r w:rsidRPr="000103B8">
        <w:rPr>
          <w:rFonts w:hAnsi="宋体"/>
          <w:sz w:val="24"/>
          <w:szCs w:val="24"/>
        </w:rPr>
        <w:t>的大小将创建一个新数组并删除原来的数组。</w:t>
      </w:r>
    </w:p>
    <w:p w14:paraId="505D281F"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 xml:space="preserve">NumPy </w:t>
      </w:r>
      <w:r w:rsidRPr="000103B8">
        <w:rPr>
          <w:rFonts w:hAnsi="宋体"/>
          <w:sz w:val="24"/>
          <w:szCs w:val="24"/>
        </w:rPr>
        <w:t>数组中的元素都需要具有相同的数据类型，因此在内存中的大小相同。</w:t>
      </w:r>
      <w:r w:rsidRPr="000103B8">
        <w:rPr>
          <w:rFonts w:hAnsi="宋体"/>
          <w:sz w:val="24"/>
          <w:szCs w:val="24"/>
        </w:rPr>
        <w:t xml:space="preserve"> </w:t>
      </w:r>
      <w:r w:rsidRPr="000103B8">
        <w:rPr>
          <w:rFonts w:hAnsi="宋体"/>
          <w:sz w:val="24"/>
          <w:szCs w:val="24"/>
        </w:rPr>
        <w:t>例外情况：</w:t>
      </w:r>
      <w:r w:rsidRPr="000103B8">
        <w:rPr>
          <w:rFonts w:hAnsi="宋体"/>
          <w:sz w:val="24"/>
          <w:szCs w:val="24"/>
        </w:rPr>
        <w:t>Python</w:t>
      </w:r>
      <w:r w:rsidRPr="000103B8">
        <w:rPr>
          <w:rFonts w:hAnsi="宋体"/>
          <w:sz w:val="24"/>
          <w:szCs w:val="24"/>
        </w:rPr>
        <w:t>的原生数组里包含了</w:t>
      </w:r>
      <w:r w:rsidRPr="000103B8">
        <w:rPr>
          <w:rFonts w:hAnsi="宋体"/>
          <w:sz w:val="24"/>
          <w:szCs w:val="24"/>
        </w:rPr>
        <w:t>NumPy</w:t>
      </w:r>
      <w:r w:rsidRPr="000103B8">
        <w:rPr>
          <w:rFonts w:hAnsi="宋体"/>
          <w:sz w:val="24"/>
          <w:szCs w:val="24"/>
        </w:rPr>
        <w:t>的对象的时候，这种情况下就允许不同大小元素的数组。</w:t>
      </w:r>
    </w:p>
    <w:p w14:paraId="20D91EEE"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 xml:space="preserve">NumPy </w:t>
      </w:r>
      <w:r w:rsidRPr="000103B8">
        <w:rPr>
          <w:rFonts w:hAnsi="宋体"/>
          <w:sz w:val="24"/>
          <w:szCs w:val="24"/>
        </w:rPr>
        <w:t>数组有助于对大量数据进行高级数学和其他类型的操作。通常，这些操作的执行效率更高，比使用</w:t>
      </w:r>
      <w:r w:rsidRPr="000103B8">
        <w:rPr>
          <w:rFonts w:hAnsi="宋体"/>
          <w:sz w:val="24"/>
          <w:szCs w:val="24"/>
        </w:rPr>
        <w:t>Python</w:t>
      </w:r>
      <w:r w:rsidRPr="000103B8">
        <w:rPr>
          <w:rFonts w:hAnsi="宋体"/>
          <w:sz w:val="24"/>
          <w:szCs w:val="24"/>
        </w:rPr>
        <w:t>原生数组的代码更少。</w:t>
      </w:r>
    </w:p>
    <w:p w14:paraId="448458FE" w14:textId="77777777" w:rsidR="000103B8" w:rsidRPr="000103B8" w:rsidRDefault="000103B8" w:rsidP="000103B8">
      <w:pPr>
        <w:widowControl/>
        <w:numPr>
          <w:ilvl w:val="0"/>
          <w:numId w:val="9"/>
        </w:numPr>
        <w:shd w:val="clear" w:color="auto" w:fill="FFFFFF"/>
        <w:spacing w:before="100" w:beforeAutospacing="1" w:after="100" w:afterAutospacing="1"/>
        <w:jc w:val="left"/>
        <w:rPr>
          <w:rFonts w:hAnsi="宋体"/>
          <w:sz w:val="24"/>
          <w:szCs w:val="24"/>
        </w:rPr>
      </w:pPr>
      <w:r w:rsidRPr="000103B8">
        <w:rPr>
          <w:rFonts w:hAnsi="宋体"/>
          <w:sz w:val="24"/>
          <w:szCs w:val="24"/>
        </w:rPr>
        <w:t>越来越多的基于</w:t>
      </w:r>
      <w:r w:rsidRPr="000103B8">
        <w:rPr>
          <w:rFonts w:hAnsi="宋体"/>
          <w:sz w:val="24"/>
          <w:szCs w:val="24"/>
        </w:rPr>
        <w:t>Python</w:t>
      </w:r>
      <w:r w:rsidRPr="000103B8">
        <w:rPr>
          <w:rFonts w:hAnsi="宋体"/>
          <w:sz w:val="24"/>
          <w:szCs w:val="24"/>
        </w:rPr>
        <w:t>的科学和数学软件包使用</w:t>
      </w:r>
      <w:r w:rsidRPr="000103B8">
        <w:rPr>
          <w:rFonts w:hAnsi="宋体"/>
          <w:sz w:val="24"/>
          <w:szCs w:val="24"/>
        </w:rPr>
        <w:t>NumPy</w:t>
      </w:r>
      <w:r w:rsidRPr="000103B8">
        <w:rPr>
          <w:rFonts w:hAnsi="宋体"/>
          <w:sz w:val="24"/>
          <w:szCs w:val="24"/>
        </w:rPr>
        <w:t>数组</w:t>
      </w:r>
      <w:r w:rsidRPr="000103B8">
        <w:rPr>
          <w:rFonts w:hAnsi="宋体"/>
          <w:sz w:val="24"/>
          <w:szCs w:val="24"/>
        </w:rPr>
        <w:t xml:space="preserve">; </w:t>
      </w:r>
      <w:r w:rsidRPr="000103B8">
        <w:rPr>
          <w:rFonts w:hAnsi="宋体"/>
          <w:sz w:val="24"/>
          <w:szCs w:val="24"/>
        </w:rPr>
        <w:t>虽然这些工具通常都支持</w:t>
      </w:r>
      <w:r w:rsidRPr="000103B8">
        <w:rPr>
          <w:rFonts w:hAnsi="宋体"/>
          <w:sz w:val="24"/>
          <w:szCs w:val="24"/>
        </w:rPr>
        <w:t>Python</w:t>
      </w:r>
      <w:r w:rsidRPr="000103B8">
        <w:rPr>
          <w:rFonts w:hAnsi="宋体"/>
          <w:sz w:val="24"/>
          <w:szCs w:val="24"/>
        </w:rPr>
        <w:t>的原生数组作为参数，但它们在处理之前会还是会将输入的数</w:t>
      </w:r>
      <w:r w:rsidRPr="000103B8">
        <w:rPr>
          <w:rFonts w:hAnsi="宋体"/>
          <w:sz w:val="24"/>
          <w:szCs w:val="24"/>
        </w:rPr>
        <w:lastRenderedPageBreak/>
        <w:t>组转换为</w:t>
      </w:r>
      <w:r w:rsidRPr="000103B8">
        <w:rPr>
          <w:rFonts w:hAnsi="宋体"/>
          <w:sz w:val="24"/>
          <w:szCs w:val="24"/>
        </w:rPr>
        <w:t>NumPy</w:t>
      </w:r>
      <w:r w:rsidRPr="000103B8">
        <w:rPr>
          <w:rFonts w:hAnsi="宋体"/>
          <w:sz w:val="24"/>
          <w:szCs w:val="24"/>
        </w:rPr>
        <w:t>的数组，而且也通常输出为</w:t>
      </w:r>
      <w:r w:rsidRPr="000103B8">
        <w:rPr>
          <w:rFonts w:hAnsi="宋体"/>
          <w:sz w:val="24"/>
          <w:szCs w:val="24"/>
        </w:rPr>
        <w:t>NumPy</w:t>
      </w:r>
      <w:r w:rsidRPr="000103B8">
        <w:rPr>
          <w:rFonts w:hAnsi="宋体"/>
          <w:sz w:val="24"/>
          <w:szCs w:val="24"/>
        </w:rPr>
        <w:t>数组。换句话说，为了高效地使用当今科学</w:t>
      </w:r>
      <w:r w:rsidRPr="000103B8">
        <w:rPr>
          <w:rFonts w:hAnsi="宋体"/>
          <w:sz w:val="24"/>
          <w:szCs w:val="24"/>
        </w:rPr>
        <w:t>/</w:t>
      </w:r>
      <w:r w:rsidRPr="000103B8">
        <w:rPr>
          <w:rFonts w:hAnsi="宋体"/>
          <w:sz w:val="24"/>
          <w:szCs w:val="24"/>
        </w:rPr>
        <w:t>数学基于</w:t>
      </w:r>
      <w:r w:rsidRPr="000103B8">
        <w:rPr>
          <w:rFonts w:hAnsi="宋体"/>
          <w:sz w:val="24"/>
          <w:szCs w:val="24"/>
        </w:rPr>
        <w:t>Python</w:t>
      </w:r>
      <w:r w:rsidRPr="000103B8">
        <w:rPr>
          <w:rFonts w:hAnsi="宋体"/>
          <w:sz w:val="24"/>
          <w:szCs w:val="24"/>
        </w:rPr>
        <w:t>的工具（大部分的科学计算工具），你只知道如何使用</w:t>
      </w:r>
      <w:r w:rsidRPr="000103B8">
        <w:rPr>
          <w:rFonts w:hAnsi="宋体"/>
          <w:sz w:val="24"/>
          <w:szCs w:val="24"/>
        </w:rPr>
        <w:t>Python</w:t>
      </w:r>
      <w:r w:rsidRPr="000103B8">
        <w:rPr>
          <w:rFonts w:hAnsi="宋体"/>
          <w:sz w:val="24"/>
          <w:szCs w:val="24"/>
        </w:rPr>
        <w:t>的原生数组类型是不够的</w:t>
      </w:r>
      <w:r w:rsidRPr="000103B8">
        <w:rPr>
          <w:rFonts w:hAnsi="宋体"/>
          <w:sz w:val="24"/>
          <w:szCs w:val="24"/>
        </w:rPr>
        <w:t xml:space="preserve"> - </w:t>
      </w:r>
      <w:r w:rsidRPr="000103B8">
        <w:rPr>
          <w:rFonts w:hAnsi="宋体"/>
          <w:sz w:val="24"/>
          <w:szCs w:val="24"/>
        </w:rPr>
        <w:t>还需要知道如何使用</w:t>
      </w:r>
      <w:r w:rsidRPr="000103B8">
        <w:rPr>
          <w:rFonts w:hAnsi="宋体"/>
          <w:sz w:val="24"/>
          <w:szCs w:val="24"/>
        </w:rPr>
        <w:t xml:space="preserve"> NumPy </w:t>
      </w:r>
      <w:r w:rsidRPr="000103B8">
        <w:rPr>
          <w:rFonts w:hAnsi="宋体"/>
          <w:sz w:val="24"/>
          <w:szCs w:val="24"/>
        </w:rPr>
        <w:t>数组。</w:t>
      </w:r>
    </w:p>
    <w:p w14:paraId="424CAC9D" w14:textId="43D7DEEE" w:rsidR="001F6D7C" w:rsidRDefault="001F6D7C" w:rsidP="001F6D7C">
      <w:pPr>
        <w:pStyle w:val="2"/>
        <w:pBdr>
          <w:bottom w:val="single" w:sz="6" w:space="0" w:color="EAECEF"/>
        </w:pBdr>
        <w:shd w:val="clear" w:color="auto" w:fill="FFFFFF"/>
        <w:rPr>
          <w:lang w:eastAsia="zh-CN"/>
        </w:rPr>
      </w:pPr>
      <w:bookmarkStart w:id="66" w:name="_Toc70922395"/>
      <w:r w:rsidRPr="003B782E">
        <w:rPr>
          <w:webHidden/>
          <w:lang w:eastAsia="zh-CN"/>
        </w:rPr>
        <w:t>2.</w:t>
      </w:r>
      <w:r>
        <w:rPr>
          <w:webHidden/>
          <w:lang w:eastAsia="zh-CN"/>
        </w:rPr>
        <w:t>4</w:t>
      </w:r>
      <w:r>
        <w:rPr>
          <w:rFonts w:hint="eastAsia"/>
          <w:webHidden/>
          <w:lang w:eastAsia="zh-CN"/>
        </w:rPr>
        <w:t xml:space="preserve">  </w:t>
      </w:r>
      <w:proofErr w:type="spellStart"/>
      <w:r w:rsidRPr="001F6D7C">
        <w:rPr>
          <w:lang w:eastAsia="zh-CN"/>
        </w:rPr>
        <w:t>Jupyter</w:t>
      </w:r>
      <w:proofErr w:type="spellEnd"/>
      <w:r w:rsidRPr="001F6D7C">
        <w:rPr>
          <w:lang w:eastAsia="zh-CN"/>
        </w:rPr>
        <w:t xml:space="preserve"> Notebook</w:t>
      </w:r>
      <w:bookmarkStart w:id="67" w:name="_Toc262678988"/>
      <w:bookmarkStart w:id="68" w:name="_Toc326347354"/>
      <w:bookmarkStart w:id="69" w:name="_Toc357776369"/>
      <w:bookmarkStart w:id="70" w:name="_Toc357776463"/>
      <w:bookmarkStart w:id="71" w:name="_Toc357863967"/>
      <w:bookmarkStart w:id="72" w:name="_Toc357865353"/>
      <w:bookmarkStart w:id="73" w:name="_Toc357870912"/>
      <w:bookmarkEnd w:id="66"/>
    </w:p>
    <w:p w14:paraId="67B931D0" w14:textId="6E67D7FB" w:rsidR="002B3066" w:rsidRPr="002B3066" w:rsidRDefault="00E400C2" w:rsidP="00E400C2">
      <w:pPr>
        <w:widowControl/>
        <w:shd w:val="clear" w:color="auto" w:fill="FFFFFF"/>
        <w:ind w:firstLine="142"/>
        <w:jc w:val="left"/>
        <w:rPr>
          <w:rFonts w:hAnsi="宋体"/>
          <w:sz w:val="24"/>
          <w:szCs w:val="24"/>
        </w:rPr>
      </w:pPr>
      <w:r>
        <w:rPr>
          <w:rFonts w:hAnsi="宋体"/>
          <w:sz w:val="24"/>
          <w:szCs w:val="24"/>
        </w:rPr>
        <w:tab/>
      </w:r>
      <w:proofErr w:type="spellStart"/>
      <w:r w:rsidR="002B3066" w:rsidRPr="00E400C2">
        <w:rPr>
          <w:rFonts w:hAnsi="宋体"/>
          <w:sz w:val="24"/>
          <w:szCs w:val="24"/>
        </w:rPr>
        <w:t>J</w:t>
      </w:r>
      <w:r w:rsidR="002B3066" w:rsidRPr="002B3066">
        <w:rPr>
          <w:rFonts w:hAnsi="宋体"/>
          <w:sz w:val="24"/>
          <w:szCs w:val="24"/>
        </w:rPr>
        <w:t>upyter</w:t>
      </w:r>
      <w:proofErr w:type="spellEnd"/>
      <w:r w:rsidR="002B3066" w:rsidRPr="002B3066">
        <w:rPr>
          <w:rFonts w:hAnsi="宋体"/>
          <w:sz w:val="24"/>
          <w:szCs w:val="24"/>
        </w:rPr>
        <w:t xml:space="preserve"> Notebook</w:t>
      </w:r>
      <w:r w:rsidR="002B3066" w:rsidRPr="002B3066">
        <w:rPr>
          <w:rFonts w:hAnsi="宋体"/>
          <w:sz w:val="24"/>
          <w:szCs w:val="24"/>
        </w:rPr>
        <w:t>是基于网页的用于交互计算的应用程序。其可被应用于全过程计算：开发、文档编写、运行代码和展示结果。</w:t>
      </w:r>
    </w:p>
    <w:p w14:paraId="65698DF8" w14:textId="77777777" w:rsidR="00E400C2" w:rsidRDefault="002B3066" w:rsidP="00E400C2">
      <w:pPr>
        <w:widowControl/>
        <w:jc w:val="left"/>
        <w:rPr>
          <w:rFonts w:hAnsi="宋体"/>
          <w:sz w:val="24"/>
          <w:szCs w:val="24"/>
        </w:rPr>
      </w:pPr>
      <w:r w:rsidRPr="00E400C2">
        <w:rPr>
          <w:rFonts w:hAnsi="宋体"/>
          <w:sz w:val="24"/>
          <w:szCs w:val="24"/>
        </w:rPr>
        <w:tab/>
      </w:r>
      <w:r w:rsidRPr="002B3066">
        <w:rPr>
          <w:rFonts w:hAnsi="宋体"/>
          <w:sz w:val="24"/>
          <w:szCs w:val="24"/>
        </w:rPr>
        <w:t>简而言之，</w:t>
      </w:r>
      <w:proofErr w:type="spellStart"/>
      <w:r w:rsidRPr="002B3066">
        <w:rPr>
          <w:rFonts w:hAnsi="宋体"/>
          <w:sz w:val="24"/>
          <w:szCs w:val="24"/>
        </w:rPr>
        <w:t>Jupyter</w:t>
      </w:r>
      <w:proofErr w:type="spellEnd"/>
      <w:r w:rsidRPr="002B3066">
        <w:rPr>
          <w:rFonts w:hAnsi="宋体"/>
          <w:sz w:val="24"/>
          <w:szCs w:val="24"/>
        </w:rPr>
        <w:t xml:space="preserve"> Notebook</w:t>
      </w:r>
      <w:r w:rsidRPr="002B3066">
        <w:rPr>
          <w:rFonts w:hAnsi="宋体"/>
          <w:sz w:val="24"/>
          <w:szCs w:val="24"/>
        </w:rPr>
        <w:t>是以网页的形式打开，可以在网页页面中直接编写代码和运行代码，代码的运行结果也会直接在代码块下显示的程序。如在编程过程中需要编写说明文档，可在同一个页面中直接编写，便于作及时的说明和解释。</w:t>
      </w:r>
    </w:p>
    <w:p w14:paraId="145091E6" w14:textId="77777777" w:rsidR="00E400C2" w:rsidRDefault="00E400C2" w:rsidP="00E400C2">
      <w:pPr>
        <w:widowControl/>
        <w:ind w:firstLine="142"/>
        <w:jc w:val="left"/>
        <w:rPr>
          <w:rFonts w:hAnsi="宋体"/>
          <w:sz w:val="24"/>
          <w:szCs w:val="24"/>
        </w:rPr>
      </w:pPr>
      <w:r w:rsidRPr="00E400C2">
        <w:rPr>
          <w:rFonts w:hAnsi="宋体"/>
          <w:sz w:val="24"/>
          <w:szCs w:val="24"/>
        </w:rPr>
        <w:t>网页应用即基于网页形式的、结合了编写说明文档、数学公式、交互计算和其他富媒体形式的工具。简言之，网页应用是可以实现各种功能的工具</w:t>
      </w:r>
    </w:p>
    <w:p w14:paraId="2C4BAE20" w14:textId="5F48295E" w:rsidR="00E400C2" w:rsidRPr="00E400C2" w:rsidRDefault="00E400C2" w:rsidP="00E400C2">
      <w:pPr>
        <w:widowControl/>
        <w:ind w:firstLine="420"/>
        <w:jc w:val="left"/>
        <w:rPr>
          <w:rFonts w:hAnsi="宋体"/>
          <w:sz w:val="24"/>
          <w:szCs w:val="24"/>
        </w:rPr>
      </w:pPr>
      <w:r w:rsidRPr="00E400C2">
        <w:rPr>
          <w:rFonts w:hAnsi="宋体"/>
          <w:sz w:val="24"/>
          <w:szCs w:val="24"/>
        </w:rPr>
        <w:t>文档即</w:t>
      </w:r>
      <w:proofErr w:type="spellStart"/>
      <w:r w:rsidRPr="00E400C2">
        <w:rPr>
          <w:rFonts w:hAnsi="宋体"/>
          <w:sz w:val="24"/>
          <w:szCs w:val="24"/>
        </w:rPr>
        <w:t>Jupyter</w:t>
      </w:r>
      <w:proofErr w:type="spellEnd"/>
      <w:r w:rsidRPr="00E400C2">
        <w:rPr>
          <w:rFonts w:hAnsi="宋体"/>
          <w:sz w:val="24"/>
          <w:szCs w:val="24"/>
        </w:rPr>
        <w:t xml:space="preserve"> Notebook</w:t>
      </w:r>
      <w:r w:rsidRPr="00E400C2">
        <w:rPr>
          <w:rFonts w:hAnsi="宋体"/>
          <w:sz w:val="24"/>
          <w:szCs w:val="24"/>
        </w:rPr>
        <w:t>中所有交互计算、编写说明文档、数学公式、图片以及其他富媒体形式的输入和输出，都是以文档的形式体现的。</w:t>
      </w:r>
    </w:p>
    <w:p w14:paraId="3C9ACF0D" w14:textId="77777777" w:rsidR="00EB1F91" w:rsidRDefault="00E400C2" w:rsidP="00EB1F91">
      <w:pPr>
        <w:pStyle w:val="a5"/>
        <w:shd w:val="clear" w:color="auto" w:fill="FFFFFF"/>
        <w:spacing w:before="0" w:beforeAutospacing="0" w:after="0" w:afterAutospacing="0"/>
        <w:rPr>
          <w:rFonts w:ascii="Times New Roman"/>
          <w:kern w:val="2"/>
          <w:szCs w:val="24"/>
        </w:rPr>
      </w:pPr>
      <w:r w:rsidRPr="00E400C2">
        <w:rPr>
          <w:rFonts w:ascii="Times New Roman"/>
          <w:kern w:val="2"/>
          <w:szCs w:val="24"/>
        </w:rPr>
        <w:t>这些文档是保存为后缀名为</w:t>
      </w:r>
      <w:r w:rsidRPr="00E400C2">
        <w:rPr>
          <w:rFonts w:ascii="Times New Roman"/>
          <w:kern w:val="2"/>
        </w:rPr>
        <w:t>.</w:t>
      </w:r>
      <w:proofErr w:type="spellStart"/>
      <w:r w:rsidRPr="00E400C2">
        <w:rPr>
          <w:rFonts w:ascii="Times New Roman"/>
          <w:kern w:val="2"/>
        </w:rPr>
        <w:t>ipynb</w:t>
      </w:r>
      <w:proofErr w:type="spellEnd"/>
      <w:r w:rsidRPr="00E400C2">
        <w:rPr>
          <w:rFonts w:ascii="Times New Roman"/>
          <w:kern w:val="2"/>
          <w:szCs w:val="24"/>
        </w:rPr>
        <w:t>的</w:t>
      </w:r>
      <w:r w:rsidRPr="00E400C2">
        <w:rPr>
          <w:rFonts w:ascii="Times New Roman"/>
          <w:kern w:val="2"/>
        </w:rPr>
        <w:t>JSON</w:t>
      </w:r>
      <w:r w:rsidRPr="00E400C2">
        <w:rPr>
          <w:rFonts w:ascii="Times New Roman"/>
          <w:kern w:val="2"/>
          <w:szCs w:val="24"/>
        </w:rPr>
        <w:t>格式文件，不仅便于版本控制，也方便与他人共享。此外，文档还可以导出为：</w:t>
      </w:r>
      <w:r w:rsidRPr="00E400C2">
        <w:rPr>
          <w:rFonts w:ascii="Times New Roman"/>
          <w:kern w:val="2"/>
          <w:szCs w:val="24"/>
        </w:rPr>
        <w:t>HTML</w:t>
      </w:r>
      <w:r w:rsidRPr="00E400C2">
        <w:rPr>
          <w:rFonts w:ascii="Times New Roman"/>
          <w:kern w:val="2"/>
          <w:szCs w:val="24"/>
        </w:rPr>
        <w:t>、</w:t>
      </w:r>
      <w:r w:rsidRPr="00E400C2">
        <w:rPr>
          <w:rFonts w:ascii="Times New Roman"/>
          <w:kern w:val="2"/>
          <w:szCs w:val="24"/>
        </w:rPr>
        <w:t>LaTeX</w:t>
      </w:r>
      <w:r w:rsidRPr="00E400C2">
        <w:rPr>
          <w:rFonts w:ascii="Times New Roman"/>
          <w:kern w:val="2"/>
          <w:szCs w:val="24"/>
        </w:rPr>
        <w:t>、</w:t>
      </w:r>
      <w:r w:rsidRPr="00E400C2">
        <w:rPr>
          <w:rFonts w:ascii="Times New Roman"/>
          <w:kern w:val="2"/>
          <w:szCs w:val="24"/>
        </w:rPr>
        <w:t>PDF</w:t>
      </w:r>
      <w:r w:rsidRPr="00E400C2">
        <w:rPr>
          <w:rFonts w:ascii="Times New Roman"/>
          <w:kern w:val="2"/>
          <w:szCs w:val="24"/>
        </w:rPr>
        <w:t>等格式</w:t>
      </w:r>
    </w:p>
    <w:p w14:paraId="0F07B0AB" w14:textId="4AABD1C2" w:rsidR="00EB1F91" w:rsidRPr="00EB1F91" w:rsidRDefault="00EB1F91" w:rsidP="00EB1F91">
      <w:pPr>
        <w:pStyle w:val="a5"/>
        <w:shd w:val="clear" w:color="auto" w:fill="FFFFFF"/>
        <w:spacing w:before="0" w:beforeAutospacing="0" w:after="0" w:afterAutospacing="0"/>
        <w:rPr>
          <w:rFonts w:ascii="Times New Roman"/>
          <w:kern w:val="2"/>
          <w:szCs w:val="24"/>
        </w:rPr>
      </w:pPr>
      <w:proofErr w:type="spellStart"/>
      <w:r w:rsidRPr="00EB1F91">
        <w:rPr>
          <w:rFonts w:ascii="Times New Roman"/>
          <w:szCs w:val="24"/>
        </w:rPr>
        <w:t>Jupyter</w:t>
      </w:r>
      <w:proofErr w:type="spellEnd"/>
      <w:r w:rsidRPr="00EB1F91">
        <w:rPr>
          <w:rFonts w:ascii="Times New Roman"/>
          <w:szCs w:val="24"/>
        </w:rPr>
        <w:t xml:space="preserve"> Notebook</w:t>
      </w:r>
      <w:proofErr w:type="spellStart"/>
      <w:r w:rsidRPr="00EB1F91">
        <w:rPr>
          <w:rFonts w:ascii="Times New Roman"/>
          <w:szCs w:val="24"/>
        </w:rPr>
        <w:t>的主要特点</w:t>
      </w:r>
      <w:proofErr w:type="spellEnd"/>
    </w:p>
    <w:p w14:paraId="351150A3" w14:textId="77777777" w:rsidR="00EB1F91" w:rsidRPr="00EB1F91"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①</w:t>
      </w:r>
      <w:r w:rsidRPr="00EB1F91">
        <w:rPr>
          <w:rFonts w:ascii="Times New Roman"/>
          <w:kern w:val="2"/>
          <w:szCs w:val="24"/>
        </w:rPr>
        <w:t xml:space="preserve"> </w:t>
      </w:r>
      <w:r w:rsidRPr="00EB1F91">
        <w:rPr>
          <w:rFonts w:ascii="Times New Roman"/>
          <w:kern w:val="2"/>
          <w:szCs w:val="24"/>
        </w:rPr>
        <w:t>编程时具有语法高亮、缩进、</w:t>
      </w:r>
      <w:r w:rsidRPr="00EB1F91">
        <w:rPr>
          <w:rFonts w:ascii="Times New Roman"/>
          <w:kern w:val="2"/>
          <w:szCs w:val="24"/>
        </w:rPr>
        <w:t>tab</w:t>
      </w:r>
      <w:r w:rsidRPr="00EB1F91">
        <w:rPr>
          <w:rFonts w:ascii="Times New Roman"/>
          <w:kern w:val="2"/>
          <w:szCs w:val="24"/>
        </w:rPr>
        <w:t>补全的功能。</w:t>
      </w:r>
    </w:p>
    <w:p w14:paraId="744F3FC0" w14:textId="77777777" w:rsidR="00EB1F91" w:rsidRPr="00EB1F91"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②</w:t>
      </w:r>
      <w:r w:rsidRPr="00EB1F91">
        <w:rPr>
          <w:rFonts w:ascii="Times New Roman"/>
          <w:kern w:val="2"/>
          <w:szCs w:val="24"/>
        </w:rPr>
        <w:t xml:space="preserve"> </w:t>
      </w:r>
      <w:r w:rsidRPr="00EB1F91">
        <w:rPr>
          <w:rFonts w:ascii="Times New Roman"/>
          <w:kern w:val="2"/>
          <w:szCs w:val="24"/>
        </w:rPr>
        <w:t>可直接通过浏览器运行代码，同时在代码块下方展示运行结果。</w:t>
      </w:r>
    </w:p>
    <w:p w14:paraId="1F4D8DFB" w14:textId="77777777" w:rsidR="00EB1F91" w:rsidRPr="00EB1F91"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③</w:t>
      </w:r>
      <w:r w:rsidRPr="00EB1F91">
        <w:rPr>
          <w:rFonts w:ascii="Times New Roman"/>
          <w:kern w:val="2"/>
          <w:szCs w:val="24"/>
        </w:rPr>
        <w:t xml:space="preserve"> </w:t>
      </w:r>
      <w:r w:rsidRPr="00EB1F91">
        <w:rPr>
          <w:rFonts w:ascii="Times New Roman"/>
          <w:kern w:val="2"/>
          <w:szCs w:val="24"/>
        </w:rPr>
        <w:t>以富媒体格式展示计算结果。富媒体格式包括：</w:t>
      </w:r>
      <w:r w:rsidRPr="00EB1F91">
        <w:rPr>
          <w:rFonts w:ascii="Times New Roman"/>
          <w:kern w:val="2"/>
          <w:szCs w:val="24"/>
        </w:rPr>
        <w:t>HTML</w:t>
      </w:r>
      <w:r w:rsidRPr="00EB1F91">
        <w:rPr>
          <w:rFonts w:ascii="Times New Roman"/>
          <w:kern w:val="2"/>
          <w:szCs w:val="24"/>
        </w:rPr>
        <w:t>，</w:t>
      </w:r>
      <w:r w:rsidRPr="00EB1F91">
        <w:rPr>
          <w:rFonts w:ascii="Times New Roman"/>
          <w:kern w:val="2"/>
          <w:szCs w:val="24"/>
        </w:rPr>
        <w:t>LaTeX</w:t>
      </w:r>
      <w:r w:rsidRPr="00EB1F91">
        <w:rPr>
          <w:rFonts w:ascii="Times New Roman"/>
          <w:kern w:val="2"/>
          <w:szCs w:val="24"/>
        </w:rPr>
        <w:t>，</w:t>
      </w:r>
      <w:r w:rsidRPr="00EB1F91">
        <w:rPr>
          <w:rFonts w:ascii="Times New Roman"/>
          <w:kern w:val="2"/>
          <w:szCs w:val="24"/>
        </w:rPr>
        <w:t>PNG</w:t>
      </w:r>
      <w:r w:rsidRPr="00EB1F91">
        <w:rPr>
          <w:rFonts w:ascii="Times New Roman"/>
          <w:kern w:val="2"/>
          <w:szCs w:val="24"/>
        </w:rPr>
        <w:t>，</w:t>
      </w:r>
      <w:r w:rsidRPr="00EB1F91">
        <w:rPr>
          <w:rFonts w:ascii="Times New Roman"/>
          <w:kern w:val="2"/>
          <w:szCs w:val="24"/>
        </w:rPr>
        <w:t>SVG</w:t>
      </w:r>
      <w:r w:rsidRPr="00EB1F91">
        <w:rPr>
          <w:rFonts w:ascii="Times New Roman"/>
          <w:kern w:val="2"/>
          <w:szCs w:val="24"/>
        </w:rPr>
        <w:t>等。</w:t>
      </w:r>
    </w:p>
    <w:p w14:paraId="7D4C98F1" w14:textId="77777777" w:rsidR="00EB1F91" w:rsidRPr="00EB1F91" w:rsidRDefault="00EB1F91" w:rsidP="00EB1F91">
      <w:pPr>
        <w:pStyle w:val="a5"/>
        <w:shd w:val="clear" w:color="auto" w:fill="FFFFFF"/>
        <w:spacing w:before="336" w:beforeAutospacing="0" w:after="336" w:afterAutospacing="0"/>
        <w:rPr>
          <w:rFonts w:ascii="Times New Roman"/>
          <w:kern w:val="2"/>
          <w:szCs w:val="24"/>
        </w:rPr>
      </w:pPr>
      <w:r w:rsidRPr="00EB1F91">
        <w:rPr>
          <w:rFonts w:ascii="Times New Roman"/>
          <w:kern w:val="2"/>
          <w:szCs w:val="24"/>
        </w:rPr>
        <w:t>④</w:t>
      </w:r>
      <w:r w:rsidRPr="00EB1F91">
        <w:rPr>
          <w:rFonts w:ascii="Times New Roman"/>
          <w:kern w:val="2"/>
          <w:szCs w:val="24"/>
        </w:rPr>
        <w:t xml:space="preserve"> </w:t>
      </w:r>
      <w:r w:rsidRPr="00EB1F91">
        <w:rPr>
          <w:rFonts w:ascii="Times New Roman"/>
          <w:kern w:val="2"/>
          <w:szCs w:val="24"/>
        </w:rPr>
        <w:t>对代码编写说明文档或语句时，支持</w:t>
      </w:r>
      <w:r w:rsidRPr="00EB1F91">
        <w:rPr>
          <w:rFonts w:ascii="Times New Roman"/>
          <w:kern w:val="2"/>
          <w:szCs w:val="24"/>
        </w:rPr>
        <w:t>Markdown</w:t>
      </w:r>
      <w:r w:rsidRPr="00EB1F91">
        <w:rPr>
          <w:rFonts w:ascii="Times New Roman"/>
          <w:kern w:val="2"/>
          <w:szCs w:val="24"/>
        </w:rPr>
        <w:t>语法。</w:t>
      </w:r>
    </w:p>
    <w:p w14:paraId="7E944FAE" w14:textId="77777777" w:rsidR="00EB1F91" w:rsidRDefault="00EB1F91" w:rsidP="00EB1F91">
      <w:pPr>
        <w:pStyle w:val="a5"/>
        <w:shd w:val="clear" w:color="auto" w:fill="FFFFFF"/>
        <w:spacing w:before="336" w:beforeAutospacing="0" w:after="336" w:afterAutospacing="0"/>
        <w:rPr>
          <w:rFonts w:ascii="Helvetica Neue" w:hAnsi="Helvetica Neue"/>
          <w:color w:val="121212"/>
          <w:sz w:val="27"/>
          <w:szCs w:val="27"/>
        </w:rPr>
      </w:pPr>
      <w:r w:rsidRPr="00EB1F91">
        <w:rPr>
          <w:rFonts w:ascii="Times New Roman"/>
          <w:kern w:val="2"/>
          <w:szCs w:val="24"/>
        </w:rPr>
        <w:t>⑤</w:t>
      </w:r>
      <w:r w:rsidRPr="00EB1F91">
        <w:rPr>
          <w:rFonts w:ascii="Times New Roman"/>
          <w:kern w:val="2"/>
          <w:szCs w:val="24"/>
        </w:rPr>
        <w:t xml:space="preserve"> </w:t>
      </w:r>
      <w:r w:rsidRPr="00EB1F91">
        <w:rPr>
          <w:rFonts w:ascii="Times New Roman"/>
          <w:kern w:val="2"/>
          <w:szCs w:val="24"/>
        </w:rPr>
        <w:t>支持使用</w:t>
      </w:r>
      <w:r w:rsidRPr="00EB1F91">
        <w:rPr>
          <w:rFonts w:ascii="Times New Roman"/>
          <w:kern w:val="2"/>
          <w:szCs w:val="24"/>
        </w:rPr>
        <w:t>LaTeX</w:t>
      </w:r>
      <w:r w:rsidRPr="00EB1F91">
        <w:rPr>
          <w:rFonts w:ascii="Times New Roman"/>
          <w:kern w:val="2"/>
          <w:szCs w:val="24"/>
        </w:rPr>
        <w:t>编写数学性说明</w:t>
      </w:r>
      <w:r>
        <w:rPr>
          <w:rFonts w:ascii="Helvetica Neue" w:hAnsi="Helvetica Neue"/>
          <w:color w:val="121212"/>
          <w:sz w:val="27"/>
          <w:szCs w:val="27"/>
        </w:rPr>
        <w:t>。</w:t>
      </w:r>
    </w:p>
    <w:p w14:paraId="2950684A" w14:textId="77777777" w:rsidR="00E400C2" w:rsidRPr="00E400C2" w:rsidRDefault="00E400C2" w:rsidP="00E400C2">
      <w:pPr>
        <w:widowControl/>
        <w:jc w:val="left"/>
        <w:rPr>
          <w:rFonts w:hAnsi="宋体" w:hint="eastAsia"/>
          <w:sz w:val="24"/>
          <w:szCs w:val="24"/>
        </w:rPr>
      </w:pPr>
    </w:p>
    <w:p w14:paraId="2E076ED5" w14:textId="615931DE" w:rsidR="00EB6D5B" w:rsidRPr="00135077" w:rsidRDefault="00191AC6" w:rsidP="00135077">
      <w:pPr>
        <w:pStyle w:val="a5"/>
        <w:shd w:val="clear" w:color="auto" w:fill="FFFFFF"/>
        <w:spacing w:before="336" w:beforeAutospacing="0" w:after="336" w:afterAutospacing="0"/>
        <w:ind w:firstLine="142"/>
        <w:rPr>
          <w:rFonts w:ascii="Times New Roman"/>
          <w:kern w:val="2"/>
          <w:szCs w:val="24"/>
        </w:rPr>
      </w:pPr>
      <w:r w:rsidRPr="00E400C2">
        <w:rPr>
          <w:rFonts w:ascii="Times New Roman"/>
          <w:kern w:val="2"/>
          <w:szCs w:val="24"/>
        </w:rPr>
        <w:br w:type="page"/>
      </w:r>
    </w:p>
    <w:p w14:paraId="6E33B8A1" w14:textId="04D594FF" w:rsidR="00C56826" w:rsidRPr="00E76B00" w:rsidRDefault="00C56826" w:rsidP="00070566">
      <w:pPr>
        <w:pStyle w:val="1"/>
        <w:rPr>
          <w:rFonts w:hAnsi="宋体"/>
        </w:rPr>
      </w:pPr>
      <w:bookmarkStart w:id="74" w:name="_Toc70922396"/>
      <w:r w:rsidRPr="003E36C2">
        <w:lastRenderedPageBreak/>
        <w:t>3</w:t>
      </w:r>
      <w:bookmarkEnd w:id="67"/>
      <w:r w:rsidR="003B782E" w:rsidRPr="003E36C2">
        <w:t xml:space="preserve">  </w:t>
      </w:r>
      <w:proofErr w:type="spellStart"/>
      <w:r w:rsidR="003B0D5A">
        <w:rPr>
          <w:rFonts w:hint="eastAsia"/>
        </w:rPr>
        <w:t>情感分析系统</w:t>
      </w:r>
      <w:bookmarkEnd w:id="68"/>
      <w:bookmarkEnd w:id="69"/>
      <w:bookmarkEnd w:id="70"/>
      <w:bookmarkEnd w:id="71"/>
      <w:bookmarkEnd w:id="72"/>
      <w:bookmarkEnd w:id="73"/>
      <w:bookmarkEnd w:id="74"/>
      <w:r w:rsidR="000702F9">
        <w:rPr>
          <w:rFonts w:hint="eastAsia"/>
          <w:lang w:eastAsia="zh-CN"/>
        </w:rPr>
        <w:t>实验</w:t>
      </w:r>
      <w:proofErr w:type="spellEnd"/>
    </w:p>
    <w:p w14:paraId="1F23D437" w14:textId="122C6A78" w:rsidR="00231613" w:rsidRDefault="00231613" w:rsidP="00231613">
      <w:pPr>
        <w:pStyle w:val="1"/>
        <w:spacing w:before="129"/>
        <w:rPr>
          <w:rFonts w:ascii="inherit" w:hAnsi="inherit"/>
          <w:color w:val="000000"/>
          <w:kern w:val="36"/>
          <w:sz w:val="39"/>
          <w:szCs w:val="39"/>
        </w:rPr>
      </w:pPr>
      <w:bookmarkStart w:id="75" w:name="_Toc326347355"/>
      <w:bookmarkStart w:id="76" w:name="_Toc357776370"/>
      <w:bookmarkStart w:id="77" w:name="_Toc357776464"/>
      <w:bookmarkStart w:id="78" w:name="_Toc357863968"/>
      <w:bookmarkStart w:id="79" w:name="_Toc357865354"/>
      <w:bookmarkStart w:id="80" w:name="_Toc357870913"/>
      <w:bookmarkStart w:id="81" w:name="_Toc70922397"/>
      <w:r w:rsidRPr="003B782E">
        <w:rPr>
          <w:lang w:eastAsia="zh-CN"/>
        </w:rPr>
        <w:t>3.1</w:t>
      </w:r>
      <w:r>
        <w:rPr>
          <w:rFonts w:hint="eastAsia"/>
          <w:lang w:eastAsia="zh-CN"/>
        </w:rPr>
        <w:t xml:space="preserve">  </w:t>
      </w:r>
      <w:bookmarkStart w:id="82" w:name="_Toc326347356"/>
      <w:bookmarkStart w:id="83" w:name="_Toc357776373"/>
      <w:bookmarkStart w:id="84" w:name="_Toc357776467"/>
      <w:bookmarkStart w:id="85" w:name="_Toc357863971"/>
      <w:bookmarkStart w:id="86" w:name="_Toc357865357"/>
      <w:bookmarkStart w:id="87" w:name="_Toc357870914"/>
      <w:bookmarkStart w:id="88" w:name="_Toc70922398"/>
      <w:bookmarkEnd w:id="75"/>
      <w:bookmarkEnd w:id="76"/>
      <w:bookmarkEnd w:id="77"/>
      <w:bookmarkEnd w:id="78"/>
      <w:bookmarkEnd w:id="79"/>
      <w:bookmarkEnd w:id="80"/>
      <w:bookmarkEnd w:id="81"/>
      <w:r w:rsidR="005C0C7F">
        <w:rPr>
          <w:rFonts w:hint="eastAsia"/>
          <w:lang w:eastAsia="zh-CN"/>
        </w:rPr>
        <w:t>实验</w:t>
      </w:r>
      <w:r>
        <w:rPr>
          <w:rFonts w:hint="eastAsia"/>
          <w:lang w:eastAsia="zh-CN"/>
        </w:rPr>
        <w:t>介绍</w:t>
      </w:r>
      <w:r w:rsidR="005C0C7F">
        <w:rPr>
          <w:rFonts w:hint="eastAsia"/>
          <w:lang w:eastAsia="zh-CN"/>
        </w:rPr>
        <w:t>和数据读取</w:t>
      </w:r>
    </w:p>
    <w:p w14:paraId="3C90F35C" w14:textId="77777777" w:rsidR="00231613" w:rsidRDefault="00231613" w:rsidP="00231613">
      <w:pPr>
        <w:pStyle w:val="a5"/>
        <w:spacing w:before="240" w:beforeAutospacing="0" w:after="0" w:afterAutospacing="0"/>
        <w:rPr>
          <w:color w:val="000000"/>
          <w:szCs w:val="24"/>
        </w:rPr>
      </w:pPr>
      <w:r>
        <w:rPr>
          <w:color w:val="000000"/>
        </w:rPr>
        <w:t>我们希望通过深度学习进行情感预测，尝试超越传统机器学习算法的情感分析表现。</w:t>
      </w:r>
    </w:p>
    <w:p w14:paraId="1FD4DECD" w14:textId="77777777" w:rsidR="00231613" w:rsidRDefault="00231613" w:rsidP="00231613">
      <w:pPr>
        <w:pStyle w:val="a5"/>
        <w:spacing w:before="240" w:beforeAutospacing="0" w:after="0" w:afterAutospacing="0"/>
        <w:rPr>
          <w:color w:val="000000"/>
        </w:rPr>
      </w:pPr>
      <w:r>
        <w:rPr>
          <w:color w:val="000000"/>
        </w:rPr>
        <w:t>我们主要探索下列方面：</w:t>
      </w:r>
    </w:p>
    <w:p w14:paraId="447411CC" w14:textId="77777777" w:rsidR="00231613" w:rsidRDefault="00231613" w:rsidP="00231613">
      <w:pPr>
        <w:pStyle w:val="a5"/>
        <w:spacing w:before="240" w:beforeAutospacing="0" w:after="0" w:afterAutospacing="0"/>
        <w:rPr>
          <w:color w:val="000000"/>
        </w:rPr>
      </w:pPr>
      <w:r>
        <w:rPr>
          <w:color w:val="000000"/>
        </w:rPr>
        <w:t xml:space="preserve">*使用适应深度学习模型 </w:t>
      </w:r>
    </w:p>
    <w:p w14:paraId="33DBA935" w14:textId="77777777" w:rsidR="00231613" w:rsidRDefault="00231613" w:rsidP="00231613">
      <w:pPr>
        <w:pStyle w:val="a5"/>
        <w:spacing w:before="240" w:beforeAutospacing="0" w:after="0" w:afterAutospacing="0"/>
        <w:rPr>
          <w:color w:val="000000"/>
        </w:rPr>
      </w:pPr>
      <w:r>
        <w:rPr>
          <w:color w:val="000000"/>
        </w:rPr>
        <w:t xml:space="preserve">*识别并处理过度拟合 </w:t>
      </w:r>
    </w:p>
    <w:p w14:paraId="0CF737E4" w14:textId="77777777" w:rsidR="00231613" w:rsidRDefault="00231613" w:rsidP="00231613">
      <w:pPr>
        <w:pStyle w:val="a5"/>
        <w:spacing w:before="240" w:beforeAutospacing="0" w:after="0" w:afterAutospacing="0"/>
        <w:rPr>
          <w:color w:val="000000"/>
        </w:rPr>
      </w:pPr>
      <w:r>
        <w:rPr>
          <w:color w:val="000000"/>
        </w:rPr>
        <w:t xml:space="preserve">*使用单词嵌入 </w:t>
      </w:r>
    </w:p>
    <w:p w14:paraId="0327CCF2" w14:textId="3C26BD6E" w:rsidR="00231613" w:rsidRDefault="00231613" w:rsidP="00231613">
      <w:pPr>
        <w:pStyle w:val="a5"/>
        <w:spacing w:before="240" w:beforeAutospacing="0" w:after="0" w:afterAutospacing="0"/>
        <w:rPr>
          <w:color w:val="000000"/>
        </w:rPr>
      </w:pPr>
      <w:r>
        <w:rPr>
          <w:color w:val="000000"/>
        </w:rPr>
        <w:t>*建立在预先训练的模型上</w:t>
      </w:r>
    </w:p>
    <w:p w14:paraId="353DEA45" w14:textId="6DC7882A" w:rsidR="00C059EE" w:rsidRDefault="00C059EE" w:rsidP="00231613">
      <w:pPr>
        <w:pStyle w:val="a5"/>
        <w:spacing w:before="240" w:beforeAutospacing="0" w:after="0" w:afterAutospacing="0"/>
        <w:rPr>
          <w:color w:val="000000"/>
        </w:rPr>
      </w:pPr>
    </w:p>
    <w:p w14:paraId="6525F0BF" w14:textId="43E64243" w:rsidR="00C059EE" w:rsidRPr="00C059EE" w:rsidRDefault="00C059EE" w:rsidP="00C059EE">
      <w:pPr>
        <w:pStyle w:val="a5"/>
        <w:spacing w:before="240"/>
        <w:rPr>
          <w:rFonts w:hint="eastAsia"/>
          <w:color w:val="000000"/>
        </w:rPr>
      </w:pPr>
      <w:r w:rsidRPr="00C059EE">
        <w:rPr>
          <w:rFonts w:hint="eastAsia"/>
          <w:color w:val="000000"/>
        </w:rPr>
        <w:t>我们使用推文数据读取csv并执行随机</w:t>
      </w:r>
      <w:r>
        <w:rPr>
          <w:rFonts w:hint="eastAsia"/>
          <w:color w:val="000000"/>
        </w:rPr>
        <w:t>化数据</w:t>
      </w:r>
      <w:r w:rsidRPr="00C059EE">
        <w:rPr>
          <w:rFonts w:hint="eastAsia"/>
          <w:color w:val="000000"/>
        </w:rPr>
        <w:t>。 好的做法是在训练和测试集之间拆分之前先对数据进行混洗。 这样，情感等级在</w:t>
      </w:r>
      <w:r>
        <w:rPr>
          <w:rFonts w:hint="eastAsia"/>
          <w:color w:val="000000"/>
        </w:rPr>
        <w:t>训练集</w:t>
      </w:r>
      <w:r w:rsidRPr="00C059EE">
        <w:rPr>
          <w:rFonts w:hint="eastAsia"/>
          <w:color w:val="000000"/>
        </w:rPr>
        <w:t>和测试</w:t>
      </w:r>
      <w:r>
        <w:rPr>
          <w:rFonts w:hint="eastAsia"/>
          <w:color w:val="000000"/>
        </w:rPr>
        <w:t>集</w:t>
      </w:r>
      <w:r w:rsidRPr="00C059EE">
        <w:rPr>
          <w:rFonts w:hint="eastAsia"/>
          <w:color w:val="000000"/>
        </w:rPr>
        <w:t>上平均分配。</w:t>
      </w:r>
    </w:p>
    <w:p w14:paraId="7B91B643" w14:textId="127CAE3C" w:rsidR="00C059EE" w:rsidRDefault="002320E8" w:rsidP="00C059EE">
      <w:pPr>
        <w:pStyle w:val="a5"/>
        <w:spacing w:before="240"/>
        <w:rPr>
          <w:color w:val="000000"/>
        </w:rPr>
      </w:pPr>
      <w:r>
        <w:rPr>
          <w:noProof/>
          <w:color w:val="000000"/>
        </w:rPr>
        <w:drawing>
          <wp:inline distT="0" distB="0" distL="0" distR="0" wp14:anchorId="26E7D08C" wp14:editId="7311F1F8">
            <wp:extent cx="5759450" cy="4013200"/>
            <wp:effectExtent l="0" t="0" r="635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20">
                      <a:extLst>
                        <a:ext uri="{28A0092B-C50C-407E-A947-70E740481C1C}">
                          <a14:useLocalDpi xmlns:a14="http://schemas.microsoft.com/office/drawing/2010/main" val="0"/>
                        </a:ext>
                      </a:extLst>
                    </a:blip>
                    <a:stretch>
                      <a:fillRect/>
                    </a:stretch>
                  </pic:blipFill>
                  <pic:spPr>
                    <a:xfrm>
                      <a:off x="0" y="0"/>
                      <a:ext cx="5759450" cy="4013200"/>
                    </a:xfrm>
                    <a:prstGeom prst="rect">
                      <a:avLst/>
                    </a:prstGeom>
                  </pic:spPr>
                </pic:pic>
              </a:graphicData>
            </a:graphic>
          </wp:inline>
        </w:drawing>
      </w:r>
    </w:p>
    <w:p w14:paraId="5434E014" w14:textId="48452ACD" w:rsidR="002320E8" w:rsidRDefault="002320E8" w:rsidP="00C059EE">
      <w:pPr>
        <w:pStyle w:val="a5"/>
        <w:spacing w:before="240"/>
        <w:rPr>
          <w:color w:val="000000"/>
        </w:rPr>
      </w:pPr>
      <w:r>
        <w:rPr>
          <w:rFonts w:hint="eastAsia"/>
          <w:noProof/>
          <w:color w:val="000000"/>
        </w:rPr>
        <w:lastRenderedPageBreak/>
        <w:drawing>
          <wp:inline distT="0" distB="0" distL="0" distR="0" wp14:anchorId="79F85C80" wp14:editId="370B5192">
            <wp:extent cx="5759450" cy="643255"/>
            <wp:effectExtent l="0" t="0" r="6350" b="444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643255"/>
                    </a:xfrm>
                    <a:prstGeom prst="rect">
                      <a:avLst/>
                    </a:prstGeom>
                  </pic:spPr>
                </pic:pic>
              </a:graphicData>
            </a:graphic>
          </wp:inline>
        </w:drawing>
      </w:r>
    </w:p>
    <w:p w14:paraId="2087CF5E" w14:textId="7BD51CEE" w:rsidR="002320E8" w:rsidRPr="0094552F" w:rsidRDefault="002320E8" w:rsidP="00C059EE">
      <w:pPr>
        <w:pStyle w:val="a5"/>
        <w:spacing w:before="240"/>
        <w:rPr>
          <w:rFonts w:hint="eastAsia"/>
          <w:color w:val="000000"/>
        </w:rPr>
      </w:pPr>
      <w:r>
        <w:rPr>
          <w:rFonts w:hint="eastAsia"/>
          <w:noProof/>
          <w:color w:val="000000"/>
        </w:rPr>
        <w:drawing>
          <wp:inline distT="0" distB="0" distL="0" distR="0" wp14:anchorId="39C3DC49" wp14:editId="268CAE92">
            <wp:extent cx="5759450" cy="3246120"/>
            <wp:effectExtent l="0" t="0" r="6350" b="508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pic:nvPicPr>
                  <pic:blipFill>
                    <a:blip r:embed="rId22">
                      <a:extLst>
                        <a:ext uri="{28A0092B-C50C-407E-A947-70E740481C1C}">
                          <a14:useLocalDpi xmlns:a14="http://schemas.microsoft.com/office/drawing/2010/main" val="0"/>
                        </a:ext>
                      </a:extLst>
                    </a:blip>
                    <a:stretch>
                      <a:fillRect/>
                    </a:stretch>
                  </pic:blipFill>
                  <pic:spPr>
                    <a:xfrm>
                      <a:off x="0" y="0"/>
                      <a:ext cx="5759450" cy="3246120"/>
                    </a:xfrm>
                    <a:prstGeom prst="rect">
                      <a:avLst/>
                    </a:prstGeom>
                  </pic:spPr>
                </pic:pic>
              </a:graphicData>
            </a:graphic>
          </wp:inline>
        </w:drawing>
      </w:r>
    </w:p>
    <w:p w14:paraId="1ABFA3BA" w14:textId="69982659" w:rsidR="00C059EE" w:rsidRDefault="00C059EE" w:rsidP="00C059EE">
      <w:pPr>
        <w:pStyle w:val="a5"/>
        <w:spacing w:before="240" w:beforeAutospacing="0" w:after="0" w:afterAutospacing="0"/>
        <w:rPr>
          <w:rFonts w:hint="eastAsia"/>
          <w:color w:val="000000"/>
        </w:rPr>
      </w:pPr>
      <w:r w:rsidRPr="00C059EE">
        <w:rPr>
          <w:rFonts w:hint="eastAsia"/>
          <w:color w:val="000000"/>
        </w:rPr>
        <w:t>我们只将text列作为输入，而</w:t>
      </w:r>
      <w:proofErr w:type="spellStart"/>
      <w:r w:rsidRPr="00C059EE">
        <w:rPr>
          <w:rFonts w:hint="eastAsia"/>
          <w:color w:val="000000"/>
        </w:rPr>
        <w:t>airen_sentiment</w:t>
      </w:r>
      <w:proofErr w:type="spellEnd"/>
      <w:r w:rsidRPr="00C059EE">
        <w:rPr>
          <w:rFonts w:hint="eastAsia"/>
          <w:color w:val="000000"/>
        </w:rPr>
        <w:t>列作为</w:t>
      </w:r>
      <w:r w:rsidR="0094552F">
        <w:rPr>
          <w:rFonts w:hint="eastAsia"/>
          <w:color w:val="000000"/>
        </w:rPr>
        <w:t>输出目标</w:t>
      </w:r>
      <w:r w:rsidRPr="00C059EE">
        <w:rPr>
          <w:rFonts w:hint="eastAsia"/>
          <w:color w:val="000000"/>
        </w:rPr>
        <w:t>。</w:t>
      </w:r>
    </w:p>
    <w:p w14:paraId="28EE0C59" w14:textId="77777777" w:rsidR="00231613" w:rsidRDefault="00231613" w:rsidP="00231613">
      <w:pPr>
        <w:shd w:val="clear" w:color="auto" w:fill="FFFFFF"/>
        <w:rPr>
          <w:rFonts w:ascii="Helvetica Neue" w:hAnsi="Helvetica Neue"/>
          <w:color w:val="000000"/>
          <w:szCs w:val="21"/>
        </w:rPr>
      </w:pPr>
    </w:p>
    <w:p w14:paraId="4A907917" w14:textId="428D229F" w:rsidR="00DF24E4" w:rsidRPr="00DF24E4" w:rsidRDefault="00231613" w:rsidP="00DF24E4">
      <w:pPr>
        <w:pStyle w:val="1"/>
        <w:shd w:val="clear" w:color="auto" w:fill="FFFFFF"/>
        <w:spacing w:before="129"/>
        <w:rPr>
          <w:lang w:eastAsia="zh-CN"/>
        </w:rPr>
      </w:pPr>
      <w:r w:rsidRPr="003B782E">
        <w:rPr>
          <w:lang w:eastAsia="zh-CN"/>
        </w:rPr>
        <w:t>3.2</w:t>
      </w:r>
      <w:r>
        <w:rPr>
          <w:rFonts w:hint="eastAsia"/>
          <w:lang w:eastAsia="zh-CN"/>
        </w:rPr>
        <w:t xml:space="preserve"> </w:t>
      </w:r>
      <w:bookmarkEnd w:id="82"/>
      <w:bookmarkEnd w:id="83"/>
      <w:bookmarkEnd w:id="84"/>
      <w:bookmarkEnd w:id="85"/>
      <w:bookmarkEnd w:id="86"/>
      <w:bookmarkEnd w:id="87"/>
      <w:bookmarkEnd w:id="88"/>
      <w:r w:rsidR="00DF24E4" w:rsidRPr="00DF24E4">
        <w:rPr>
          <w:lang w:eastAsia="zh-CN"/>
        </w:rPr>
        <w:t>Data preparation</w:t>
      </w:r>
    </w:p>
    <w:p w14:paraId="2202EBD9" w14:textId="7B06EB29" w:rsidR="009A343D" w:rsidRPr="009A343D" w:rsidRDefault="00300306" w:rsidP="009A343D">
      <w:pPr>
        <w:widowControl/>
        <w:jc w:val="left"/>
        <w:rPr>
          <w:rFonts w:hAnsi="宋体" w:hint="eastAsia"/>
          <w:sz w:val="24"/>
          <w:szCs w:val="24"/>
        </w:rPr>
      </w:pPr>
      <w:bookmarkStart w:id="89" w:name="_Toc326347357"/>
      <w:bookmarkStart w:id="90" w:name="_Toc357776374"/>
      <w:bookmarkStart w:id="91" w:name="_Toc357776468"/>
      <w:bookmarkStart w:id="92" w:name="_Toc357863972"/>
      <w:bookmarkStart w:id="93" w:name="_Toc357865358"/>
      <w:bookmarkStart w:id="94" w:name="_Toc357870915"/>
      <w:r>
        <w:rPr>
          <w:rFonts w:hAnsi="宋体"/>
          <w:sz w:val="24"/>
          <w:szCs w:val="24"/>
        </w:rPr>
        <w:tab/>
      </w:r>
      <w:r w:rsidR="00F73902" w:rsidRPr="00F73902">
        <w:rPr>
          <w:rFonts w:hAnsi="宋体"/>
          <w:sz w:val="24"/>
          <w:szCs w:val="24"/>
        </w:rPr>
        <w:t>数据清洗是指发现并纠正数据文件中可识别的错误的最后一道程序，包括检查</w:t>
      </w:r>
      <w:r w:rsidR="00F73902" w:rsidRPr="00F73902">
        <w:rPr>
          <w:rFonts w:hAnsi="宋体"/>
          <w:sz w:val="24"/>
          <w:szCs w:val="24"/>
        </w:rPr>
        <w:fldChar w:fldCharType="begin"/>
      </w:r>
      <w:r w:rsidR="00F73902" w:rsidRPr="00F73902">
        <w:rPr>
          <w:rFonts w:hAnsi="宋体"/>
          <w:sz w:val="24"/>
          <w:szCs w:val="24"/>
        </w:rPr>
        <w:instrText xml:space="preserve"> HYPERLINK "https://baike.baidu.com/item/%E6%95%B0%E6%8D%AE%E4%B8%80%E8%87%B4%E6%80%A7/9895547" \t "_blank" </w:instrText>
      </w:r>
      <w:r w:rsidR="00F73902" w:rsidRPr="00F73902">
        <w:rPr>
          <w:rFonts w:hAnsi="宋体"/>
          <w:sz w:val="24"/>
          <w:szCs w:val="24"/>
        </w:rPr>
        <w:fldChar w:fldCharType="separate"/>
      </w:r>
      <w:r w:rsidR="00F73902" w:rsidRPr="00F73902">
        <w:rPr>
          <w:rFonts w:hAnsi="宋体"/>
          <w:sz w:val="24"/>
          <w:szCs w:val="24"/>
        </w:rPr>
        <w:t>数据一致性</w:t>
      </w:r>
      <w:r w:rsidR="00F73902" w:rsidRPr="00F73902">
        <w:rPr>
          <w:rFonts w:hAnsi="宋体"/>
          <w:sz w:val="24"/>
          <w:szCs w:val="24"/>
        </w:rPr>
        <w:fldChar w:fldCharType="end"/>
      </w:r>
      <w:r w:rsidR="00F73902" w:rsidRPr="00F73902">
        <w:rPr>
          <w:rFonts w:hAnsi="宋体"/>
          <w:sz w:val="24"/>
          <w:szCs w:val="24"/>
        </w:rPr>
        <w:t>，处理无效值和</w:t>
      </w:r>
      <w:r w:rsidR="00F73902" w:rsidRPr="00F73902">
        <w:rPr>
          <w:rFonts w:hAnsi="宋体"/>
          <w:sz w:val="24"/>
          <w:szCs w:val="24"/>
        </w:rPr>
        <w:fldChar w:fldCharType="begin"/>
      </w:r>
      <w:r w:rsidR="00F73902" w:rsidRPr="00F73902">
        <w:rPr>
          <w:rFonts w:hAnsi="宋体"/>
          <w:sz w:val="24"/>
          <w:szCs w:val="24"/>
        </w:rPr>
        <w:instrText xml:space="preserve"> HYPERLINK "https://baike.baidu.com/item/%E7%BC%BA%E5%A4%B1%E5%80%BC/2336661" \t "_blank" </w:instrText>
      </w:r>
      <w:r w:rsidR="00F73902" w:rsidRPr="00F73902">
        <w:rPr>
          <w:rFonts w:hAnsi="宋体"/>
          <w:sz w:val="24"/>
          <w:szCs w:val="24"/>
        </w:rPr>
        <w:fldChar w:fldCharType="separate"/>
      </w:r>
      <w:r w:rsidR="00F73902" w:rsidRPr="00F73902">
        <w:rPr>
          <w:rFonts w:hAnsi="宋体"/>
          <w:sz w:val="24"/>
          <w:szCs w:val="24"/>
        </w:rPr>
        <w:t>缺失值</w:t>
      </w:r>
      <w:r w:rsidR="00F73902" w:rsidRPr="00F73902">
        <w:rPr>
          <w:rFonts w:hAnsi="宋体"/>
          <w:sz w:val="24"/>
          <w:szCs w:val="24"/>
        </w:rPr>
        <w:fldChar w:fldCharType="end"/>
      </w:r>
      <w:r w:rsidR="00F73902" w:rsidRPr="00F73902">
        <w:rPr>
          <w:rFonts w:hAnsi="宋体"/>
          <w:sz w:val="24"/>
          <w:szCs w:val="24"/>
        </w:rPr>
        <w:t>等。与问卷审核不同，录入后的数据清理一般是由计算机而不是人工完成。</w:t>
      </w:r>
      <w:r w:rsidR="009A343D" w:rsidRPr="009A343D">
        <w:rPr>
          <w:rFonts w:hAnsi="宋体" w:hint="eastAsia"/>
          <w:sz w:val="24"/>
          <w:szCs w:val="24"/>
        </w:rPr>
        <w:t>数据清洗</w:t>
      </w:r>
      <w:r w:rsidR="009A343D" w:rsidRPr="009A343D">
        <w:rPr>
          <w:rFonts w:hAnsi="宋体" w:hint="eastAsia"/>
          <w:sz w:val="24"/>
          <w:szCs w:val="24"/>
        </w:rPr>
        <w:t>(Data cleaning)</w:t>
      </w:r>
      <w:r w:rsidR="009A343D" w:rsidRPr="009A343D">
        <w:rPr>
          <w:rFonts w:hAnsi="宋体" w:hint="eastAsia"/>
          <w:sz w:val="24"/>
          <w:szCs w:val="24"/>
        </w:rPr>
        <w:t>–</w:t>
      </w:r>
      <w:r w:rsidR="009A343D" w:rsidRPr="009A343D">
        <w:rPr>
          <w:rFonts w:hAnsi="宋体" w:hint="eastAsia"/>
          <w:sz w:val="24"/>
          <w:szCs w:val="24"/>
        </w:rPr>
        <w:t xml:space="preserve"> </w:t>
      </w:r>
      <w:r w:rsidR="009A343D" w:rsidRPr="009A343D">
        <w:rPr>
          <w:rFonts w:hAnsi="宋体" w:hint="eastAsia"/>
          <w:sz w:val="24"/>
          <w:szCs w:val="24"/>
        </w:rPr>
        <w:t>对数据进行重新审查和校验的过程，目的在于删除重复信息、纠正存在的错误，并提供数据一致性。</w:t>
      </w:r>
    </w:p>
    <w:p w14:paraId="651E96F8" w14:textId="77777777" w:rsidR="009A343D" w:rsidRPr="009A343D" w:rsidRDefault="009A343D" w:rsidP="009A343D">
      <w:pPr>
        <w:widowControl/>
        <w:jc w:val="left"/>
        <w:rPr>
          <w:rFonts w:hAnsi="宋体" w:hint="eastAsia"/>
          <w:sz w:val="24"/>
          <w:szCs w:val="24"/>
        </w:rPr>
      </w:pPr>
      <w:r w:rsidRPr="009A343D">
        <w:rPr>
          <w:rFonts w:hAnsi="宋体" w:hint="eastAsia"/>
          <w:sz w:val="24"/>
          <w:szCs w:val="24"/>
        </w:rPr>
        <w:t>数据清洗从名字上也看的出就是把“脏”的“洗掉”，指发现并纠正数据文件中可识别的错误的最后一道程序，包括检查数据一致性，处理无效值和缺失值等。因为数据仓库中的数据是面向某一主题的数据的集合，这些数据从多个业务系统中抽取而来而且包含历史数据，这样就避免不了有的数据是错误数据、有的数据相互之间有冲突，这些错误的或有冲突的数据显然是我们不想要的，称为“脏数据”。我们要按照一定的规则把“脏数据”“洗掉”，这就是数据清洗。而数据清洗的任务是过滤那些不符合要求的数据，将过滤的结果交给业务主管部门，确认是否过滤掉还是由业务单位修正之后再进行抽取。不符合要求的数据主要是有不完整的数据、错误的数据、重复的数据三大类。数据清洗是与问卷审核不同，录入后的数据清理一般是由计算机而不是人工完成</w:t>
      </w:r>
      <w:r w:rsidRPr="009A343D">
        <w:rPr>
          <w:rFonts w:hAnsi="宋体" w:hint="eastAsia"/>
          <w:sz w:val="24"/>
          <w:szCs w:val="24"/>
        </w:rPr>
        <w:t xml:space="preserve"> </w:t>
      </w:r>
      <w:r w:rsidRPr="009A343D">
        <w:rPr>
          <w:rFonts w:hAnsi="宋体" w:hint="eastAsia"/>
          <w:sz w:val="24"/>
          <w:szCs w:val="24"/>
        </w:rPr>
        <w:t>。</w:t>
      </w:r>
    </w:p>
    <w:p w14:paraId="619293F4" w14:textId="77777777" w:rsidR="009A343D" w:rsidRPr="009A343D" w:rsidRDefault="009A343D" w:rsidP="009A343D">
      <w:pPr>
        <w:widowControl/>
        <w:jc w:val="left"/>
        <w:rPr>
          <w:rFonts w:hAnsi="宋体" w:hint="eastAsia"/>
          <w:sz w:val="24"/>
          <w:szCs w:val="24"/>
        </w:rPr>
      </w:pPr>
      <w:r w:rsidRPr="009A343D">
        <w:rPr>
          <w:rFonts w:hAnsi="宋体" w:hint="eastAsia"/>
          <w:sz w:val="24"/>
          <w:szCs w:val="24"/>
        </w:rPr>
        <w:t>一致性检查</w:t>
      </w:r>
    </w:p>
    <w:p w14:paraId="4F42D05B" w14:textId="77777777" w:rsidR="009A343D" w:rsidRPr="009A343D" w:rsidRDefault="009A343D" w:rsidP="009A343D">
      <w:pPr>
        <w:widowControl/>
        <w:jc w:val="left"/>
        <w:rPr>
          <w:rFonts w:hAnsi="宋体" w:hint="eastAsia"/>
          <w:sz w:val="24"/>
          <w:szCs w:val="24"/>
        </w:rPr>
      </w:pPr>
      <w:r w:rsidRPr="009A343D">
        <w:rPr>
          <w:rFonts w:hAnsi="宋体" w:hint="eastAsia"/>
          <w:sz w:val="24"/>
          <w:szCs w:val="24"/>
        </w:rPr>
        <w:lastRenderedPageBreak/>
        <w:t>一致性检查</w:t>
      </w:r>
      <w:r w:rsidRPr="009A343D">
        <w:rPr>
          <w:rFonts w:hAnsi="宋体" w:hint="eastAsia"/>
          <w:sz w:val="24"/>
          <w:szCs w:val="24"/>
        </w:rPr>
        <w:t>(consistency check)</w:t>
      </w:r>
      <w:r w:rsidRPr="009A343D">
        <w:rPr>
          <w:rFonts w:hAnsi="宋体" w:hint="eastAsia"/>
          <w:sz w:val="24"/>
          <w:szCs w:val="24"/>
        </w:rPr>
        <w:t>是根据每个变量的合理取值范围和相互关系，检查数据是否合乎要求，发现超出正常范围、逻辑上不合理或者相互矛盾的数据。例如，用</w:t>
      </w:r>
      <w:r w:rsidRPr="009A343D">
        <w:rPr>
          <w:rFonts w:hAnsi="宋体" w:hint="eastAsia"/>
          <w:sz w:val="24"/>
          <w:szCs w:val="24"/>
        </w:rPr>
        <w:t>1-7</w:t>
      </w:r>
      <w:r w:rsidRPr="009A343D">
        <w:rPr>
          <w:rFonts w:hAnsi="宋体" w:hint="eastAsia"/>
          <w:sz w:val="24"/>
          <w:szCs w:val="24"/>
        </w:rPr>
        <w:t>级量表测量的变量出现了</w:t>
      </w:r>
      <w:r w:rsidRPr="009A343D">
        <w:rPr>
          <w:rFonts w:hAnsi="宋体" w:hint="eastAsia"/>
          <w:sz w:val="24"/>
          <w:szCs w:val="24"/>
        </w:rPr>
        <w:t>0</w:t>
      </w:r>
      <w:r w:rsidRPr="009A343D">
        <w:rPr>
          <w:rFonts w:hAnsi="宋体" w:hint="eastAsia"/>
          <w:sz w:val="24"/>
          <w:szCs w:val="24"/>
        </w:rPr>
        <w:t>值，体重出现了负数，都应视为超出正常值域范围。</w:t>
      </w:r>
      <w:r w:rsidRPr="009A343D">
        <w:rPr>
          <w:rFonts w:hAnsi="宋体" w:hint="eastAsia"/>
          <w:sz w:val="24"/>
          <w:szCs w:val="24"/>
        </w:rPr>
        <w:t>SPSS</w:t>
      </w:r>
      <w:r w:rsidRPr="009A343D">
        <w:rPr>
          <w:rFonts w:hAnsi="宋体" w:hint="eastAsia"/>
          <w:sz w:val="24"/>
          <w:szCs w:val="24"/>
        </w:rPr>
        <w:t>、</w:t>
      </w:r>
      <w:r w:rsidRPr="009A343D">
        <w:rPr>
          <w:rFonts w:hAnsi="宋体" w:hint="eastAsia"/>
          <w:sz w:val="24"/>
          <w:szCs w:val="24"/>
        </w:rPr>
        <w:t>SAS</w:t>
      </w:r>
      <w:r w:rsidRPr="009A343D">
        <w:rPr>
          <w:rFonts w:hAnsi="宋体" w:hint="eastAsia"/>
          <w:sz w:val="24"/>
          <w:szCs w:val="24"/>
        </w:rPr>
        <w:t>、和</w:t>
      </w:r>
      <w:r w:rsidRPr="009A343D">
        <w:rPr>
          <w:rFonts w:hAnsi="宋体" w:hint="eastAsia"/>
          <w:sz w:val="24"/>
          <w:szCs w:val="24"/>
        </w:rPr>
        <w:t>Excel</w:t>
      </w:r>
      <w:r w:rsidRPr="009A343D">
        <w:rPr>
          <w:rFonts w:hAnsi="宋体" w:hint="eastAsia"/>
          <w:sz w:val="24"/>
          <w:szCs w:val="24"/>
        </w:rPr>
        <w:t>等计算机软件都能够根据定义的取值范围，自动识别每个超出范围的变量值。具有逻辑上不一致性的答案可能以多种形式出现：例如，许多调查对象说自己开车上班，又报告没有汽车；或者调查对象报告自己是某品牌的重度购买者和使用者，但同时又在熟悉程度量表上给了很低的分值。发现不一致时，要列出问卷序号、记录序号、变量名称、错误类别等，便于进一步核对和纠正。</w:t>
      </w:r>
    </w:p>
    <w:p w14:paraId="51400F4B" w14:textId="77777777" w:rsidR="009A343D" w:rsidRPr="009A343D" w:rsidRDefault="009A343D" w:rsidP="009A343D">
      <w:pPr>
        <w:widowControl/>
        <w:jc w:val="left"/>
        <w:rPr>
          <w:rFonts w:hAnsi="宋体" w:hint="eastAsia"/>
          <w:sz w:val="24"/>
          <w:szCs w:val="24"/>
        </w:rPr>
      </w:pPr>
      <w:r w:rsidRPr="009A343D">
        <w:rPr>
          <w:rFonts w:hAnsi="宋体" w:hint="eastAsia"/>
          <w:sz w:val="24"/>
          <w:szCs w:val="24"/>
        </w:rPr>
        <w:t>无效值和缺失值的处理</w:t>
      </w:r>
    </w:p>
    <w:p w14:paraId="2197A117" w14:textId="7AF1BCA4" w:rsidR="009A343D" w:rsidRPr="009A343D" w:rsidRDefault="00D55FCD" w:rsidP="009A343D">
      <w:pPr>
        <w:widowControl/>
        <w:jc w:val="left"/>
        <w:rPr>
          <w:rFonts w:hAnsi="宋体" w:hint="eastAsia"/>
          <w:sz w:val="24"/>
          <w:szCs w:val="24"/>
        </w:rPr>
      </w:pPr>
      <w:r>
        <w:rPr>
          <w:rFonts w:hAnsi="宋体"/>
          <w:sz w:val="24"/>
          <w:szCs w:val="24"/>
        </w:rPr>
        <w:tab/>
      </w:r>
      <w:r w:rsidR="009A343D" w:rsidRPr="009A343D">
        <w:rPr>
          <w:rFonts w:hAnsi="宋体" w:hint="eastAsia"/>
          <w:sz w:val="24"/>
          <w:szCs w:val="24"/>
        </w:rPr>
        <w:t>由于调查、编码和录入误差，数据中可能存在一些无效值和缺失值，需要给予适当的处理。常用的处理方法有：估算，整例删除，变量删除和成对删除。</w:t>
      </w:r>
    </w:p>
    <w:p w14:paraId="510BB7F6" w14:textId="77777777" w:rsidR="009A343D" w:rsidRPr="009A343D" w:rsidRDefault="009A343D" w:rsidP="009A343D">
      <w:pPr>
        <w:widowControl/>
        <w:jc w:val="left"/>
        <w:rPr>
          <w:rFonts w:hAnsi="宋体" w:hint="eastAsia"/>
          <w:sz w:val="24"/>
          <w:szCs w:val="24"/>
        </w:rPr>
      </w:pPr>
      <w:r w:rsidRPr="009A343D">
        <w:rPr>
          <w:rFonts w:hAnsi="宋体" w:hint="eastAsia"/>
          <w:sz w:val="24"/>
          <w:szCs w:val="24"/>
        </w:rPr>
        <w:t>估算</w:t>
      </w:r>
      <w:r w:rsidRPr="009A343D">
        <w:rPr>
          <w:rFonts w:hAnsi="宋体" w:hint="eastAsia"/>
          <w:sz w:val="24"/>
          <w:szCs w:val="24"/>
        </w:rPr>
        <w:t>(estimation)</w:t>
      </w:r>
      <w:r w:rsidRPr="009A343D">
        <w:rPr>
          <w:rFonts w:hAnsi="宋体" w:hint="eastAsia"/>
          <w:sz w:val="24"/>
          <w:szCs w:val="24"/>
        </w:rPr>
        <w:t>。最简单的办法就是用某个变量的样本均值、中位数或众数代替无效值和缺失值。这种办法简单，但没有充分考虑数据中已有的信息，误差可能较大。另一种办法就是根据调查对象对其他问题的答案，通过变量之间的相关分析或逻辑推论进行估计。例如，某一产品的拥有情况可能与家庭收入有关，可以根据调查对象的家庭收入推算拥有这一产品的可能性。</w:t>
      </w:r>
    </w:p>
    <w:p w14:paraId="499D3295" w14:textId="2187EFA1" w:rsidR="009A343D" w:rsidRPr="009A343D" w:rsidRDefault="00352301" w:rsidP="009A343D">
      <w:pPr>
        <w:widowControl/>
        <w:jc w:val="left"/>
        <w:rPr>
          <w:rFonts w:hAnsi="宋体" w:hint="eastAsia"/>
          <w:sz w:val="24"/>
          <w:szCs w:val="24"/>
        </w:rPr>
      </w:pPr>
      <w:r>
        <w:rPr>
          <w:rFonts w:hAnsi="宋体"/>
          <w:sz w:val="24"/>
          <w:szCs w:val="24"/>
        </w:rPr>
        <w:tab/>
      </w:r>
      <w:r w:rsidR="009A343D" w:rsidRPr="009A343D">
        <w:rPr>
          <w:rFonts w:hAnsi="宋体" w:hint="eastAsia"/>
          <w:sz w:val="24"/>
          <w:szCs w:val="24"/>
        </w:rPr>
        <w:t>整例删除</w:t>
      </w:r>
      <w:r w:rsidR="009A343D" w:rsidRPr="009A343D">
        <w:rPr>
          <w:rFonts w:hAnsi="宋体" w:hint="eastAsia"/>
          <w:sz w:val="24"/>
          <w:szCs w:val="24"/>
        </w:rPr>
        <w:t>(</w:t>
      </w:r>
      <w:proofErr w:type="spellStart"/>
      <w:r w:rsidR="009A343D" w:rsidRPr="009A343D">
        <w:rPr>
          <w:rFonts w:hAnsi="宋体" w:hint="eastAsia"/>
          <w:sz w:val="24"/>
          <w:szCs w:val="24"/>
        </w:rPr>
        <w:t>casewise</w:t>
      </w:r>
      <w:proofErr w:type="spellEnd"/>
      <w:r w:rsidR="009A343D" w:rsidRPr="009A343D">
        <w:rPr>
          <w:rFonts w:hAnsi="宋体" w:hint="eastAsia"/>
          <w:sz w:val="24"/>
          <w:szCs w:val="24"/>
        </w:rPr>
        <w:t xml:space="preserve"> deletion)</w:t>
      </w:r>
      <w:r w:rsidR="009A343D" w:rsidRPr="009A343D">
        <w:rPr>
          <w:rFonts w:hAnsi="宋体" w:hint="eastAsia"/>
          <w:sz w:val="24"/>
          <w:szCs w:val="24"/>
        </w:rPr>
        <w:t>是剔除含有缺失值的样本。由于很多问卷都可能存在缺失值，这种做法的结果可能导致有效样本量大大减少，无法充分利用已经收集到的数据。因此，只适合关键变量缺失，或者含有无效值或缺失值的样本比重很小的情况。</w:t>
      </w:r>
    </w:p>
    <w:p w14:paraId="2EAA4C48" w14:textId="77777777" w:rsidR="009A343D" w:rsidRPr="009A343D" w:rsidRDefault="009A343D" w:rsidP="009A343D">
      <w:pPr>
        <w:widowControl/>
        <w:jc w:val="left"/>
        <w:rPr>
          <w:rFonts w:hAnsi="宋体" w:hint="eastAsia"/>
          <w:sz w:val="24"/>
          <w:szCs w:val="24"/>
        </w:rPr>
      </w:pPr>
      <w:r w:rsidRPr="009A343D">
        <w:rPr>
          <w:rFonts w:hAnsi="宋体" w:hint="eastAsia"/>
          <w:sz w:val="24"/>
          <w:szCs w:val="24"/>
        </w:rPr>
        <w:t>变量删除</w:t>
      </w:r>
      <w:r w:rsidRPr="009A343D">
        <w:rPr>
          <w:rFonts w:hAnsi="宋体" w:hint="eastAsia"/>
          <w:sz w:val="24"/>
          <w:szCs w:val="24"/>
        </w:rPr>
        <w:t>(variable deletion)</w:t>
      </w:r>
      <w:r w:rsidRPr="009A343D">
        <w:rPr>
          <w:rFonts w:hAnsi="宋体" w:hint="eastAsia"/>
          <w:sz w:val="24"/>
          <w:szCs w:val="24"/>
        </w:rPr>
        <w:t>。如果某一变量的无效值和缺失值很多，而且该变量对于所研究的问题不是特别重要，则可以考虑将该变量删除。这种做法减少了供分析用的变量数目，但没有改变样本量。</w:t>
      </w:r>
    </w:p>
    <w:p w14:paraId="563D2AF0" w14:textId="7700A58A" w:rsidR="009A343D" w:rsidRPr="009A343D" w:rsidRDefault="00352301" w:rsidP="009A343D">
      <w:pPr>
        <w:widowControl/>
        <w:jc w:val="left"/>
        <w:rPr>
          <w:rFonts w:hAnsi="宋体" w:hint="eastAsia"/>
          <w:sz w:val="24"/>
          <w:szCs w:val="24"/>
        </w:rPr>
      </w:pPr>
      <w:r>
        <w:rPr>
          <w:rFonts w:hAnsi="宋体"/>
          <w:sz w:val="24"/>
          <w:szCs w:val="24"/>
        </w:rPr>
        <w:tab/>
      </w:r>
      <w:r w:rsidR="009A343D" w:rsidRPr="009A343D">
        <w:rPr>
          <w:rFonts w:hAnsi="宋体" w:hint="eastAsia"/>
          <w:sz w:val="24"/>
          <w:szCs w:val="24"/>
        </w:rPr>
        <w:t>成对删除</w:t>
      </w:r>
      <w:r w:rsidR="009A343D" w:rsidRPr="009A343D">
        <w:rPr>
          <w:rFonts w:hAnsi="宋体" w:hint="eastAsia"/>
          <w:sz w:val="24"/>
          <w:szCs w:val="24"/>
        </w:rPr>
        <w:t>(pairwise deletion)</w:t>
      </w:r>
      <w:r w:rsidR="009A343D" w:rsidRPr="009A343D">
        <w:rPr>
          <w:rFonts w:hAnsi="宋体" w:hint="eastAsia"/>
          <w:sz w:val="24"/>
          <w:szCs w:val="24"/>
        </w:rPr>
        <w:t>是用一个特殊码</w:t>
      </w:r>
      <w:r w:rsidR="009A343D" w:rsidRPr="009A343D">
        <w:rPr>
          <w:rFonts w:hAnsi="宋体" w:hint="eastAsia"/>
          <w:sz w:val="24"/>
          <w:szCs w:val="24"/>
        </w:rPr>
        <w:t>(</w:t>
      </w:r>
      <w:r w:rsidR="009A343D" w:rsidRPr="009A343D">
        <w:rPr>
          <w:rFonts w:hAnsi="宋体" w:hint="eastAsia"/>
          <w:sz w:val="24"/>
          <w:szCs w:val="24"/>
        </w:rPr>
        <w:t>通常是</w:t>
      </w:r>
      <w:r w:rsidR="009A343D" w:rsidRPr="009A343D">
        <w:rPr>
          <w:rFonts w:hAnsi="宋体" w:hint="eastAsia"/>
          <w:sz w:val="24"/>
          <w:szCs w:val="24"/>
        </w:rPr>
        <w:t>9</w:t>
      </w:r>
      <w:r w:rsidR="009A343D" w:rsidRPr="009A343D">
        <w:rPr>
          <w:rFonts w:hAnsi="宋体" w:hint="eastAsia"/>
          <w:sz w:val="24"/>
          <w:szCs w:val="24"/>
        </w:rPr>
        <w:t>、</w:t>
      </w:r>
      <w:r w:rsidR="009A343D" w:rsidRPr="009A343D">
        <w:rPr>
          <w:rFonts w:hAnsi="宋体" w:hint="eastAsia"/>
          <w:sz w:val="24"/>
          <w:szCs w:val="24"/>
        </w:rPr>
        <w:t>99</w:t>
      </w:r>
      <w:r w:rsidR="009A343D" w:rsidRPr="009A343D">
        <w:rPr>
          <w:rFonts w:hAnsi="宋体" w:hint="eastAsia"/>
          <w:sz w:val="24"/>
          <w:szCs w:val="24"/>
        </w:rPr>
        <w:t>、</w:t>
      </w:r>
      <w:r w:rsidR="009A343D" w:rsidRPr="009A343D">
        <w:rPr>
          <w:rFonts w:hAnsi="宋体" w:hint="eastAsia"/>
          <w:sz w:val="24"/>
          <w:szCs w:val="24"/>
        </w:rPr>
        <w:t>999</w:t>
      </w:r>
      <w:r w:rsidR="009A343D" w:rsidRPr="009A343D">
        <w:rPr>
          <w:rFonts w:hAnsi="宋体" w:hint="eastAsia"/>
          <w:sz w:val="24"/>
          <w:szCs w:val="24"/>
        </w:rPr>
        <w:t>等</w:t>
      </w:r>
      <w:r w:rsidR="009A343D" w:rsidRPr="009A343D">
        <w:rPr>
          <w:rFonts w:hAnsi="宋体" w:hint="eastAsia"/>
          <w:sz w:val="24"/>
          <w:szCs w:val="24"/>
        </w:rPr>
        <w:t>)</w:t>
      </w:r>
      <w:r w:rsidR="009A343D" w:rsidRPr="009A343D">
        <w:rPr>
          <w:rFonts w:hAnsi="宋体" w:hint="eastAsia"/>
          <w:sz w:val="24"/>
          <w:szCs w:val="24"/>
        </w:rPr>
        <w:t>代表无效值和缺失值，同时保留数据集中的全部变量和样本。但是，在具体计算时只采用有完整答案的样本，因而不同的分析因涉及的变量不同，其有效样本量也会有所不同。这是一种保守的处理方法，最大限度地保留了数据集中的可用信息。</w:t>
      </w:r>
    </w:p>
    <w:p w14:paraId="600CA646" w14:textId="7321D3CF" w:rsidR="00F73902" w:rsidRDefault="009A343D" w:rsidP="009A343D">
      <w:pPr>
        <w:widowControl/>
        <w:jc w:val="left"/>
        <w:rPr>
          <w:rFonts w:hAnsi="宋体"/>
          <w:sz w:val="24"/>
          <w:szCs w:val="24"/>
        </w:rPr>
      </w:pPr>
      <w:r w:rsidRPr="009A343D">
        <w:rPr>
          <w:rFonts w:hAnsi="宋体" w:hint="eastAsia"/>
          <w:sz w:val="24"/>
          <w:szCs w:val="24"/>
        </w:rPr>
        <w:t>采用不同的处理方法可能对分析结果产生影响，尤其是当缺失值的出现并非随机且变量之间明显相关时。因此，在调查中应当尽量避免出现无效值和缺失值，保证数据的完整性</w:t>
      </w:r>
    </w:p>
    <w:p w14:paraId="73C7AA9A" w14:textId="7524E750" w:rsidR="009A343D" w:rsidRDefault="009A343D" w:rsidP="009A343D">
      <w:pPr>
        <w:widowControl/>
        <w:jc w:val="left"/>
        <w:rPr>
          <w:rFonts w:hAnsi="宋体" w:hint="eastAsia"/>
          <w:sz w:val="24"/>
          <w:szCs w:val="24"/>
        </w:rPr>
      </w:pPr>
      <w:r>
        <w:rPr>
          <w:rFonts w:hAnsi="宋体" w:hint="eastAsia"/>
          <w:noProof/>
          <w:sz w:val="24"/>
          <w:szCs w:val="24"/>
        </w:rPr>
        <w:drawing>
          <wp:inline distT="0" distB="0" distL="0" distR="0" wp14:anchorId="23CAD682" wp14:editId="6AA0882A">
            <wp:extent cx="5759450" cy="1379220"/>
            <wp:effectExtent l="0" t="0" r="6350" b="508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379220"/>
                    </a:xfrm>
                    <a:prstGeom prst="rect">
                      <a:avLst/>
                    </a:prstGeom>
                  </pic:spPr>
                </pic:pic>
              </a:graphicData>
            </a:graphic>
          </wp:inline>
        </w:drawing>
      </w:r>
    </w:p>
    <w:p w14:paraId="62F537B2" w14:textId="01459819" w:rsidR="009A343D" w:rsidRPr="00F73902" w:rsidRDefault="009A343D" w:rsidP="00F73902">
      <w:pPr>
        <w:widowControl/>
        <w:jc w:val="left"/>
        <w:rPr>
          <w:rFonts w:hAnsi="宋体" w:hint="eastAsia"/>
          <w:sz w:val="24"/>
          <w:szCs w:val="24"/>
        </w:rPr>
      </w:pPr>
      <w:r>
        <w:rPr>
          <w:rFonts w:hAnsi="宋体" w:hint="eastAsia"/>
          <w:noProof/>
          <w:sz w:val="24"/>
          <w:szCs w:val="24"/>
        </w:rPr>
        <w:lastRenderedPageBreak/>
        <w:drawing>
          <wp:inline distT="0" distB="0" distL="0" distR="0" wp14:anchorId="65E8A084" wp14:editId="612BA458">
            <wp:extent cx="5759450" cy="1915795"/>
            <wp:effectExtent l="0" t="0" r="6350" b="190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pic:nvPicPr>
                  <pic:blipFill>
                    <a:blip r:embed="rId24">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C1B18F1" w14:textId="71E8C223" w:rsidR="009A343D" w:rsidRPr="009A343D" w:rsidRDefault="009A343D" w:rsidP="009A343D">
      <w:pPr>
        <w:shd w:val="clear" w:color="auto" w:fill="FFFFFF"/>
        <w:spacing w:line="300" w:lineRule="auto"/>
        <w:ind w:firstLineChars="200" w:firstLine="480"/>
        <w:rPr>
          <w:rFonts w:hAnsi="宋体" w:hint="eastAsia"/>
          <w:sz w:val="24"/>
          <w:szCs w:val="24"/>
        </w:rPr>
      </w:pPr>
      <w:r>
        <w:rPr>
          <w:rFonts w:hAnsi="宋体" w:hint="eastAsia"/>
          <w:sz w:val="24"/>
          <w:szCs w:val="24"/>
        </w:rPr>
        <w:t>训练数据</w:t>
      </w:r>
      <w:r w:rsidRPr="009A343D">
        <w:rPr>
          <w:rFonts w:hAnsi="宋体" w:hint="eastAsia"/>
          <w:sz w:val="24"/>
          <w:szCs w:val="24"/>
        </w:rPr>
        <w:t>测试</w:t>
      </w:r>
      <w:r>
        <w:rPr>
          <w:rFonts w:hAnsi="宋体" w:hint="eastAsia"/>
          <w:sz w:val="24"/>
          <w:szCs w:val="24"/>
        </w:rPr>
        <w:t>数据集</w:t>
      </w:r>
      <w:r w:rsidRPr="009A343D">
        <w:rPr>
          <w:rFonts w:hAnsi="宋体" w:hint="eastAsia"/>
          <w:sz w:val="24"/>
          <w:szCs w:val="24"/>
        </w:rPr>
        <w:t>拆分</w:t>
      </w:r>
    </w:p>
    <w:p w14:paraId="0B01F0BF" w14:textId="096C9E19" w:rsidR="00327A5B" w:rsidRDefault="009A343D" w:rsidP="009A343D">
      <w:pPr>
        <w:shd w:val="clear" w:color="auto" w:fill="FFFFFF"/>
        <w:spacing w:line="300" w:lineRule="auto"/>
        <w:ind w:firstLineChars="200" w:firstLine="480"/>
        <w:rPr>
          <w:rFonts w:hAnsi="宋体"/>
          <w:sz w:val="24"/>
          <w:szCs w:val="24"/>
        </w:rPr>
      </w:pPr>
      <w:r w:rsidRPr="009A343D">
        <w:rPr>
          <w:rFonts w:hAnsi="宋体" w:hint="eastAsia"/>
          <w:sz w:val="24"/>
          <w:szCs w:val="24"/>
        </w:rPr>
        <w:t>对模型性能的评估需要在单独的测试集中进行。</w:t>
      </w:r>
      <w:r w:rsidRPr="009A343D">
        <w:rPr>
          <w:rFonts w:hAnsi="宋体" w:hint="eastAsia"/>
          <w:sz w:val="24"/>
          <w:szCs w:val="24"/>
        </w:rPr>
        <w:t xml:space="preserve"> </w:t>
      </w:r>
      <w:r w:rsidRPr="009A343D">
        <w:rPr>
          <w:rFonts w:hAnsi="宋体" w:hint="eastAsia"/>
          <w:sz w:val="24"/>
          <w:szCs w:val="24"/>
        </w:rPr>
        <w:t>这样，我们可以估计模型的概括程度。</w:t>
      </w:r>
      <w:r w:rsidRPr="009A343D">
        <w:rPr>
          <w:rFonts w:hAnsi="宋体" w:hint="eastAsia"/>
          <w:sz w:val="24"/>
          <w:szCs w:val="24"/>
        </w:rPr>
        <w:t xml:space="preserve"> </w:t>
      </w:r>
      <w:r w:rsidRPr="009A343D">
        <w:rPr>
          <w:rFonts w:hAnsi="宋体" w:hint="eastAsia"/>
          <w:sz w:val="24"/>
          <w:szCs w:val="24"/>
        </w:rPr>
        <w:t>这是通过</w:t>
      </w:r>
      <w:r w:rsidRPr="009A343D">
        <w:rPr>
          <w:rFonts w:hAnsi="宋体" w:hint="eastAsia"/>
          <w:sz w:val="24"/>
          <w:szCs w:val="24"/>
        </w:rPr>
        <w:t>scikit-learn</w:t>
      </w:r>
      <w:r w:rsidRPr="009A343D">
        <w:rPr>
          <w:rFonts w:hAnsi="宋体" w:hint="eastAsia"/>
          <w:sz w:val="24"/>
          <w:szCs w:val="24"/>
        </w:rPr>
        <w:t>的</w:t>
      </w:r>
      <w:proofErr w:type="spellStart"/>
      <w:r w:rsidRPr="009A343D">
        <w:rPr>
          <w:rFonts w:hAnsi="宋体" w:hint="eastAsia"/>
          <w:sz w:val="24"/>
          <w:szCs w:val="24"/>
        </w:rPr>
        <w:t>train_test_split</w:t>
      </w:r>
      <w:proofErr w:type="spellEnd"/>
      <w:r w:rsidRPr="009A343D">
        <w:rPr>
          <w:rFonts w:hAnsi="宋体" w:hint="eastAsia"/>
          <w:sz w:val="24"/>
          <w:szCs w:val="24"/>
        </w:rPr>
        <w:t>方法完成的。</w:t>
      </w:r>
    </w:p>
    <w:p w14:paraId="26F9CF6B" w14:textId="3E58FAE5" w:rsidR="009A343D" w:rsidRPr="00691BE1" w:rsidRDefault="009A343D" w:rsidP="009A343D">
      <w:pPr>
        <w:shd w:val="clear" w:color="auto" w:fill="FFFFFF"/>
        <w:spacing w:line="300" w:lineRule="auto"/>
        <w:ind w:firstLineChars="200" w:firstLine="480"/>
        <w:rPr>
          <w:rFonts w:hAnsi="宋体" w:hint="eastAsia"/>
          <w:sz w:val="24"/>
          <w:szCs w:val="24"/>
        </w:rPr>
      </w:pPr>
      <w:r>
        <w:rPr>
          <w:rFonts w:hAnsi="宋体" w:hint="eastAsia"/>
          <w:noProof/>
          <w:sz w:val="24"/>
          <w:szCs w:val="24"/>
        </w:rPr>
        <w:drawing>
          <wp:inline distT="0" distB="0" distL="0" distR="0" wp14:anchorId="769DF263" wp14:editId="3FE6A3D5">
            <wp:extent cx="5759450" cy="916940"/>
            <wp:effectExtent l="0" t="0" r="635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916940"/>
                    </a:xfrm>
                    <a:prstGeom prst="rect">
                      <a:avLst/>
                    </a:prstGeom>
                  </pic:spPr>
                </pic:pic>
              </a:graphicData>
            </a:graphic>
          </wp:inline>
        </w:drawing>
      </w:r>
    </w:p>
    <w:p w14:paraId="21C397ED" w14:textId="686974AA" w:rsidR="00BD5B16" w:rsidRDefault="006F01BF" w:rsidP="00BD5B16">
      <w:pPr>
        <w:pStyle w:val="1"/>
        <w:shd w:val="clear" w:color="auto" w:fill="FFFFFF"/>
        <w:spacing w:before="129"/>
        <w:rPr>
          <w:rFonts w:ascii="Helvetica Neue" w:hAnsi="Helvetica Neue"/>
          <w:color w:val="000000"/>
          <w:kern w:val="36"/>
          <w:sz w:val="39"/>
          <w:szCs w:val="39"/>
        </w:rPr>
      </w:pPr>
      <w:bookmarkStart w:id="95" w:name="_Toc70922399"/>
      <w:r w:rsidRPr="003B782E">
        <w:rPr>
          <w:lang w:eastAsia="zh-CN"/>
        </w:rPr>
        <w:t>3.</w:t>
      </w:r>
      <w:r w:rsidR="000A6267" w:rsidRPr="003B782E">
        <w:rPr>
          <w:lang w:eastAsia="zh-CN"/>
        </w:rPr>
        <w:t>3</w:t>
      </w:r>
      <w:bookmarkEnd w:id="89"/>
      <w:r w:rsidR="003B782E">
        <w:rPr>
          <w:rFonts w:hint="eastAsia"/>
          <w:lang w:eastAsia="zh-CN"/>
        </w:rPr>
        <w:t xml:space="preserve"> </w:t>
      </w:r>
      <w:bookmarkEnd w:id="90"/>
      <w:bookmarkEnd w:id="91"/>
      <w:bookmarkEnd w:id="92"/>
      <w:bookmarkEnd w:id="93"/>
      <w:bookmarkEnd w:id="94"/>
      <w:bookmarkEnd w:id="95"/>
      <w:r w:rsidR="00BD5B16">
        <w:rPr>
          <w:rFonts w:ascii="Helvetica Neue" w:hAnsi="Helvetica Neue"/>
          <w:color w:val="000000"/>
          <w:sz w:val="39"/>
          <w:szCs w:val="39"/>
        </w:rPr>
        <w:t xml:space="preserve">Deep </w:t>
      </w:r>
      <w:proofErr w:type="spellStart"/>
      <w:r w:rsidR="00BD5B16">
        <w:rPr>
          <w:rFonts w:ascii="Helvetica Neue" w:hAnsi="Helvetica Neue"/>
          <w:color w:val="000000"/>
          <w:sz w:val="39"/>
          <w:szCs w:val="39"/>
        </w:rPr>
        <w:t>learning</w:t>
      </w:r>
      <w:r w:rsidR="00BD5B16">
        <w:rPr>
          <w:rFonts w:ascii="Helvetica Neue" w:hAnsi="Helvetica Neue" w:hint="eastAsia"/>
          <w:color w:val="000000"/>
          <w:sz w:val="39"/>
          <w:szCs w:val="39"/>
          <w:lang w:eastAsia="zh-CN"/>
        </w:rPr>
        <w:t>模型</w:t>
      </w:r>
      <w:proofErr w:type="spellEnd"/>
    </w:p>
    <w:p w14:paraId="05FDC74D" w14:textId="77777777" w:rsidR="00444AC3" w:rsidRPr="00444AC3" w:rsidRDefault="006F01BF" w:rsidP="00444AC3">
      <w:pPr>
        <w:pStyle w:val="a5"/>
        <w:shd w:val="clear" w:color="auto" w:fill="FFFFFF"/>
        <w:spacing w:before="336" w:beforeAutospacing="0" w:after="336" w:afterAutospacing="0"/>
        <w:rPr>
          <w:rFonts w:ascii="Helvetica Neue" w:hAnsi="Helvetica Neue" w:cs="宋体"/>
          <w:color w:val="121212"/>
          <w:sz w:val="27"/>
          <w:szCs w:val="27"/>
        </w:rPr>
      </w:pPr>
      <w:r w:rsidRPr="003B782E">
        <w:rPr>
          <w:rFonts w:hint="eastAsia"/>
        </w:rPr>
        <w:t xml:space="preserve"> </w:t>
      </w:r>
      <w:r w:rsidR="00DE3DF0">
        <w:rPr>
          <w:rFonts w:hint="eastAsia"/>
        </w:rPr>
        <w:t xml:space="preserve"> </w:t>
      </w:r>
      <w:r w:rsidR="00444AC3" w:rsidRPr="00444AC3">
        <w:rPr>
          <w:rFonts w:ascii="Helvetica Neue" w:hAnsi="Helvetica Neue" w:cs="宋体"/>
          <w:b/>
          <w:bCs/>
          <w:color w:val="121212"/>
          <w:sz w:val="27"/>
          <w:szCs w:val="27"/>
        </w:rPr>
        <w:t>前馈神经网络</w:t>
      </w:r>
    </w:p>
    <w:p w14:paraId="058BA61F" w14:textId="77777777" w:rsidR="00444AC3" w:rsidRPr="00444AC3" w:rsidRDefault="00444AC3" w:rsidP="00444AC3">
      <w:pPr>
        <w:pStyle w:val="a5"/>
        <w:shd w:val="clear" w:color="auto" w:fill="FFFFFF"/>
        <w:spacing w:before="336" w:beforeAutospacing="0" w:after="336" w:afterAutospacing="0"/>
        <w:rPr>
          <w:rFonts w:ascii="Times New Roman"/>
          <w:kern w:val="2"/>
          <w:szCs w:val="24"/>
        </w:rPr>
      </w:pPr>
      <w:r w:rsidRPr="00444AC3">
        <w:rPr>
          <w:rFonts w:ascii="Times New Roman"/>
          <w:kern w:val="2"/>
          <w:szCs w:val="24"/>
        </w:rPr>
        <w:t>常规前馈神经网络（</w:t>
      </w:r>
      <w:r w:rsidRPr="00444AC3">
        <w:rPr>
          <w:rFonts w:ascii="Times New Roman"/>
          <w:kern w:val="2"/>
          <w:szCs w:val="24"/>
        </w:rPr>
        <w:t>FNN</w:t>
      </w:r>
      <w:r w:rsidRPr="00444AC3">
        <w:rPr>
          <w:rFonts w:ascii="Times New Roman"/>
          <w:kern w:val="2"/>
          <w:szCs w:val="24"/>
        </w:rPr>
        <w:t>）不考虑输入数据可能具备的任何特定结构。尽管如此，它仍是非常强大的机器学习工具，尤其是与先进的正则化技术一起使用时。这些正则化技术帮助解决人们处理「深度」网络时遇到的训练问题：神经网络有大量隐藏层，隐藏层非常难以训练（梯度消失和过拟合问题）。有</w:t>
      </w:r>
      <w:r w:rsidRPr="00444AC3">
        <w:rPr>
          <w:rFonts w:ascii="Times New Roman"/>
          <w:kern w:val="2"/>
          <w:szCs w:val="24"/>
        </w:rPr>
        <w:t xml:space="preserve"> N + 1 </w:t>
      </w:r>
      <w:r w:rsidRPr="00444AC3">
        <w:rPr>
          <w:rFonts w:ascii="Times New Roman"/>
          <w:kern w:val="2"/>
          <w:szCs w:val="24"/>
        </w:rPr>
        <w:t>层（</w:t>
      </w:r>
      <w:r w:rsidRPr="00444AC3">
        <w:rPr>
          <w:rFonts w:ascii="Times New Roman"/>
          <w:kern w:val="2"/>
          <w:szCs w:val="24"/>
        </w:rPr>
        <w:t xml:space="preserve">N </w:t>
      </w:r>
      <w:r w:rsidRPr="00444AC3">
        <w:rPr>
          <w:rFonts w:ascii="Cambria Math" w:hAnsi="Cambria Math" w:cs="Cambria Math"/>
          <w:kern w:val="2"/>
          <w:szCs w:val="24"/>
        </w:rPr>
        <w:t>−</w:t>
      </w:r>
      <w:r w:rsidRPr="00444AC3">
        <w:rPr>
          <w:rFonts w:ascii="Times New Roman"/>
          <w:kern w:val="2"/>
          <w:szCs w:val="24"/>
        </w:rPr>
        <w:t xml:space="preserve"> 1 </w:t>
      </w:r>
      <w:r w:rsidRPr="00444AC3">
        <w:rPr>
          <w:rFonts w:ascii="Times New Roman"/>
          <w:kern w:val="2"/>
          <w:szCs w:val="24"/>
        </w:rPr>
        <w:t>个隐藏层）的神经网络。浅层网络架构仅使用一个隐藏层。深度学习需要使用多个隐藏层，通常包含同样数量的隐藏神经元。数量大约是输入和输出变量数量的平均值。</w:t>
      </w:r>
    </w:p>
    <w:p w14:paraId="5970A04B" w14:textId="77777777" w:rsidR="00444AC3" w:rsidRP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 xml:space="preserve">FNN </w:t>
      </w:r>
      <w:r w:rsidRPr="00444AC3">
        <w:rPr>
          <w:rFonts w:hAnsi="宋体"/>
          <w:sz w:val="24"/>
          <w:szCs w:val="24"/>
        </w:rPr>
        <w:t>由一个输入层、一个（浅层网络）或多个（深层网络，因此叫作深度学习）隐藏层，和一个输出层构成。每个层（除输出层以外）与下一层连接。这种连接是</w:t>
      </w:r>
      <w:r w:rsidRPr="00444AC3">
        <w:rPr>
          <w:rFonts w:hAnsi="宋体"/>
          <w:sz w:val="24"/>
          <w:szCs w:val="24"/>
        </w:rPr>
        <w:t xml:space="preserve"> FNN </w:t>
      </w:r>
      <w:r w:rsidRPr="00444AC3">
        <w:rPr>
          <w:rFonts w:hAnsi="宋体"/>
          <w:sz w:val="24"/>
          <w:szCs w:val="24"/>
        </w:rPr>
        <w:t>架构的关键，具有两个主要特征：加权平均值和激活函数。</w:t>
      </w:r>
    </w:p>
    <w:p w14:paraId="50C23D74" w14:textId="2B115C47" w:rsid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加权平均过程，即将前一层给神经元的激励值和对应的权重矩阵相乘而得出后一个神经元的输入值，这一过程展示在下图中，我们可以说前一层神经元的加权和就是后一层神经元的输入。</w:t>
      </w:r>
    </w:p>
    <w:p w14:paraId="540DE223" w14:textId="009A3A02" w:rsidR="00444AC3" w:rsidRPr="00444AC3" w:rsidRDefault="00444AC3" w:rsidP="00444AC3">
      <w:pPr>
        <w:widowControl/>
        <w:shd w:val="clear" w:color="auto" w:fill="FFFFFF"/>
        <w:spacing w:before="336" w:after="336"/>
        <w:jc w:val="left"/>
        <w:rPr>
          <w:rFonts w:hAnsi="宋体" w:hint="eastAsia"/>
          <w:sz w:val="24"/>
          <w:szCs w:val="24"/>
        </w:rPr>
      </w:pPr>
      <w:r>
        <w:rPr>
          <w:rFonts w:hAnsi="宋体" w:hint="eastAsia"/>
          <w:noProof/>
          <w:sz w:val="24"/>
          <w:szCs w:val="24"/>
        </w:rPr>
        <w:lastRenderedPageBreak/>
        <w:drawing>
          <wp:inline distT="0" distB="0" distL="0" distR="0" wp14:anchorId="37B0077D" wp14:editId="34898EB0">
            <wp:extent cx="5507666" cy="2524296"/>
            <wp:effectExtent l="0" t="0" r="4445" b="317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3728" cy="2527074"/>
                    </a:xfrm>
                    <a:prstGeom prst="rect">
                      <a:avLst/>
                    </a:prstGeom>
                  </pic:spPr>
                </pic:pic>
              </a:graphicData>
            </a:graphic>
          </wp:inline>
        </w:drawing>
      </w:r>
    </w:p>
    <w:p w14:paraId="73D38C31" w14:textId="65E144BE" w:rsid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drawing>
          <wp:inline distT="0" distB="0" distL="0" distR="0" wp14:anchorId="41DCFB87" wp14:editId="55AA4C7F">
            <wp:extent cx="4319924" cy="2402958"/>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27">
                      <a:extLst>
                        <a:ext uri="{28A0092B-C50C-407E-A947-70E740481C1C}">
                          <a14:useLocalDpi xmlns:a14="http://schemas.microsoft.com/office/drawing/2010/main" val="0"/>
                        </a:ext>
                      </a:extLst>
                    </a:blip>
                    <a:stretch>
                      <a:fillRect/>
                    </a:stretch>
                  </pic:blipFill>
                  <pic:spPr>
                    <a:xfrm>
                      <a:off x="0" y="0"/>
                      <a:ext cx="4325208" cy="2405897"/>
                    </a:xfrm>
                    <a:prstGeom prst="rect">
                      <a:avLst/>
                    </a:prstGeom>
                  </pic:spPr>
                </pic:pic>
              </a:graphicData>
            </a:graphic>
          </wp:inline>
        </w:drawing>
      </w:r>
    </w:p>
    <w:p w14:paraId="0E172656" w14:textId="25907BDF" w:rsidR="00444AC3" w:rsidRPr="00444AC3" w:rsidRDefault="00444AC3" w:rsidP="00444AC3">
      <w:pPr>
        <w:widowControl/>
        <w:shd w:val="clear" w:color="auto" w:fill="FFFFFF"/>
        <w:spacing w:before="336" w:after="336"/>
        <w:jc w:val="left"/>
        <w:rPr>
          <w:rFonts w:hAnsi="宋体" w:hint="eastAsia"/>
          <w:sz w:val="24"/>
          <w:szCs w:val="24"/>
        </w:rPr>
      </w:pPr>
      <w:r>
        <w:rPr>
          <w:rFonts w:hAnsi="宋体" w:hint="eastAsia"/>
          <w:noProof/>
          <w:sz w:val="24"/>
          <w:szCs w:val="24"/>
        </w:rPr>
        <w:lastRenderedPageBreak/>
        <w:drawing>
          <wp:inline distT="0" distB="0" distL="0" distR="0" wp14:anchorId="32ECE9BD" wp14:editId="69D4FD96">
            <wp:extent cx="4199861" cy="3797471"/>
            <wp:effectExtent l="0" t="0" r="4445"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4801" cy="3810980"/>
                    </a:xfrm>
                    <a:prstGeom prst="rect">
                      <a:avLst/>
                    </a:prstGeom>
                  </pic:spPr>
                </pic:pic>
              </a:graphicData>
            </a:graphic>
          </wp:inline>
        </w:drawing>
      </w:r>
    </w:p>
    <w:p w14:paraId="7A192D63" w14:textId="77777777" w:rsidR="00444AC3" w:rsidRPr="00444AC3" w:rsidRDefault="00444AC3" w:rsidP="00444AC3">
      <w:pPr>
        <w:widowControl/>
        <w:shd w:val="clear" w:color="auto" w:fill="FFFFFF"/>
        <w:spacing w:before="336" w:after="336"/>
        <w:jc w:val="left"/>
        <w:rPr>
          <w:rFonts w:ascii="Helvetica Neue" w:hAnsi="Helvetica Neue" w:cs="宋体"/>
          <w:color w:val="121212"/>
          <w:kern w:val="0"/>
          <w:sz w:val="27"/>
          <w:szCs w:val="27"/>
        </w:rPr>
      </w:pPr>
      <w:r w:rsidRPr="00444AC3">
        <w:rPr>
          <w:rFonts w:ascii="Helvetica Neue" w:hAnsi="Helvetica Neue" w:cs="宋体"/>
          <w:b/>
          <w:bCs/>
          <w:color w:val="121212"/>
          <w:kern w:val="0"/>
          <w:sz w:val="27"/>
          <w:szCs w:val="27"/>
        </w:rPr>
        <w:t>卷积神经网络</w:t>
      </w:r>
    </w:p>
    <w:p w14:paraId="32EF35B0" w14:textId="77777777" w:rsidR="00444AC3" w:rsidRP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 xml:space="preserve">CNN </w:t>
      </w:r>
      <w:r w:rsidRPr="00444AC3">
        <w:rPr>
          <w:rFonts w:hAnsi="宋体"/>
          <w:sz w:val="24"/>
          <w:szCs w:val="24"/>
        </w:rPr>
        <w:t>非常擅长处理图像数据，如下图所示，它们一般由若干个卷积和池化操作组成，通常跟随着一个或多个全连接层（与传统的</w:t>
      </w:r>
      <w:r w:rsidRPr="00444AC3">
        <w:rPr>
          <w:rFonts w:hAnsi="宋体"/>
          <w:sz w:val="24"/>
          <w:szCs w:val="24"/>
        </w:rPr>
        <w:t xml:space="preserve"> FNN </w:t>
      </w:r>
      <w:r w:rsidRPr="00444AC3">
        <w:rPr>
          <w:rFonts w:hAnsi="宋体"/>
          <w:sz w:val="24"/>
          <w:szCs w:val="24"/>
        </w:rPr>
        <w:t>层相似）。</w:t>
      </w:r>
    </w:p>
    <w:p w14:paraId="1DEB6B32" w14:textId="77777777" w:rsidR="00444AC3" w:rsidRP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相比于全连接神经网络，卷积网络每一个单元都只会和上一层部分单元相连接。一般每个卷积层的单元都可以组织成一个三维张量，即矩阵沿第三个方向增加一维数据。例如</w:t>
      </w:r>
      <w:r w:rsidRPr="00444AC3">
        <w:rPr>
          <w:rFonts w:hAnsi="宋体"/>
          <w:sz w:val="24"/>
          <w:szCs w:val="24"/>
        </w:rPr>
        <w:t xml:space="preserve"> Cifar-10 </w:t>
      </w:r>
      <w:r w:rsidRPr="00444AC3">
        <w:rPr>
          <w:rFonts w:hAnsi="宋体"/>
          <w:sz w:val="24"/>
          <w:szCs w:val="24"/>
        </w:rPr>
        <w:t>数据集的输入层就可以组织成</w:t>
      </w:r>
      <w:r w:rsidRPr="00444AC3">
        <w:rPr>
          <w:rFonts w:hAnsi="宋体"/>
          <w:sz w:val="24"/>
          <w:szCs w:val="24"/>
        </w:rPr>
        <w:t xml:space="preserve"> 32</w:t>
      </w:r>
      <w:r w:rsidRPr="00444AC3">
        <w:rPr>
          <w:rFonts w:hAnsi="宋体"/>
          <w:sz w:val="24"/>
          <w:szCs w:val="24"/>
        </w:rPr>
        <w:t>×</w:t>
      </w:r>
      <w:r w:rsidRPr="00444AC3">
        <w:rPr>
          <w:rFonts w:hAnsi="宋体"/>
          <w:sz w:val="24"/>
          <w:szCs w:val="24"/>
        </w:rPr>
        <w:t>32</w:t>
      </w:r>
      <w:r w:rsidRPr="00444AC3">
        <w:rPr>
          <w:rFonts w:hAnsi="宋体"/>
          <w:sz w:val="24"/>
          <w:szCs w:val="24"/>
        </w:rPr>
        <w:t>×</w:t>
      </w:r>
      <w:r w:rsidRPr="00444AC3">
        <w:rPr>
          <w:rFonts w:hAnsi="宋体"/>
          <w:sz w:val="24"/>
          <w:szCs w:val="24"/>
        </w:rPr>
        <w:t xml:space="preserve">3 </w:t>
      </w:r>
      <w:r w:rsidRPr="00444AC3">
        <w:rPr>
          <w:rFonts w:hAnsi="宋体"/>
          <w:sz w:val="24"/>
          <w:szCs w:val="24"/>
        </w:rPr>
        <w:t>的三维张量，其中</w:t>
      </w:r>
      <w:r w:rsidRPr="00444AC3">
        <w:rPr>
          <w:rFonts w:hAnsi="宋体"/>
          <w:sz w:val="24"/>
          <w:szCs w:val="24"/>
        </w:rPr>
        <w:t xml:space="preserve"> 32</w:t>
      </w:r>
      <w:r w:rsidRPr="00444AC3">
        <w:rPr>
          <w:rFonts w:hAnsi="宋体"/>
          <w:sz w:val="24"/>
          <w:szCs w:val="24"/>
        </w:rPr>
        <w:t>×</w:t>
      </w:r>
      <w:r w:rsidRPr="00444AC3">
        <w:rPr>
          <w:rFonts w:hAnsi="宋体"/>
          <w:sz w:val="24"/>
          <w:szCs w:val="24"/>
        </w:rPr>
        <w:t xml:space="preserve">32 </w:t>
      </w:r>
      <w:r w:rsidRPr="00444AC3">
        <w:rPr>
          <w:rFonts w:hAnsi="宋体"/>
          <w:sz w:val="24"/>
          <w:szCs w:val="24"/>
        </w:rPr>
        <w:t>代表图片的尺寸或像素数量，而</w:t>
      </w:r>
      <w:r w:rsidRPr="00444AC3">
        <w:rPr>
          <w:rFonts w:hAnsi="宋体"/>
          <w:sz w:val="24"/>
          <w:szCs w:val="24"/>
        </w:rPr>
        <w:t xml:space="preserve"> 3 </w:t>
      </w:r>
      <w:r w:rsidRPr="00444AC3">
        <w:rPr>
          <w:rFonts w:hAnsi="宋体"/>
          <w:sz w:val="24"/>
          <w:szCs w:val="24"/>
        </w:rPr>
        <w:t>代表</w:t>
      </w:r>
      <w:r w:rsidRPr="00444AC3">
        <w:rPr>
          <w:rFonts w:hAnsi="宋体"/>
          <w:sz w:val="24"/>
          <w:szCs w:val="24"/>
        </w:rPr>
        <w:t xml:space="preserve"> RGB </w:t>
      </w:r>
      <w:r w:rsidRPr="00444AC3">
        <w:rPr>
          <w:rFonts w:hAnsi="宋体"/>
          <w:sz w:val="24"/>
          <w:szCs w:val="24"/>
        </w:rPr>
        <w:t>三色通道。</w:t>
      </w:r>
    </w:p>
    <w:p w14:paraId="6B7C10DD" w14:textId="4B66E5C1" w:rsidR="00444AC3" w:rsidRDefault="00444AC3" w:rsidP="00444AC3">
      <w:pPr>
        <w:widowControl/>
        <w:shd w:val="clear" w:color="auto" w:fill="FFFFFF"/>
        <w:spacing w:before="336" w:after="336"/>
        <w:jc w:val="left"/>
        <w:rPr>
          <w:rFonts w:hAnsi="宋体"/>
          <w:sz w:val="24"/>
          <w:szCs w:val="24"/>
        </w:rPr>
      </w:pPr>
      <w:r w:rsidRPr="00444AC3">
        <w:rPr>
          <w:rFonts w:hAnsi="宋体"/>
          <w:sz w:val="24"/>
          <w:szCs w:val="24"/>
        </w:rPr>
        <w:t>卷积神经网络中最重要的就是卷积层，卷积层试图将神经网络中的每一小块进行更加深入的分析，从而得出抽象程度更高的特征。一般来说通过卷积层处理的神经元结点矩阵会变得更深，即神经元的组织在第三个维度上会增加。</w:t>
      </w:r>
    </w:p>
    <w:p w14:paraId="45890018" w14:textId="6AA14AFE" w:rsidR="00444AC3" w:rsidRDefault="00444AC3" w:rsidP="00444AC3">
      <w:pPr>
        <w:widowControl/>
        <w:shd w:val="clear" w:color="auto" w:fill="FFFFFF"/>
        <w:spacing w:before="336" w:after="336"/>
        <w:jc w:val="left"/>
        <w:rPr>
          <w:rFonts w:hAnsi="宋体"/>
          <w:sz w:val="24"/>
          <w:szCs w:val="24"/>
        </w:rPr>
      </w:pPr>
      <w:r>
        <w:rPr>
          <w:rFonts w:hAnsi="宋体" w:hint="eastAsia"/>
          <w:noProof/>
          <w:sz w:val="24"/>
          <w:szCs w:val="24"/>
        </w:rPr>
        <w:lastRenderedPageBreak/>
        <w:drawing>
          <wp:inline distT="0" distB="0" distL="0" distR="0" wp14:anchorId="4042E71B" wp14:editId="25DA240B">
            <wp:extent cx="5759450" cy="2186305"/>
            <wp:effectExtent l="0" t="0" r="635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29">
                      <a:extLst>
                        <a:ext uri="{28A0092B-C50C-407E-A947-70E740481C1C}">
                          <a14:useLocalDpi xmlns:a14="http://schemas.microsoft.com/office/drawing/2010/main" val="0"/>
                        </a:ext>
                      </a:extLst>
                    </a:blip>
                    <a:stretch>
                      <a:fillRect/>
                    </a:stretch>
                  </pic:blipFill>
                  <pic:spPr>
                    <a:xfrm>
                      <a:off x="0" y="0"/>
                      <a:ext cx="5759450" cy="2186305"/>
                    </a:xfrm>
                    <a:prstGeom prst="rect">
                      <a:avLst/>
                    </a:prstGeom>
                  </pic:spPr>
                </pic:pic>
              </a:graphicData>
            </a:graphic>
          </wp:inline>
        </w:drawing>
      </w:r>
    </w:p>
    <w:p w14:paraId="39FD88EF" w14:textId="3D13D9C8" w:rsidR="00AC2B7D" w:rsidRDefault="00AC2B7D" w:rsidP="00AC2B7D">
      <w:pPr>
        <w:widowControl/>
        <w:jc w:val="left"/>
        <w:rPr>
          <w:rFonts w:hAnsi="宋体"/>
          <w:sz w:val="24"/>
        </w:rPr>
      </w:pPr>
      <w:r w:rsidRPr="00AC2B7D">
        <w:rPr>
          <w:rFonts w:hAnsi="宋体"/>
          <w:sz w:val="24"/>
        </w:rPr>
        <w:t>为了理解卷积层，下图展示了卷积核或滤波器（</w:t>
      </w:r>
      <w:r w:rsidRPr="00AC2B7D">
        <w:rPr>
          <w:rFonts w:hAnsi="宋体"/>
          <w:sz w:val="24"/>
        </w:rPr>
        <w:t>filter</w:t>
      </w:r>
      <w:r w:rsidRPr="00AC2B7D">
        <w:rPr>
          <w:rFonts w:hAnsi="宋体"/>
          <w:sz w:val="24"/>
        </w:rPr>
        <w:t>）将当前层级上的一个子结点张量转化为下一层神经网络上的一个长和宽都为</w:t>
      </w:r>
      <w:r w:rsidRPr="00AC2B7D">
        <w:rPr>
          <w:rFonts w:hAnsi="宋体"/>
          <w:sz w:val="24"/>
        </w:rPr>
        <w:t xml:space="preserve"> 1</w:t>
      </w:r>
      <w:r w:rsidRPr="00AC2B7D">
        <w:rPr>
          <w:rFonts w:hAnsi="宋体"/>
          <w:sz w:val="24"/>
        </w:rPr>
        <w:t>，深度不限的结点矩阵。下图输入是一个</w:t>
      </w:r>
      <w:r w:rsidRPr="00AC2B7D">
        <w:rPr>
          <w:rFonts w:hAnsi="宋体"/>
          <w:sz w:val="24"/>
        </w:rPr>
        <w:t xml:space="preserve"> 32</w:t>
      </w:r>
      <w:r w:rsidRPr="00AC2B7D">
        <w:rPr>
          <w:rFonts w:hAnsi="宋体"/>
          <w:sz w:val="24"/>
        </w:rPr>
        <w:t>×</w:t>
      </w:r>
      <w:r w:rsidRPr="00AC2B7D">
        <w:rPr>
          <w:rFonts w:hAnsi="宋体"/>
          <w:sz w:val="24"/>
        </w:rPr>
        <w:t>32</w:t>
      </w:r>
      <w:r w:rsidRPr="00AC2B7D">
        <w:rPr>
          <w:rFonts w:hAnsi="宋体"/>
          <w:sz w:val="24"/>
        </w:rPr>
        <w:t>×</w:t>
      </w:r>
      <w:r w:rsidRPr="00AC2B7D">
        <w:rPr>
          <w:rFonts w:hAnsi="宋体"/>
          <w:sz w:val="24"/>
        </w:rPr>
        <w:t xml:space="preserve">3 </w:t>
      </w:r>
      <w:r w:rsidRPr="00AC2B7D">
        <w:rPr>
          <w:rFonts w:hAnsi="宋体"/>
          <w:sz w:val="24"/>
        </w:rPr>
        <w:t>的张量，中间的小长方体为卷积核，一般可以为</w:t>
      </w:r>
      <w:r w:rsidRPr="00AC2B7D">
        <w:rPr>
          <w:rFonts w:hAnsi="宋体"/>
          <w:sz w:val="24"/>
        </w:rPr>
        <w:t xml:space="preserve"> 3</w:t>
      </w:r>
      <w:r w:rsidRPr="00AC2B7D">
        <w:rPr>
          <w:rFonts w:hAnsi="宋体"/>
          <w:sz w:val="24"/>
        </w:rPr>
        <w:t>×</w:t>
      </w:r>
      <w:r w:rsidRPr="00AC2B7D">
        <w:rPr>
          <w:rFonts w:hAnsi="宋体"/>
          <w:sz w:val="24"/>
        </w:rPr>
        <w:t xml:space="preserve">3 </w:t>
      </w:r>
      <w:r w:rsidRPr="00AC2B7D">
        <w:rPr>
          <w:rFonts w:hAnsi="宋体"/>
          <w:sz w:val="24"/>
        </w:rPr>
        <w:t>或</w:t>
      </w:r>
      <w:r w:rsidRPr="00AC2B7D">
        <w:rPr>
          <w:rFonts w:hAnsi="宋体"/>
          <w:sz w:val="24"/>
        </w:rPr>
        <w:t xml:space="preserve"> 5</w:t>
      </w:r>
      <w:r w:rsidRPr="00AC2B7D">
        <w:rPr>
          <w:rFonts w:hAnsi="宋体"/>
          <w:sz w:val="24"/>
        </w:rPr>
        <w:t>×</w:t>
      </w:r>
      <w:r w:rsidRPr="00AC2B7D">
        <w:rPr>
          <w:rFonts w:hAnsi="宋体"/>
          <w:sz w:val="24"/>
        </w:rPr>
        <w:t xml:space="preserve">5 </w:t>
      </w:r>
      <w:r w:rsidRPr="00AC2B7D">
        <w:rPr>
          <w:rFonts w:hAnsi="宋体"/>
          <w:sz w:val="24"/>
        </w:rPr>
        <w:t>等，且因为要计算乘积，那么卷积核的第三个维度必须和其处理的图像深度（即输入张量第三个维度</w:t>
      </w:r>
      <w:r w:rsidRPr="00AC2B7D">
        <w:rPr>
          <w:rFonts w:hAnsi="宋体"/>
          <w:sz w:val="24"/>
        </w:rPr>
        <w:t xml:space="preserve"> 3</w:t>
      </w:r>
      <w:r w:rsidRPr="00AC2B7D">
        <w:rPr>
          <w:rFonts w:hAnsi="宋体"/>
          <w:sz w:val="24"/>
        </w:rPr>
        <w:t>）相等。最右边的矩形体的深度为</w:t>
      </w:r>
      <w:r w:rsidRPr="00AC2B7D">
        <w:rPr>
          <w:rFonts w:hAnsi="宋体"/>
          <w:sz w:val="24"/>
        </w:rPr>
        <w:t xml:space="preserve"> 5</w:t>
      </w:r>
      <w:r w:rsidRPr="00AC2B7D">
        <w:rPr>
          <w:rFonts w:hAnsi="宋体"/>
          <w:sz w:val="24"/>
        </w:rPr>
        <w:t>，即前面使用了五个卷积核执行卷积操作。这五个卷积核有不同的权重，但每一个卷积层使用一个卷积核的权重是一样的，所以下图五层特征中每一层特征都是通过一个卷积核得出来的，也就是该层共享了权重。</w:t>
      </w:r>
    </w:p>
    <w:p w14:paraId="74BAD6C0" w14:textId="1656B225" w:rsidR="005B581B" w:rsidRPr="00444AC3" w:rsidRDefault="00AC2B7D" w:rsidP="00AC2B7D">
      <w:pPr>
        <w:widowControl/>
        <w:shd w:val="clear" w:color="auto" w:fill="FFFFFF"/>
        <w:spacing w:before="336" w:after="336"/>
        <w:jc w:val="left"/>
        <w:rPr>
          <w:rFonts w:hAnsi="宋体" w:hint="eastAsia"/>
          <w:sz w:val="24"/>
          <w:szCs w:val="24"/>
        </w:rPr>
      </w:pPr>
      <w:r>
        <w:rPr>
          <w:rFonts w:hAnsi="宋体" w:hint="eastAsia"/>
          <w:noProof/>
          <w:sz w:val="24"/>
          <w:szCs w:val="24"/>
        </w:rPr>
        <w:drawing>
          <wp:inline distT="0" distB="0" distL="0" distR="0" wp14:anchorId="4AB32B05" wp14:editId="74C2A783">
            <wp:extent cx="2946400" cy="207010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pic:nvPicPr>
                  <pic:blipFill>
                    <a:blip r:embed="rId30">
                      <a:extLst>
                        <a:ext uri="{28A0092B-C50C-407E-A947-70E740481C1C}">
                          <a14:useLocalDpi xmlns:a14="http://schemas.microsoft.com/office/drawing/2010/main" val="0"/>
                        </a:ext>
                      </a:extLst>
                    </a:blip>
                    <a:stretch>
                      <a:fillRect/>
                    </a:stretch>
                  </pic:blipFill>
                  <pic:spPr>
                    <a:xfrm>
                      <a:off x="0" y="0"/>
                      <a:ext cx="2946400" cy="2070100"/>
                    </a:xfrm>
                    <a:prstGeom prst="rect">
                      <a:avLst/>
                    </a:prstGeom>
                  </pic:spPr>
                </pic:pic>
              </a:graphicData>
            </a:graphic>
          </wp:inline>
        </w:drawing>
      </w:r>
    </w:p>
    <w:p w14:paraId="6AF07BE6" w14:textId="77777777" w:rsidR="00AC2B7D" w:rsidRPr="00AC2B7D" w:rsidRDefault="00AC2B7D" w:rsidP="00AC2B7D">
      <w:pPr>
        <w:pStyle w:val="1"/>
        <w:rPr>
          <w:rFonts w:ascii="宋体" w:eastAsia="宋体" w:hAnsi="宋体" w:hint="eastAsia"/>
          <w:sz w:val="24"/>
          <w:szCs w:val="24"/>
        </w:rPr>
      </w:pPr>
      <w:bookmarkStart w:id="96" w:name="_Toc262678993"/>
      <w:bookmarkStart w:id="97" w:name="_Toc326347358"/>
      <w:bookmarkStart w:id="98" w:name="_Toc357776375"/>
      <w:bookmarkStart w:id="99" w:name="_Toc357776469"/>
      <w:bookmarkStart w:id="100" w:name="_Toc357863973"/>
      <w:bookmarkStart w:id="101" w:name="_Toc357865359"/>
      <w:bookmarkStart w:id="102" w:name="_Toc357870916"/>
      <w:r w:rsidRPr="00AC2B7D">
        <w:rPr>
          <w:rFonts w:ascii="宋体" w:eastAsia="宋体" w:hAnsi="宋体" w:hint="eastAsia"/>
          <w:sz w:val="24"/>
          <w:szCs w:val="24"/>
        </w:rPr>
        <w:lastRenderedPageBreak/>
        <w:t xml:space="preserve">我们从一个模型开始，该模型具有2个紧密连接的层，其中包含64个隐藏元素。 </w:t>
      </w:r>
      <w:proofErr w:type="spellStart"/>
      <w:r w:rsidRPr="00AC2B7D">
        <w:rPr>
          <w:rFonts w:ascii="宋体" w:eastAsia="宋体" w:hAnsi="宋体" w:hint="eastAsia"/>
          <w:sz w:val="24"/>
          <w:szCs w:val="24"/>
        </w:rPr>
        <w:t>第一层的input_shape等于我们在字典中允许的单词数，并且我们为其创建了一个热编码特征</w:t>
      </w:r>
      <w:proofErr w:type="spellEnd"/>
      <w:r w:rsidRPr="00AC2B7D">
        <w:rPr>
          <w:rFonts w:ascii="宋体" w:eastAsia="宋体" w:hAnsi="宋体" w:hint="eastAsia"/>
          <w:sz w:val="24"/>
          <w:szCs w:val="24"/>
        </w:rPr>
        <w:t>。</w:t>
      </w:r>
    </w:p>
    <w:p w14:paraId="26CE18F9" w14:textId="77777777" w:rsidR="00AC2B7D" w:rsidRPr="00AC2B7D" w:rsidRDefault="00AC2B7D" w:rsidP="00AC2B7D">
      <w:pPr>
        <w:pStyle w:val="1"/>
        <w:rPr>
          <w:rFonts w:ascii="宋体" w:eastAsia="宋体" w:hAnsi="宋体"/>
          <w:sz w:val="24"/>
          <w:szCs w:val="24"/>
        </w:rPr>
      </w:pPr>
    </w:p>
    <w:p w14:paraId="4BA0CA05" w14:textId="77777777" w:rsidR="00AC2B7D" w:rsidRPr="00AC2B7D" w:rsidRDefault="00AC2B7D" w:rsidP="00AC2B7D">
      <w:pPr>
        <w:pStyle w:val="1"/>
        <w:rPr>
          <w:rFonts w:ascii="宋体" w:eastAsia="宋体" w:hAnsi="宋体" w:hint="eastAsia"/>
          <w:sz w:val="24"/>
          <w:szCs w:val="24"/>
        </w:rPr>
      </w:pPr>
      <w:r w:rsidRPr="00AC2B7D">
        <w:rPr>
          <w:rFonts w:ascii="宋体" w:eastAsia="宋体" w:hAnsi="宋体" w:hint="eastAsia"/>
          <w:sz w:val="24"/>
          <w:szCs w:val="24"/>
        </w:rPr>
        <w:t>由于我们需要预测3个不同的情感类别，因此最后一层包含3个隐藏元素。 softmax激活功能可确保三个概率的总和为1。</w:t>
      </w:r>
    </w:p>
    <w:p w14:paraId="7272F92E" w14:textId="77777777" w:rsidR="00AC2B7D" w:rsidRPr="00AC2B7D" w:rsidRDefault="00AC2B7D" w:rsidP="00AC2B7D">
      <w:pPr>
        <w:pStyle w:val="1"/>
        <w:rPr>
          <w:rFonts w:ascii="宋体" w:eastAsia="宋体" w:hAnsi="宋体"/>
          <w:sz w:val="24"/>
          <w:szCs w:val="24"/>
        </w:rPr>
      </w:pPr>
    </w:p>
    <w:p w14:paraId="3FCE51F9" w14:textId="77777777" w:rsidR="00AC2B7D" w:rsidRPr="00AC2B7D" w:rsidRDefault="00AC2B7D" w:rsidP="00AC2B7D">
      <w:pPr>
        <w:pStyle w:val="1"/>
        <w:rPr>
          <w:rFonts w:ascii="宋体" w:eastAsia="宋体" w:hAnsi="宋体" w:hint="eastAsia"/>
          <w:sz w:val="24"/>
          <w:szCs w:val="24"/>
        </w:rPr>
      </w:pPr>
      <w:r w:rsidRPr="00AC2B7D">
        <w:rPr>
          <w:rFonts w:ascii="宋体" w:eastAsia="宋体" w:hAnsi="宋体" w:hint="eastAsia"/>
          <w:sz w:val="24"/>
          <w:szCs w:val="24"/>
        </w:rPr>
        <w:t xml:space="preserve">在第一层中，我们需要估计640064权重。 </w:t>
      </w:r>
      <w:proofErr w:type="spellStart"/>
      <w:r w:rsidRPr="00AC2B7D">
        <w:rPr>
          <w:rFonts w:ascii="宋体" w:eastAsia="宋体" w:hAnsi="宋体" w:hint="eastAsia"/>
          <w:sz w:val="24"/>
          <w:szCs w:val="24"/>
        </w:rPr>
        <w:t>这取决于（nb个输入</w:t>
      </w:r>
      <w:proofErr w:type="spellEnd"/>
      <w:r w:rsidRPr="00AC2B7D">
        <w:rPr>
          <w:rFonts w:ascii="宋体" w:eastAsia="宋体" w:hAnsi="宋体" w:hint="eastAsia"/>
          <w:sz w:val="24"/>
          <w:szCs w:val="24"/>
        </w:rPr>
        <w:t xml:space="preserve">* </w:t>
      </w:r>
      <w:proofErr w:type="spellStart"/>
      <w:r w:rsidRPr="00AC2B7D">
        <w:rPr>
          <w:rFonts w:ascii="宋体" w:eastAsia="宋体" w:hAnsi="宋体" w:hint="eastAsia"/>
          <w:sz w:val="24"/>
          <w:szCs w:val="24"/>
        </w:rPr>
        <w:t>nb个隐藏元素</w:t>
      </w:r>
      <w:proofErr w:type="spellEnd"/>
      <w:r w:rsidRPr="00AC2B7D">
        <w:rPr>
          <w:rFonts w:ascii="宋体" w:eastAsia="宋体" w:hAnsi="宋体" w:hint="eastAsia"/>
          <w:sz w:val="24"/>
          <w:szCs w:val="24"/>
        </w:rPr>
        <w:t>）+ nb个偏置项，或者（10000 x 64）+ 64 = 640064</w:t>
      </w:r>
    </w:p>
    <w:p w14:paraId="692B8576" w14:textId="77777777" w:rsidR="00AC2B7D" w:rsidRPr="00AC2B7D" w:rsidRDefault="00AC2B7D" w:rsidP="00AC2B7D">
      <w:pPr>
        <w:pStyle w:val="1"/>
        <w:rPr>
          <w:rFonts w:ascii="宋体" w:eastAsia="宋体" w:hAnsi="宋体" w:hint="eastAsia"/>
          <w:sz w:val="24"/>
          <w:szCs w:val="24"/>
        </w:rPr>
      </w:pPr>
      <w:r w:rsidRPr="00AC2B7D">
        <w:rPr>
          <w:rFonts w:ascii="宋体" w:eastAsia="宋体" w:hAnsi="宋体" w:hint="eastAsia"/>
          <w:sz w:val="24"/>
          <w:szCs w:val="24"/>
        </w:rPr>
        <w:t>在第二层中，我们估计（64 x 64）+ 64 = 4160权重</w:t>
      </w:r>
    </w:p>
    <w:p w14:paraId="3ECD6861" w14:textId="45ABEF10" w:rsidR="00FE1F94" w:rsidRDefault="00AC2B7D" w:rsidP="00AC2B7D">
      <w:pPr>
        <w:pStyle w:val="1"/>
        <w:rPr>
          <w:rFonts w:ascii="宋体" w:eastAsia="宋体" w:hAnsi="宋体"/>
          <w:sz w:val="24"/>
          <w:szCs w:val="24"/>
        </w:rPr>
      </w:pPr>
      <w:r w:rsidRPr="00AC2B7D">
        <w:rPr>
          <w:rFonts w:ascii="宋体" w:eastAsia="宋体" w:hAnsi="宋体" w:hint="eastAsia"/>
          <w:sz w:val="24"/>
          <w:szCs w:val="24"/>
        </w:rPr>
        <w:t>在最后一层，我们估计（64 x 3）+ 3 = 195个权重</w:t>
      </w:r>
    </w:p>
    <w:p w14:paraId="028B6501" w14:textId="24EBFFD4" w:rsidR="00AC2B7D" w:rsidRDefault="00AC2B7D" w:rsidP="00AC2B7D">
      <w:pPr>
        <w:rPr>
          <w:lang w:val="x-none" w:eastAsia="x-none"/>
        </w:rPr>
      </w:pPr>
      <w:r>
        <w:rPr>
          <w:noProof/>
          <w:lang w:val="x-none" w:eastAsia="x-none"/>
        </w:rPr>
        <w:drawing>
          <wp:inline distT="0" distB="0" distL="0" distR="0" wp14:anchorId="0CC22E14" wp14:editId="0E6D1614">
            <wp:extent cx="5759450" cy="1955165"/>
            <wp:effectExtent l="0" t="0" r="6350" b="635"/>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1955165"/>
                    </a:xfrm>
                    <a:prstGeom prst="rect">
                      <a:avLst/>
                    </a:prstGeom>
                  </pic:spPr>
                </pic:pic>
              </a:graphicData>
            </a:graphic>
          </wp:inline>
        </w:drawing>
      </w:r>
    </w:p>
    <w:p w14:paraId="19004394" w14:textId="775E30D7" w:rsidR="00AC2B7D" w:rsidRDefault="00AC2B7D" w:rsidP="00AC2B7D">
      <w:pPr>
        <w:rPr>
          <w:lang w:val="x-none" w:eastAsia="x-none"/>
        </w:rPr>
      </w:pPr>
    </w:p>
    <w:p w14:paraId="7384B03F" w14:textId="276B02C0" w:rsidR="00AC2B7D" w:rsidRDefault="005037DC" w:rsidP="00AC2B7D">
      <w:pPr>
        <w:rPr>
          <w:lang w:val="x-none" w:eastAsia="x-none"/>
        </w:rPr>
      </w:pPr>
      <w:r>
        <w:rPr>
          <w:lang w:val="x-none" w:eastAsia="x-none"/>
        </w:rPr>
        <w:tab/>
      </w:r>
      <w:r w:rsidRPr="005037DC">
        <w:rPr>
          <w:rFonts w:hint="eastAsia"/>
          <w:lang w:val="x-none" w:eastAsia="x-none"/>
        </w:rPr>
        <w:t>由于该项目是一个多类别的单标签预测，因此我们将</w:t>
      </w:r>
      <w:r w:rsidRPr="005037DC">
        <w:rPr>
          <w:rFonts w:hint="eastAsia"/>
          <w:lang w:val="x-none" w:eastAsia="x-none"/>
        </w:rPr>
        <w:t>categorical_crossentropy</w:t>
      </w:r>
      <w:r w:rsidRPr="005037DC">
        <w:rPr>
          <w:rFonts w:hint="eastAsia"/>
          <w:lang w:val="x-none" w:eastAsia="x-none"/>
        </w:rPr>
        <w:t>用作损失函数，将</w:t>
      </w:r>
      <w:r w:rsidRPr="005037DC">
        <w:rPr>
          <w:rFonts w:hint="eastAsia"/>
          <w:lang w:val="x-none" w:eastAsia="x-none"/>
        </w:rPr>
        <w:t>softmax</w:t>
      </w:r>
      <w:r w:rsidRPr="005037DC">
        <w:rPr>
          <w:rFonts w:hint="eastAsia"/>
          <w:lang w:val="x-none" w:eastAsia="x-none"/>
        </w:rPr>
        <w:t>用作最终激活函数。</w:t>
      </w:r>
      <w:r w:rsidRPr="005037DC">
        <w:rPr>
          <w:rFonts w:hint="eastAsia"/>
          <w:lang w:val="x-none" w:eastAsia="x-none"/>
        </w:rPr>
        <w:t xml:space="preserve"> </w:t>
      </w:r>
      <w:proofErr w:type="spellStart"/>
      <w:r w:rsidRPr="005037DC">
        <w:rPr>
          <w:rFonts w:hint="eastAsia"/>
          <w:lang w:val="x-none" w:eastAsia="x-none"/>
        </w:rPr>
        <w:t>我们将模型拟合到其余火车数据上，并在验证集上进行验证</w:t>
      </w:r>
      <w:proofErr w:type="spellEnd"/>
      <w:r w:rsidRPr="005037DC">
        <w:rPr>
          <w:rFonts w:hint="eastAsia"/>
          <w:lang w:val="x-none" w:eastAsia="x-none"/>
        </w:rPr>
        <w:t>。</w:t>
      </w:r>
      <w:r w:rsidRPr="005037DC">
        <w:rPr>
          <w:rFonts w:hint="eastAsia"/>
          <w:lang w:val="x-none" w:eastAsia="x-none"/>
        </w:rPr>
        <w:t xml:space="preserve"> </w:t>
      </w:r>
      <w:proofErr w:type="spellStart"/>
      <w:r w:rsidRPr="005037DC">
        <w:rPr>
          <w:rFonts w:hint="eastAsia"/>
          <w:lang w:val="x-none" w:eastAsia="x-none"/>
        </w:rPr>
        <w:t>我们运行了预定的时期，然后将看到模型何时开始过拟合</w:t>
      </w:r>
      <w:proofErr w:type="spellEnd"/>
      <w:r w:rsidRPr="005037DC">
        <w:rPr>
          <w:rFonts w:hint="eastAsia"/>
          <w:lang w:val="x-none" w:eastAsia="x-none"/>
        </w:rPr>
        <w:t>。</w:t>
      </w:r>
    </w:p>
    <w:p w14:paraId="6734327A" w14:textId="7A7304E7" w:rsidR="00AC2B7D" w:rsidRDefault="00AC2B7D" w:rsidP="00AC2B7D">
      <w:pPr>
        <w:rPr>
          <w:lang w:val="x-none" w:eastAsia="x-none"/>
        </w:rPr>
      </w:pPr>
    </w:p>
    <w:p w14:paraId="29900D7A" w14:textId="5466190C" w:rsidR="00AC2B7D" w:rsidRDefault="00D93B50" w:rsidP="00AC2B7D">
      <w:pPr>
        <w:rPr>
          <w:lang w:val="x-none" w:eastAsia="x-none"/>
        </w:rPr>
      </w:pPr>
      <w:r>
        <w:rPr>
          <w:noProof/>
          <w:lang w:val="x-none" w:eastAsia="x-none"/>
        </w:rPr>
        <w:drawing>
          <wp:inline distT="0" distB="0" distL="0" distR="0" wp14:anchorId="6BDBBF8B" wp14:editId="5F5A73BC">
            <wp:extent cx="5759450" cy="2553335"/>
            <wp:effectExtent l="0" t="0" r="6350"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32">
                      <a:extLst>
                        <a:ext uri="{28A0092B-C50C-407E-A947-70E740481C1C}">
                          <a14:useLocalDpi xmlns:a14="http://schemas.microsoft.com/office/drawing/2010/main" val="0"/>
                        </a:ext>
                      </a:extLst>
                    </a:blip>
                    <a:stretch>
                      <a:fillRect/>
                    </a:stretch>
                  </pic:blipFill>
                  <pic:spPr>
                    <a:xfrm>
                      <a:off x="0" y="0"/>
                      <a:ext cx="5759450" cy="2553335"/>
                    </a:xfrm>
                    <a:prstGeom prst="rect">
                      <a:avLst/>
                    </a:prstGeom>
                  </pic:spPr>
                </pic:pic>
              </a:graphicData>
            </a:graphic>
          </wp:inline>
        </w:drawing>
      </w:r>
    </w:p>
    <w:p w14:paraId="6118B69A" w14:textId="4E9BF62B" w:rsidR="00AC2B7D" w:rsidRDefault="00AC2B7D" w:rsidP="00AC2B7D">
      <w:pPr>
        <w:rPr>
          <w:lang w:val="x-none" w:eastAsia="x-none"/>
        </w:rPr>
      </w:pPr>
    </w:p>
    <w:p w14:paraId="503F9C7F" w14:textId="6DDBEB8A" w:rsidR="00AC2B7D" w:rsidRDefault="00D93B50" w:rsidP="00AC2B7D">
      <w:pPr>
        <w:rPr>
          <w:lang w:val="x-none" w:eastAsia="x-none"/>
        </w:rPr>
      </w:pPr>
      <w:r w:rsidRPr="00D93B50">
        <w:rPr>
          <w:rFonts w:hint="eastAsia"/>
          <w:lang w:val="x-none" w:eastAsia="x-none"/>
        </w:rPr>
        <w:t>从这里我们可以看到，验证损失从第</w:t>
      </w:r>
      <w:r w:rsidRPr="00D93B50">
        <w:rPr>
          <w:rFonts w:hint="eastAsia"/>
          <w:lang w:val="x-none" w:eastAsia="x-none"/>
        </w:rPr>
        <w:t>4</w:t>
      </w:r>
      <w:r w:rsidRPr="00D93B50">
        <w:rPr>
          <w:rFonts w:hint="eastAsia"/>
          <w:lang w:val="x-none" w:eastAsia="x-none"/>
        </w:rPr>
        <w:t>代开始增加。训练损失继续降低，这是正常的，因为模型经</w:t>
      </w:r>
      <w:r w:rsidRPr="00D93B50">
        <w:rPr>
          <w:rFonts w:hint="eastAsia"/>
          <w:lang w:val="x-none" w:eastAsia="x-none"/>
        </w:rPr>
        <w:lastRenderedPageBreak/>
        <w:t>过训练以尽可能拟合训练数据。</w:t>
      </w:r>
    </w:p>
    <w:p w14:paraId="28E7F343" w14:textId="1177ACB1" w:rsidR="00D93B50" w:rsidRDefault="00D93B50" w:rsidP="00AC2B7D">
      <w:pPr>
        <w:rPr>
          <w:lang w:val="x-none" w:eastAsia="x-none"/>
        </w:rPr>
      </w:pPr>
      <w:r>
        <w:rPr>
          <w:noProof/>
          <w:lang w:val="x-none" w:eastAsia="x-none"/>
        </w:rPr>
        <w:drawing>
          <wp:inline distT="0" distB="0" distL="0" distR="0" wp14:anchorId="3728CE94" wp14:editId="4A831AEE">
            <wp:extent cx="4724400" cy="3149600"/>
            <wp:effectExtent l="0" t="0" r="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pic:cNvPicPr/>
                  </pic:nvPicPr>
                  <pic:blipFill>
                    <a:blip r:embed="rId33">
                      <a:extLst>
                        <a:ext uri="{28A0092B-C50C-407E-A947-70E740481C1C}">
                          <a14:useLocalDpi xmlns:a14="http://schemas.microsoft.com/office/drawing/2010/main" val="0"/>
                        </a:ext>
                      </a:extLst>
                    </a:blip>
                    <a:stretch>
                      <a:fillRect/>
                    </a:stretch>
                  </pic:blipFill>
                  <pic:spPr>
                    <a:xfrm>
                      <a:off x="0" y="0"/>
                      <a:ext cx="4724400" cy="3149600"/>
                    </a:xfrm>
                    <a:prstGeom prst="rect">
                      <a:avLst/>
                    </a:prstGeom>
                  </pic:spPr>
                </pic:pic>
              </a:graphicData>
            </a:graphic>
          </wp:inline>
        </w:drawing>
      </w:r>
    </w:p>
    <w:p w14:paraId="0F38FEEF" w14:textId="4AB5EBCE" w:rsidR="00D93B50" w:rsidRDefault="00D93B50" w:rsidP="00AC2B7D">
      <w:pPr>
        <w:rPr>
          <w:lang w:val="x-none" w:eastAsia="x-none"/>
        </w:rPr>
      </w:pPr>
      <w:proofErr w:type="spellStart"/>
      <w:r w:rsidRPr="00D93B50">
        <w:rPr>
          <w:rFonts w:hint="eastAsia"/>
          <w:lang w:val="x-none" w:eastAsia="x-none"/>
        </w:rPr>
        <w:t>就像验证损失一样，验证准确性会在较早的时期达到顶峰</w:t>
      </w:r>
      <w:proofErr w:type="spellEnd"/>
      <w:r w:rsidRPr="00D93B50">
        <w:rPr>
          <w:rFonts w:hint="eastAsia"/>
          <w:lang w:val="x-none" w:eastAsia="x-none"/>
        </w:rPr>
        <w:t>。</w:t>
      </w:r>
      <w:r w:rsidRPr="00D93B50">
        <w:rPr>
          <w:rFonts w:hint="eastAsia"/>
          <w:lang w:val="x-none" w:eastAsia="x-none"/>
        </w:rPr>
        <w:t xml:space="preserve"> </w:t>
      </w:r>
      <w:proofErr w:type="spellStart"/>
      <w:r w:rsidRPr="00D93B50">
        <w:rPr>
          <w:rFonts w:hint="eastAsia"/>
          <w:lang w:val="x-none" w:eastAsia="x-none"/>
        </w:rPr>
        <w:t>之后，它会稍微下降</w:t>
      </w:r>
      <w:proofErr w:type="spellEnd"/>
      <w:r w:rsidRPr="00D93B50">
        <w:rPr>
          <w:rFonts w:hint="eastAsia"/>
          <w:lang w:val="x-none" w:eastAsia="x-none"/>
        </w:rPr>
        <w:t>。</w:t>
      </w:r>
      <w:r w:rsidRPr="00D93B50">
        <w:rPr>
          <w:rFonts w:hint="eastAsia"/>
          <w:lang w:val="x-none" w:eastAsia="x-none"/>
        </w:rPr>
        <w:t xml:space="preserve"> </w:t>
      </w:r>
      <w:r w:rsidRPr="00D93B50">
        <w:rPr>
          <w:rFonts w:hint="eastAsia"/>
          <w:lang w:val="x-none" w:eastAsia="x-none"/>
        </w:rPr>
        <w:t>综上所述，我们可以说该模型从时代</w:t>
      </w:r>
      <w:r w:rsidRPr="00D93B50">
        <w:rPr>
          <w:rFonts w:hint="eastAsia"/>
          <w:lang w:val="x-none" w:eastAsia="x-none"/>
        </w:rPr>
        <w:t>4</w:t>
      </w:r>
      <w:r w:rsidRPr="00D93B50">
        <w:rPr>
          <w:rFonts w:hint="eastAsia"/>
          <w:lang w:val="x-none" w:eastAsia="x-none"/>
        </w:rPr>
        <w:t>开始就开始过拟合。</w:t>
      </w:r>
    </w:p>
    <w:p w14:paraId="40241547" w14:textId="7CAE789C" w:rsidR="00D93B50" w:rsidRDefault="00D93B50" w:rsidP="00AC2B7D">
      <w:pPr>
        <w:rPr>
          <w:lang w:val="x-none" w:eastAsia="x-none"/>
        </w:rPr>
      </w:pPr>
      <w:r>
        <w:rPr>
          <w:noProof/>
          <w:lang w:val="x-none" w:eastAsia="x-none"/>
        </w:rPr>
        <w:drawing>
          <wp:inline distT="0" distB="0" distL="0" distR="0" wp14:anchorId="7F6DD37D" wp14:editId="37F68F3C">
            <wp:extent cx="4800600" cy="3149600"/>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pic:cNvPicPr/>
                  </pic:nvPicPr>
                  <pic:blipFill>
                    <a:blip r:embed="rId34">
                      <a:extLst>
                        <a:ext uri="{28A0092B-C50C-407E-A947-70E740481C1C}">
                          <a14:useLocalDpi xmlns:a14="http://schemas.microsoft.com/office/drawing/2010/main" val="0"/>
                        </a:ext>
                      </a:extLst>
                    </a:blip>
                    <a:stretch>
                      <a:fillRect/>
                    </a:stretch>
                  </pic:blipFill>
                  <pic:spPr>
                    <a:xfrm>
                      <a:off x="0" y="0"/>
                      <a:ext cx="4800600" cy="3149600"/>
                    </a:xfrm>
                    <a:prstGeom prst="rect">
                      <a:avLst/>
                    </a:prstGeom>
                  </pic:spPr>
                </pic:pic>
              </a:graphicData>
            </a:graphic>
          </wp:inline>
        </w:drawing>
      </w:r>
    </w:p>
    <w:p w14:paraId="4C55F5BA" w14:textId="69DB47D2" w:rsidR="007567BD" w:rsidRDefault="007567BD" w:rsidP="00AC2B7D">
      <w:pPr>
        <w:rPr>
          <w:lang w:val="x-none"/>
        </w:rPr>
      </w:pPr>
      <w:r>
        <w:rPr>
          <w:rFonts w:hint="eastAsia"/>
          <w:lang w:val="x-none"/>
        </w:rPr>
        <w:t>在测试集结果：</w:t>
      </w:r>
    </w:p>
    <w:p w14:paraId="1C5F2ED0" w14:textId="5E8C66FB" w:rsidR="007567BD" w:rsidRDefault="007567BD" w:rsidP="00AC2B7D">
      <w:pPr>
        <w:rPr>
          <w:rFonts w:hint="eastAsia"/>
          <w:lang w:val="x-none"/>
        </w:rPr>
      </w:pPr>
      <w:r>
        <w:rPr>
          <w:rFonts w:hint="eastAsia"/>
          <w:noProof/>
          <w:lang w:val="x-none"/>
        </w:rPr>
        <w:drawing>
          <wp:inline distT="0" distB="0" distL="0" distR="0" wp14:anchorId="4B578519" wp14:editId="13B3E9B6">
            <wp:extent cx="5759450" cy="962025"/>
            <wp:effectExtent l="0" t="0" r="6350" b="3175"/>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962025"/>
                    </a:xfrm>
                    <a:prstGeom prst="rect">
                      <a:avLst/>
                    </a:prstGeom>
                  </pic:spPr>
                </pic:pic>
              </a:graphicData>
            </a:graphic>
          </wp:inline>
        </w:drawing>
      </w:r>
    </w:p>
    <w:p w14:paraId="1A374403" w14:textId="77777777" w:rsidR="00D93B50" w:rsidRPr="00AC2B7D" w:rsidRDefault="00D93B50" w:rsidP="00AC2B7D">
      <w:pPr>
        <w:rPr>
          <w:lang w:val="x-none" w:eastAsia="x-none"/>
        </w:rPr>
      </w:pPr>
    </w:p>
    <w:p w14:paraId="1BE76075" w14:textId="77777777" w:rsidR="002B7E08" w:rsidRPr="00070566" w:rsidRDefault="008B1BB0" w:rsidP="00070566">
      <w:pPr>
        <w:pStyle w:val="1"/>
      </w:pPr>
      <w:bookmarkStart w:id="103" w:name="_Toc326347376"/>
      <w:bookmarkStart w:id="104" w:name="_Toc357776391"/>
      <w:bookmarkStart w:id="105" w:name="_Toc357776485"/>
      <w:bookmarkStart w:id="106" w:name="_Toc357863989"/>
      <w:bookmarkStart w:id="107" w:name="_Toc357865375"/>
      <w:bookmarkStart w:id="108" w:name="_Toc357870932"/>
      <w:bookmarkStart w:id="109" w:name="_Toc70922422"/>
      <w:bookmarkEnd w:id="96"/>
      <w:bookmarkEnd w:id="97"/>
      <w:bookmarkEnd w:id="98"/>
      <w:bookmarkEnd w:id="99"/>
      <w:bookmarkEnd w:id="100"/>
      <w:bookmarkEnd w:id="101"/>
      <w:bookmarkEnd w:id="102"/>
      <w:proofErr w:type="spellStart"/>
      <w:r w:rsidRPr="00070566">
        <w:rPr>
          <w:rFonts w:hint="eastAsia"/>
        </w:rPr>
        <w:lastRenderedPageBreak/>
        <w:t>结论</w:t>
      </w:r>
      <w:bookmarkEnd w:id="103"/>
      <w:bookmarkEnd w:id="104"/>
      <w:bookmarkEnd w:id="105"/>
      <w:bookmarkEnd w:id="106"/>
      <w:bookmarkEnd w:id="107"/>
      <w:bookmarkEnd w:id="108"/>
      <w:bookmarkEnd w:id="109"/>
      <w:proofErr w:type="spellEnd"/>
    </w:p>
    <w:p w14:paraId="5A9D2563" w14:textId="0F9F9D09" w:rsidR="007567BD" w:rsidRDefault="007567BD" w:rsidP="00447759">
      <w:pPr>
        <w:spacing w:line="300" w:lineRule="auto"/>
        <w:ind w:firstLineChars="200" w:firstLine="480"/>
        <w:rPr>
          <w:rFonts w:hAnsi="宋体"/>
          <w:sz w:val="24"/>
        </w:rPr>
      </w:pPr>
      <w:r w:rsidRPr="007567BD">
        <w:rPr>
          <w:rFonts w:hAnsi="宋体" w:hint="eastAsia"/>
          <w:sz w:val="24"/>
        </w:rPr>
        <w:t>正如我们在上面看到的那样，具有</w:t>
      </w:r>
      <w:r w:rsidRPr="007567BD">
        <w:rPr>
          <w:rFonts w:hAnsi="宋体"/>
          <w:sz w:val="24"/>
        </w:rPr>
        <w:t>dropout</w:t>
      </w:r>
      <w:r>
        <w:rPr>
          <w:rFonts w:hAnsi="宋体" w:hint="eastAsia"/>
          <w:sz w:val="24"/>
        </w:rPr>
        <w:t>层</w:t>
      </w:r>
      <w:r w:rsidRPr="007567BD">
        <w:rPr>
          <w:rFonts w:hAnsi="宋体" w:hint="eastAsia"/>
          <w:sz w:val="24"/>
        </w:rPr>
        <w:t>的模型在测试数据上表现最佳。</w:t>
      </w:r>
      <w:r w:rsidRPr="007567BD">
        <w:rPr>
          <w:rFonts w:hAnsi="宋体" w:hint="eastAsia"/>
          <w:sz w:val="24"/>
        </w:rPr>
        <w:t xml:space="preserve"> </w:t>
      </w:r>
      <w:r w:rsidRPr="007567BD">
        <w:rPr>
          <w:rFonts w:hAnsi="宋体" w:hint="eastAsia"/>
          <w:sz w:val="24"/>
        </w:rPr>
        <w:t>但是，这比我们以前的内核中使用</w:t>
      </w:r>
      <w:proofErr w:type="spellStart"/>
      <w:r w:rsidRPr="007567BD">
        <w:rPr>
          <w:rFonts w:hAnsi="宋体" w:hint="eastAsia"/>
          <w:sz w:val="24"/>
        </w:rPr>
        <w:t>LogisticRegression</w:t>
      </w:r>
      <w:proofErr w:type="spellEnd"/>
      <w:r w:rsidRPr="007567BD">
        <w:rPr>
          <w:rFonts w:hAnsi="宋体" w:hint="eastAsia"/>
          <w:sz w:val="24"/>
        </w:rPr>
        <w:t>和</w:t>
      </w:r>
      <w:proofErr w:type="spellStart"/>
      <w:r w:rsidRPr="007567BD">
        <w:rPr>
          <w:rFonts w:hAnsi="宋体" w:hint="eastAsia"/>
          <w:sz w:val="24"/>
        </w:rPr>
        <w:t>Countvectorizer</w:t>
      </w:r>
      <w:proofErr w:type="spellEnd"/>
      <w:r w:rsidRPr="007567BD">
        <w:rPr>
          <w:rFonts w:hAnsi="宋体" w:hint="eastAsia"/>
          <w:sz w:val="24"/>
        </w:rPr>
        <w:t>实现的结果</w:t>
      </w:r>
      <w:r w:rsidR="002E0DDE">
        <w:rPr>
          <w:rFonts w:hAnsi="宋体" w:hint="eastAsia"/>
          <w:sz w:val="24"/>
        </w:rPr>
        <w:t>持平</w:t>
      </w:r>
      <w:r w:rsidRPr="007567BD">
        <w:rPr>
          <w:rFonts w:hAnsi="宋体" w:hint="eastAsia"/>
          <w:sz w:val="24"/>
        </w:rPr>
        <w:t>。</w:t>
      </w:r>
      <w:r w:rsidRPr="007567BD">
        <w:rPr>
          <w:rFonts w:hAnsi="宋体" w:hint="eastAsia"/>
          <w:sz w:val="24"/>
        </w:rPr>
        <w:t xml:space="preserve"> </w:t>
      </w:r>
      <w:r w:rsidRPr="007567BD">
        <w:rPr>
          <w:rFonts w:hAnsi="宋体" w:hint="eastAsia"/>
          <w:sz w:val="24"/>
        </w:rPr>
        <w:t>但是在那里，输入数据的变换与此处有所不同</w:t>
      </w:r>
      <w:r>
        <w:rPr>
          <w:rFonts w:hAnsi="宋体" w:hint="eastAsia"/>
          <w:sz w:val="24"/>
        </w:rPr>
        <w:t>。</w:t>
      </w:r>
    </w:p>
    <w:p w14:paraId="7E4D35CB" w14:textId="4903F519" w:rsidR="00FF5D7E" w:rsidRPr="00FF5D7E" w:rsidRDefault="00FF5D7E" w:rsidP="00FF5D7E">
      <w:pPr>
        <w:widowControl/>
        <w:jc w:val="left"/>
        <w:rPr>
          <w:rFonts w:hAnsi="宋体"/>
          <w:sz w:val="24"/>
        </w:rPr>
      </w:pPr>
      <w:bookmarkStart w:id="110" w:name="_Toc326347377"/>
      <w:bookmarkStart w:id="111" w:name="_Toc357776392"/>
      <w:bookmarkStart w:id="112" w:name="_Toc357776486"/>
      <w:bookmarkStart w:id="113" w:name="_Toc357863990"/>
      <w:bookmarkStart w:id="114" w:name="_Toc357865376"/>
      <w:bookmarkStart w:id="115" w:name="_Toc357870933"/>
      <w:r>
        <w:rPr>
          <w:rFonts w:hAnsi="宋体"/>
          <w:sz w:val="24"/>
        </w:rPr>
        <w:tab/>
      </w:r>
      <w:r w:rsidR="008C31FC">
        <w:rPr>
          <w:rFonts w:hAnsi="宋体"/>
          <w:sz w:val="24"/>
        </w:rPr>
        <w:t xml:space="preserve"> </w:t>
      </w:r>
      <w:r>
        <w:rPr>
          <w:rFonts w:hAnsi="宋体" w:hint="eastAsia"/>
          <w:sz w:val="24"/>
        </w:rPr>
        <w:t>深度学习机器学习模型在</w:t>
      </w:r>
      <w:r w:rsidRPr="00FF5D7E">
        <w:rPr>
          <w:rFonts w:hAnsi="宋体"/>
          <w:sz w:val="24"/>
        </w:rPr>
        <w:t>情感分析，因为其比文本提供了更多的信息。深度学习模型把输入映射到一些特征空间，来自多模态数据的不同形式的输入也可以被这些模型投射到一些联合潜在空间或表征。因此，使用深度学习模型处理多模态数据的趋势不断增长</w:t>
      </w:r>
    </w:p>
    <w:p w14:paraId="362F552B" w14:textId="32BC5673" w:rsidR="00B001C8" w:rsidRPr="00B001C8" w:rsidRDefault="00071852" w:rsidP="00F04E88">
      <w:pPr>
        <w:spacing w:line="300" w:lineRule="auto"/>
        <w:ind w:firstLineChars="200" w:firstLine="420"/>
        <w:rPr>
          <w:sz w:val="24"/>
          <w:szCs w:val="24"/>
        </w:rPr>
      </w:pPr>
      <w:r>
        <w:br w:type="page"/>
      </w:r>
    </w:p>
    <w:p w14:paraId="50E32F9B" w14:textId="77777777" w:rsidR="00A53573" w:rsidRPr="00071852" w:rsidRDefault="00E75820" w:rsidP="00B001C8">
      <w:pPr>
        <w:spacing w:line="300" w:lineRule="auto"/>
        <w:jc w:val="center"/>
        <w:rPr>
          <w:rFonts w:hAnsi="宋体"/>
          <w:sz w:val="24"/>
        </w:rPr>
      </w:pPr>
      <w:bookmarkStart w:id="116" w:name="_Toc70922423"/>
      <w:r w:rsidRPr="008B747A">
        <w:rPr>
          <w:rStyle w:val="10"/>
          <w:rFonts w:hint="eastAsia"/>
        </w:rPr>
        <w:lastRenderedPageBreak/>
        <w:t>参考文献</w:t>
      </w:r>
      <w:bookmarkEnd w:id="110"/>
      <w:bookmarkEnd w:id="111"/>
      <w:bookmarkEnd w:id="112"/>
      <w:bookmarkEnd w:id="113"/>
      <w:bookmarkEnd w:id="114"/>
      <w:bookmarkEnd w:id="115"/>
      <w:bookmarkEnd w:id="116"/>
    </w:p>
    <w:p w14:paraId="36A6371C" w14:textId="77777777" w:rsidR="004917E9" w:rsidRPr="00B001C8" w:rsidRDefault="004917E9" w:rsidP="004917E9">
      <w:pPr>
        <w:rPr>
          <w:sz w:val="24"/>
          <w:szCs w:val="24"/>
          <w:lang w:val="x-none"/>
        </w:rPr>
      </w:pPr>
    </w:p>
    <w:p w14:paraId="0AA51E1F" w14:textId="77777777" w:rsidR="00FA1C25" w:rsidRPr="00FA1C25" w:rsidRDefault="00FA1C25" w:rsidP="00FA1C25">
      <w:pPr>
        <w:pStyle w:val="1"/>
        <w:rPr>
          <w:rFonts w:ascii="Times New Roman" w:eastAsia="宋体" w:hAnsi="Times New Roman"/>
          <w:kern w:val="2"/>
          <w:sz w:val="24"/>
          <w:szCs w:val="24"/>
          <w:lang w:val="en-US" w:eastAsia="zh-CN"/>
        </w:rPr>
      </w:pPr>
      <w:r w:rsidRPr="00FA1C25">
        <w:rPr>
          <w:rFonts w:ascii="Times New Roman" w:eastAsia="宋体" w:hAnsi="Times New Roman"/>
          <w:kern w:val="2"/>
          <w:sz w:val="24"/>
          <w:szCs w:val="24"/>
          <w:lang w:val="en-US" w:eastAsia="zh-CN"/>
        </w:rPr>
        <w:t>[1] </w:t>
      </w:r>
      <w:proofErr w:type="spellStart"/>
      <w:r w:rsidRPr="00FA1C25">
        <w:rPr>
          <w:rFonts w:ascii="Times New Roman" w:eastAsia="宋体" w:hAnsi="Times New Roman"/>
          <w:kern w:val="2"/>
          <w:sz w:val="24"/>
          <w:szCs w:val="24"/>
          <w:lang w:val="en-US" w:eastAsia="zh-CN"/>
        </w:rPr>
        <w:t>Rumelhart</w:t>
      </w:r>
      <w:proofErr w:type="spellEnd"/>
      <w:r w:rsidRPr="00FA1C25">
        <w:rPr>
          <w:rFonts w:ascii="Times New Roman" w:eastAsia="宋体" w:hAnsi="Times New Roman"/>
          <w:kern w:val="2"/>
          <w:sz w:val="24"/>
          <w:szCs w:val="24"/>
          <w:lang w:val="en-US" w:eastAsia="zh-CN"/>
        </w:rPr>
        <w:t xml:space="preserve"> D E, Hinton G E, Williams R J. Learning representations by back-propagating </w:t>
      </w:r>
      <w:proofErr w:type="gramStart"/>
      <w:r w:rsidRPr="00FA1C25">
        <w:rPr>
          <w:rFonts w:ascii="Times New Roman" w:eastAsia="宋体" w:hAnsi="Times New Roman"/>
          <w:kern w:val="2"/>
          <w:sz w:val="24"/>
          <w:szCs w:val="24"/>
          <w:lang w:val="en-US" w:eastAsia="zh-CN"/>
        </w:rPr>
        <w:t>errors.[</w:t>
      </w:r>
      <w:proofErr w:type="gramEnd"/>
      <w:r w:rsidRPr="00FA1C25">
        <w:rPr>
          <w:rFonts w:ascii="Times New Roman" w:eastAsia="宋体" w:hAnsi="Times New Roman"/>
          <w:kern w:val="2"/>
          <w:sz w:val="24"/>
          <w:szCs w:val="24"/>
          <w:lang w:val="en-US" w:eastAsia="zh-CN"/>
        </w:rPr>
        <w:t>J]. 1986, 323(6088):399-421.</w:t>
      </w:r>
    </w:p>
    <w:p w14:paraId="7B81343F" w14:textId="77777777" w:rsidR="00FA1C25" w:rsidRPr="00FA1C25" w:rsidRDefault="00FA1C25" w:rsidP="00FA1C25">
      <w:pPr>
        <w:pStyle w:val="1"/>
        <w:rPr>
          <w:rFonts w:ascii="Times New Roman" w:eastAsia="宋体" w:hAnsi="Times New Roman"/>
          <w:kern w:val="2"/>
          <w:sz w:val="24"/>
          <w:szCs w:val="24"/>
          <w:lang w:val="en-US" w:eastAsia="zh-CN"/>
        </w:rPr>
      </w:pPr>
      <w:r w:rsidRPr="00FA1C25">
        <w:rPr>
          <w:rFonts w:ascii="Times New Roman" w:eastAsia="宋体" w:hAnsi="Times New Roman"/>
          <w:kern w:val="2"/>
          <w:sz w:val="24"/>
          <w:szCs w:val="24"/>
          <w:lang w:val="en-US" w:eastAsia="zh-CN"/>
        </w:rPr>
        <w:t>[2] Cover T M, Hart P E. Nearest neighbor pattern classification. IEEE Trans Inf Theory IT-13(1):21-27[J]. IEEE Transactions on Information Theory, 1967, 13(1):21-27.</w:t>
      </w:r>
    </w:p>
    <w:p w14:paraId="26BE3C71" w14:textId="77777777" w:rsidR="00FA1C25" w:rsidRPr="00FA1C25" w:rsidRDefault="00FA1C25" w:rsidP="00FA1C25">
      <w:pPr>
        <w:pStyle w:val="1"/>
        <w:rPr>
          <w:rFonts w:ascii="Times New Roman" w:eastAsia="宋体" w:hAnsi="Times New Roman"/>
          <w:kern w:val="2"/>
          <w:sz w:val="24"/>
          <w:szCs w:val="24"/>
          <w:lang w:val="en-US" w:eastAsia="zh-CN"/>
        </w:rPr>
      </w:pPr>
      <w:r w:rsidRPr="00FA1C25">
        <w:rPr>
          <w:rFonts w:ascii="Times New Roman" w:eastAsia="宋体" w:hAnsi="Times New Roman"/>
          <w:kern w:val="2"/>
          <w:sz w:val="24"/>
          <w:szCs w:val="24"/>
          <w:lang w:val="en-US" w:eastAsia="zh-CN"/>
        </w:rPr>
        <w:t>[3] </w:t>
      </w:r>
      <w:proofErr w:type="spellStart"/>
      <w:r w:rsidRPr="00FA1C25">
        <w:rPr>
          <w:rFonts w:ascii="Times New Roman" w:eastAsia="宋体" w:hAnsi="Times New Roman"/>
          <w:kern w:val="2"/>
          <w:sz w:val="24"/>
          <w:szCs w:val="24"/>
          <w:lang w:val="en-US" w:eastAsia="zh-CN"/>
        </w:rPr>
        <w:t>Daral</w:t>
      </w:r>
      <w:proofErr w:type="spellEnd"/>
      <w:r w:rsidRPr="00FA1C25">
        <w:rPr>
          <w:rFonts w:ascii="Times New Roman" w:eastAsia="宋体" w:hAnsi="Times New Roman"/>
          <w:kern w:val="2"/>
          <w:sz w:val="24"/>
          <w:szCs w:val="24"/>
          <w:lang w:val="en-US" w:eastAsia="zh-CN"/>
        </w:rPr>
        <w:t xml:space="preserve"> N. Histograms of Oriented Gradients for Human Detection[J]. Proc. of CVPR, 2005, 2005.</w:t>
      </w:r>
    </w:p>
    <w:p w14:paraId="6B216FB9" w14:textId="77777777" w:rsidR="00FA1C25" w:rsidRPr="00FA1C25" w:rsidRDefault="00FA1C25" w:rsidP="00FA1C25">
      <w:pPr>
        <w:pStyle w:val="1"/>
        <w:rPr>
          <w:rFonts w:ascii="Times New Roman" w:eastAsia="宋体" w:hAnsi="Times New Roman"/>
          <w:kern w:val="2"/>
          <w:sz w:val="24"/>
          <w:szCs w:val="24"/>
          <w:lang w:val="en-US" w:eastAsia="zh-CN"/>
        </w:rPr>
      </w:pPr>
      <w:r w:rsidRPr="00FA1C25">
        <w:rPr>
          <w:rFonts w:ascii="Times New Roman" w:eastAsia="宋体" w:hAnsi="Times New Roman"/>
          <w:kern w:val="2"/>
          <w:sz w:val="24"/>
          <w:szCs w:val="24"/>
          <w:lang w:val="en-US" w:eastAsia="zh-CN"/>
        </w:rPr>
        <w:t xml:space="preserve">[3.1] Histograms of Oriented Gradients for Human Detection. </w:t>
      </w:r>
      <w:proofErr w:type="spellStart"/>
      <w:proofErr w:type="gramStart"/>
      <w:r w:rsidRPr="00FA1C25">
        <w:rPr>
          <w:rFonts w:ascii="Times New Roman" w:eastAsia="宋体" w:hAnsi="Times New Roman"/>
          <w:kern w:val="2"/>
          <w:sz w:val="24"/>
          <w:szCs w:val="24"/>
          <w:lang w:val="en-US" w:eastAsia="zh-CN"/>
        </w:rPr>
        <w:t>Dalai,N</w:t>
      </w:r>
      <w:proofErr w:type="gramEnd"/>
      <w:r w:rsidRPr="00FA1C25">
        <w:rPr>
          <w:rFonts w:ascii="Times New Roman" w:eastAsia="宋体" w:hAnsi="Times New Roman"/>
          <w:kern w:val="2"/>
          <w:sz w:val="24"/>
          <w:szCs w:val="24"/>
          <w:lang w:val="en-US" w:eastAsia="zh-CN"/>
        </w:rPr>
        <w:t>,B.Triggs</w:t>
      </w:r>
      <w:proofErr w:type="spellEnd"/>
      <w:r w:rsidRPr="00FA1C25">
        <w:rPr>
          <w:rFonts w:ascii="Times New Roman" w:eastAsia="宋体" w:hAnsi="Times New Roman"/>
          <w:kern w:val="2"/>
          <w:sz w:val="24"/>
          <w:szCs w:val="24"/>
          <w:lang w:val="en-US" w:eastAsia="zh-CN"/>
        </w:rPr>
        <w:t xml:space="preserve">. Computer Vision and Pattern Recognition, 2005.CVPR 2005.IEEE Computer Society Conference </w:t>
      </w:r>
      <w:proofErr w:type="gramStart"/>
      <w:r w:rsidRPr="00FA1C25">
        <w:rPr>
          <w:rFonts w:ascii="Times New Roman" w:eastAsia="宋体" w:hAnsi="Times New Roman"/>
          <w:kern w:val="2"/>
          <w:sz w:val="24"/>
          <w:szCs w:val="24"/>
          <w:lang w:val="en-US" w:eastAsia="zh-CN"/>
        </w:rPr>
        <w:t>on .</w:t>
      </w:r>
      <w:proofErr w:type="gramEnd"/>
      <w:r w:rsidRPr="00FA1C25">
        <w:rPr>
          <w:rFonts w:ascii="Times New Roman" w:eastAsia="宋体" w:hAnsi="Times New Roman"/>
          <w:kern w:val="2"/>
          <w:sz w:val="24"/>
          <w:szCs w:val="24"/>
          <w:lang w:val="en-US" w:eastAsia="zh-CN"/>
        </w:rPr>
        <w:t xml:space="preserve"> 2005</w:t>
      </w:r>
    </w:p>
    <w:p w14:paraId="7CC800A4" w14:textId="77777777" w:rsidR="00FA1C25" w:rsidRPr="00FA1C25" w:rsidRDefault="00FA1C25" w:rsidP="00FA1C25">
      <w:pPr>
        <w:pStyle w:val="1"/>
        <w:rPr>
          <w:rFonts w:ascii="Times New Roman" w:eastAsia="宋体" w:hAnsi="Times New Roman"/>
          <w:kern w:val="2"/>
          <w:sz w:val="24"/>
          <w:szCs w:val="24"/>
          <w:lang w:val="en-US" w:eastAsia="zh-CN"/>
        </w:rPr>
      </w:pPr>
      <w:r w:rsidRPr="00FA1C25">
        <w:rPr>
          <w:rFonts w:ascii="Times New Roman" w:eastAsia="宋体" w:hAnsi="Times New Roman"/>
          <w:kern w:val="2"/>
          <w:sz w:val="24"/>
          <w:szCs w:val="24"/>
          <w:lang w:val="en-US" w:eastAsia="zh-CN"/>
        </w:rPr>
        <w:t>[4] </w:t>
      </w:r>
      <w:proofErr w:type="spellStart"/>
      <w:r w:rsidRPr="00FA1C25">
        <w:rPr>
          <w:rFonts w:ascii="Times New Roman" w:eastAsia="宋体" w:hAnsi="Times New Roman"/>
          <w:kern w:val="2"/>
          <w:sz w:val="24"/>
          <w:szCs w:val="24"/>
          <w:lang w:val="en-US" w:eastAsia="zh-CN"/>
        </w:rPr>
        <w:t>Kazemi</w:t>
      </w:r>
      <w:proofErr w:type="spellEnd"/>
      <w:r w:rsidRPr="00FA1C25">
        <w:rPr>
          <w:rFonts w:ascii="Times New Roman" w:eastAsia="宋体" w:hAnsi="Times New Roman"/>
          <w:kern w:val="2"/>
          <w:sz w:val="24"/>
          <w:szCs w:val="24"/>
          <w:lang w:val="en-US" w:eastAsia="zh-CN"/>
        </w:rPr>
        <w:t xml:space="preserve"> V, Sullivan J. One Millisecond Face Alignment with an Ensemble of Regression Trees[C] Computer Vision and Pattern Recognition. IEEE, 2014:1867-1874.</w:t>
      </w:r>
    </w:p>
    <w:p w14:paraId="1FCD9E46" w14:textId="77777777" w:rsidR="00FA1C25" w:rsidRPr="00FA1C25" w:rsidRDefault="00FA1C25" w:rsidP="00FA1C25">
      <w:pPr>
        <w:pStyle w:val="1"/>
        <w:rPr>
          <w:rFonts w:ascii="Times New Roman" w:eastAsia="宋体" w:hAnsi="Times New Roman"/>
          <w:kern w:val="2"/>
          <w:sz w:val="24"/>
          <w:szCs w:val="24"/>
          <w:lang w:val="en-US" w:eastAsia="zh-CN"/>
        </w:rPr>
      </w:pPr>
    </w:p>
    <w:p w14:paraId="2E3D9F4C" w14:textId="77777777" w:rsidR="00FA1C25" w:rsidRPr="00FA1C25" w:rsidRDefault="00FA1C25" w:rsidP="00FA1C25">
      <w:pPr>
        <w:pStyle w:val="1"/>
        <w:rPr>
          <w:rFonts w:ascii="Times New Roman" w:eastAsia="宋体" w:hAnsi="Times New Roman" w:hint="eastAsia"/>
          <w:kern w:val="2"/>
          <w:sz w:val="24"/>
          <w:szCs w:val="24"/>
          <w:lang w:val="en-US" w:eastAsia="zh-CN"/>
        </w:rPr>
      </w:pPr>
      <w:r w:rsidRPr="00FA1C25">
        <w:rPr>
          <w:rFonts w:ascii="Times New Roman" w:eastAsia="宋体" w:hAnsi="Times New Roman" w:hint="eastAsia"/>
          <w:kern w:val="2"/>
          <w:sz w:val="24"/>
          <w:szCs w:val="24"/>
          <w:lang w:val="en-US" w:eastAsia="zh-CN"/>
        </w:rPr>
        <w:t>[5] David J. Hand and Robert J. Till</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 xml:space="preserve"> 2001</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 xml:space="preserve">. A Simple Generalization of the Area Under the ROC Curve for Multiple Class Classification </w:t>
      </w:r>
      <w:proofErr w:type="gramStart"/>
      <w:r w:rsidRPr="00FA1C25">
        <w:rPr>
          <w:rFonts w:ascii="Times New Roman" w:eastAsia="宋体" w:hAnsi="Times New Roman" w:hint="eastAsia"/>
          <w:kern w:val="2"/>
          <w:sz w:val="24"/>
          <w:szCs w:val="24"/>
          <w:lang w:val="en-US" w:eastAsia="zh-CN"/>
        </w:rPr>
        <w:t>Problems .</w:t>
      </w:r>
      <w:proofErr w:type="gramEnd"/>
      <w:r w:rsidRPr="00FA1C25">
        <w:rPr>
          <w:rFonts w:ascii="Times New Roman" w:eastAsia="宋体" w:hAnsi="Times New Roman" w:hint="eastAsia"/>
          <w:kern w:val="2"/>
          <w:sz w:val="24"/>
          <w:szCs w:val="24"/>
          <w:lang w:val="en-US" w:eastAsia="zh-CN"/>
        </w:rPr>
        <w:t xml:space="preserve"> Machine Learning , 45(2), 171 </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 xml:space="preserve"> 186 .</w:t>
      </w:r>
    </w:p>
    <w:p w14:paraId="6E170633" w14:textId="77777777" w:rsidR="00FA1C25" w:rsidRPr="00FA1C25" w:rsidRDefault="00FA1C25" w:rsidP="00FA1C25">
      <w:pPr>
        <w:pStyle w:val="1"/>
        <w:rPr>
          <w:rFonts w:ascii="Times New Roman" w:eastAsia="宋体" w:hAnsi="Times New Roman" w:hint="eastAsia"/>
          <w:kern w:val="2"/>
          <w:sz w:val="24"/>
          <w:szCs w:val="24"/>
          <w:lang w:val="en-US" w:eastAsia="zh-CN"/>
        </w:rPr>
      </w:pPr>
      <w:r w:rsidRPr="00FA1C25">
        <w:rPr>
          <w:rFonts w:ascii="Times New Roman" w:eastAsia="宋体" w:hAnsi="Times New Roman" w:hint="eastAsia"/>
          <w:kern w:val="2"/>
          <w:sz w:val="24"/>
          <w:szCs w:val="24"/>
          <w:lang w:val="en-US" w:eastAsia="zh-CN"/>
        </w:rPr>
        <w:t>周志华，机器学习，清华大学出版社，</w:t>
      </w:r>
      <w:r w:rsidRPr="00FA1C25">
        <w:rPr>
          <w:rFonts w:ascii="Times New Roman" w:eastAsia="宋体" w:hAnsi="Times New Roman" w:hint="eastAsia"/>
          <w:kern w:val="2"/>
          <w:sz w:val="24"/>
          <w:szCs w:val="24"/>
          <w:lang w:val="en-US" w:eastAsia="zh-CN"/>
        </w:rPr>
        <w:t>2016</w:t>
      </w:r>
    </w:p>
    <w:p w14:paraId="0455B271" w14:textId="77777777" w:rsidR="00FA1C25" w:rsidRPr="00FA1C25" w:rsidRDefault="00FA1C25" w:rsidP="00FA1C25">
      <w:pPr>
        <w:pStyle w:val="1"/>
        <w:rPr>
          <w:rFonts w:ascii="Times New Roman" w:eastAsia="宋体" w:hAnsi="Times New Roman" w:hint="eastAsia"/>
          <w:kern w:val="2"/>
          <w:sz w:val="24"/>
          <w:szCs w:val="24"/>
          <w:lang w:val="en-US" w:eastAsia="zh-CN"/>
        </w:rPr>
      </w:pPr>
      <w:r w:rsidRPr="00FA1C25">
        <w:rPr>
          <w:rFonts w:ascii="Times New Roman" w:eastAsia="宋体" w:hAnsi="Times New Roman" w:hint="eastAsia"/>
          <w:kern w:val="2"/>
          <w:sz w:val="24"/>
          <w:szCs w:val="24"/>
          <w:lang w:val="en-US" w:eastAsia="zh-CN"/>
        </w:rPr>
        <w:t>李航，统计学习方法，清华大学出版社，</w:t>
      </w:r>
      <w:r w:rsidRPr="00FA1C25">
        <w:rPr>
          <w:rFonts w:ascii="Times New Roman" w:eastAsia="宋体" w:hAnsi="Times New Roman" w:hint="eastAsia"/>
          <w:kern w:val="2"/>
          <w:sz w:val="24"/>
          <w:szCs w:val="24"/>
          <w:lang w:val="en-US" w:eastAsia="zh-CN"/>
        </w:rPr>
        <w:t>2012</w:t>
      </w:r>
    </w:p>
    <w:p w14:paraId="66AB3958" w14:textId="77777777" w:rsidR="00FA1C25" w:rsidRPr="00FA1C25" w:rsidRDefault="00FA1C25" w:rsidP="00FA1C25">
      <w:pPr>
        <w:pStyle w:val="1"/>
        <w:rPr>
          <w:rFonts w:ascii="Times New Roman" w:eastAsia="宋体" w:hAnsi="Times New Roman" w:hint="eastAsia"/>
          <w:kern w:val="2"/>
          <w:sz w:val="24"/>
          <w:szCs w:val="24"/>
          <w:lang w:val="en-US" w:eastAsia="zh-CN"/>
        </w:rPr>
      </w:pPr>
      <w:r w:rsidRPr="00FA1C25">
        <w:rPr>
          <w:rFonts w:ascii="Times New Roman" w:eastAsia="宋体" w:hAnsi="Times New Roman" w:hint="eastAsia"/>
          <w:kern w:val="2"/>
          <w:sz w:val="24"/>
          <w:szCs w:val="24"/>
          <w:lang w:val="en-US" w:eastAsia="zh-CN"/>
        </w:rPr>
        <w:t>Scikit-learn</w:t>
      </w:r>
      <w:r w:rsidRPr="00FA1C25">
        <w:rPr>
          <w:rFonts w:ascii="Times New Roman" w:eastAsia="宋体" w:hAnsi="Times New Roman" w:hint="eastAsia"/>
          <w:kern w:val="2"/>
          <w:sz w:val="24"/>
          <w:szCs w:val="24"/>
          <w:lang w:val="en-US" w:eastAsia="zh-CN"/>
        </w:rPr>
        <w:t>，</w:t>
      </w:r>
      <w:r w:rsidRPr="00FA1C25">
        <w:rPr>
          <w:rFonts w:ascii="Times New Roman" w:eastAsia="宋体" w:hAnsi="Times New Roman" w:hint="eastAsia"/>
          <w:kern w:val="2"/>
          <w:sz w:val="24"/>
          <w:szCs w:val="24"/>
          <w:lang w:val="en-US" w:eastAsia="zh-CN"/>
        </w:rPr>
        <w:t>https://scikit-learn.org/stable/index.html</w:t>
      </w:r>
    </w:p>
    <w:p w14:paraId="51C3C9D2" w14:textId="77777777" w:rsidR="00FA1C25" w:rsidRPr="00FA1C25" w:rsidRDefault="00FA1C25" w:rsidP="00FA1C25">
      <w:pPr>
        <w:pStyle w:val="1"/>
        <w:rPr>
          <w:rFonts w:ascii="Times New Roman" w:eastAsia="宋体" w:hAnsi="Times New Roman"/>
          <w:kern w:val="2"/>
          <w:sz w:val="24"/>
          <w:szCs w:val="24"/>
          <w:lang w:val="en-US" w:eastAsia="zh-CN"/>
        </w:rPr>
      </w:pPr>
      <w:proofErr w:type="spellStart"/>
      <w:r w:rsidRPr="00FA1C25">
        <w:rPr>
          <w:rFonts w:ascii="Times New Roman" w:eastAsia="宋体" w:hAnsi="Times New Roman"/>
          <w:kern w:val="2"/>
          <w:sz w:val="24"/>
          <w:szCs w:val="24"/>
          <w:lang w:val="en-US" w:eastAsia="zh-CN"/>
        </w:rPr>
        <w:t>Qcon</w:t>
      </w:r>
      <w:proofErr w:type="spellEnd"/>
      <w:r w:rsidRPr="00FA1C25">
        <w:rPr>
          <w:rFonts w:ascii="Times New Roman" w:eastAsia="宋体" w:hAnsi="Times New Roman"/>
          <w:kern w:val="2"/>
          <w:sz w:val="24"/>
          <w:szCs w:val="24"/>
          <w:lang w:val="en-US" w:eastAsia="zh-CN"/>
        </w:rPr>
        <w:t xml:space="preserve"> 2017 feature engineering by Gabriel Moreira</w:t>
      </w:r>
    </w:p>
    <w:p w14:paraId="5F2269DC" w14:textId="77777777" w:rsidR="00FA1C25" w:rsidRPr="00FA1C25" w:rsidRDefault="00FA1C25" w:rsidP="00FA1C25">
      <w:pPr>
        <w:pStyle w:val="1"/>
        <w:rPr>
          <w:rFonts w:ascii="Times New Roman" w:eastAsia="宋体" w:hAnsi="Times New Roman"/>
          <w:kern w:val="2"/>
          <w:sz w:val="24"/>
          <w:szCs w:val="24"/>
          <w:lang w:val="en-US" w:eastAsia="zh-CN"/>
        </w:rPr>
      </w:pPr>
      <w:r w:rsidRPr="00FA1C25">
        <w:rPr>
          <w:rFonts w:ascii="Times New Roman" w:eastAsia="宋体" w:hAnsi="Times New Roman"/>
          <w:kern w:val="2"/>
          <w:sz w:val="24"/>
          <w:szCs w:val="24"/>
          <w:lang w:val="en-US" w:eastAsia="zh-CN"/>
        </w:rPr>
        <w:t xml:space="preserve">Thomas </w:t>
      </w:r>
      <w:proofErr w:type="spellStart"/>
      <w:proofErr w:type="gramStart"/>
      <w:r w:rsidRPr="00FA1C25">
        <w:rPr>
          <w:rFonts w:ascii="Times New Roman" w:eastAsia="宋体" w:hAnsi="Times New Roman"/>
          <w:kern w:val="2"/>
          <w:sz w:val="24"/>
          <w:szCs w:val="24"/>
          <w:lang w:val="en-US" w:eastAsia="zh-CN"/>
        </w:rPr>
        <w:t>M.Cover</w:t>
      </w:r>
      <w:proofErr w:type="spellEnd"/>
      <w:proofErr w:type="gramEnd"/>
      <w:r w:rsidRPr="00FA1C25">
        <w:rPr>
          <w:rFonts w:ascii="Times New Roman" w:eastAsia="宋体" w:hAnsi="Times New Roman"/>
          <w:kern w:val="2"/>
          <w:sz w:val="24"/>
          <w:szCs w:val="24"/>
          <w:lang w:val="en-US" w:eastAsia="zh-CN"/>
        </w:rPr>
        <w:t xml:space="preserve">, </w:t>
      </w:r>
      <w:proofErr w:type="spellStart"/>
      <w:r w:rsidRPr="00FA1C25">
        <w:rPr>
          <w:rFonts w:ascii="Times New Roman" w:eastAsia="宋体" w:hAnsi="Times New Roman"/>
          <w:kern w:val="2"/>
          <w:sz w:val="24"/>
          <w:szCs w:val="24"/>
          <w:lang w:val="en-US" w:eastAsia="zh-CN"/>
        </w:rPr>
        <w:t>JoyA</w:t>
      </w:r>
      <w:proofErr w:type="spellEnd"/>
      <w:r w:rsidRPr="00FA1C25">
        <w:rPr>
          <w:rFonts w:ascii="Times New Roman" w:eastAsia="宋体" w:hAnsi="Times New Roman"/>
          <w:kern w:val="2"/>
          <w:sz w:val="24"/>
          <w:szCs w:val="24"/>
          <w:lang w:val="en-US" w:eastAsia="zh-CN"/>
        </w:rPr>
        <w:t xml:space="preserve">. Thomas. </w:t>
      </w:r>
      <w:proofErr w:type="spellStart"/>
      <w:r w:rsidRPr="00FA1C25">
        <w:rPr>
          <w:rFonts w:ascii="Times New Roman" w:eastAsia="宋体" w:hAnsi="Times New Roman"/>
          <w:kern w:val="2"/>
          <w:sz w:val="24"/>
          <w:szCs w:val="24"/>
          <w:lang w:val="en-US" w:eastAsia="zh-CN"/>
        </w:rPr>
        <w:t>Elementsof</w:t>
      </w:r>
      <w:proofErr w:type="spellEnd"/>
      <w:r w:rsidRPr="00FA1C25">
        <w:rPr>
          <w:rFonts w:ascii="Times New Roman" w:eastAsia="宋体" w:hAnsi="Times New Roman"/>
          <w:kern w:val="2"/>
          <w:sz w:val="24"/>
          <w:szCs w:val="24"/>
          <w:lang w:val="en-US" w:eastAsia="zh-CN"/>
        </w:rPr>
        <w:t xml:space="preserve"> </w:t>
      </w:r>
      <w:proofErr w:type="spellStart"/>
      <w:r w:rsidRPr="00FA1C25">
        <w:rPr>
          <w:rFonts w:ascii="Times New Roman" w:eastAsia="宋体" w:hAnsi="Times New Roman"/>
          <w:kern w:val="2"/>
          <w:sz w:val="24"/>
          <w:szCs w:val="24"/>
          <w:lang w:val="en-US" w:eastAsia="zh-CN"/>
        </w:rPr>
        <w:t>InformationTheory</w:t>
      </w:r>
      <w:proofErr w:type="spellEnd"/>
      <w:r w:rsidRPr="00FA1C25">
        <w:rPr>
          <w:rFonts w:ascii="Times New Roman" w:eastAsia="宋体" w:hAnsi="Times New Roman"/>
          <w:kern w:val="2"/>
          <w:sz w:val="24"/>
          <w:szCs w:val="24"/>
          <w:lang w:val="en-US" w:eastAsia="zh-CN"/>
        </w:rPr>
        <w:t>. 2006</w:t>
      </w:r>
    </w:p>
    <w:p w14:paraId="4643FE54" w14:textId="77777777" w:rsidR="00FA1C25" w:rsidRPr="00FA1C25" w:rsidRDefault="00FA1C25" w:rsidP="00FA1C25">
      <w:pPr>
        <w:pStyle w:val="1"/>
        <w:rPr>
          <w:rFonts w:ascii="Times New Roman" w:eastAsia="宋体" w:hAnsi="Times New Roman"/>
          <w:kern w:val="2"/>
          <w:sz w:val="24"/>
          <w:szCs w:val="24"/>
          <w:lang w:val="en-US" w:eastAsia="zh-CN"/>
        </w:rPr>
      </w:pPr>
      <w:r w:rsidRPr="00FA1C25">
        <w:rPr>
          <w:rFonts w:ascii="Times New Roman" w:eastAsia="宋体" w:hAnsi="Times New Roman"/>
          <w:kern w:val="2"/>
          <w:sz w:val="24"/>
          <w:szCs w:val="24"/>
          <w:lang w:val="en-US" w:eastAsia="zh-CN"/>
        </w:rPr>
        <w:t xml:space="preserve">Christopher </w:t>
      </w:r>
      <w:proofErr w:type="spellStart"/>
      <w:proofErr w:type="gramStart"/>
      <w:r w:rsidRPr="00FA1C25">
        <w:rPr>
          <w:rFonts w:ascii="Times New Roman" w:eastAsia="宋体" w:hAnsi="Times New Roman"/>
          <w:kern w:val="2"/>
          <w:sz w:val="24"/>
          <w:szCs w:val="24"/>
          <w:lang w:val="en-US" w:eastAsia="zh-CN"/>
        </w:rPr>
        <w:t>M.Bishop</w:t>
      </w:r>
      <w:proofErr w:type="spellEnd"/>
      <w:proofErr w:type="gramEnd"/>
      <w:r w:rsidRPr="00FA1C25">
        <w:rPr>
          <w:rFonts w:ascii="Times New Roman" w:eastAsia="宋体" w:hAnsi="Times New Roman"/>
          <w:kern w:val="2"/>
          <w:sz w:val="24"/>
          <w:szCs w:val="24"/>
          <w:lang w:val="en-US" w:eastAsia="zh-CN"/>
        </w:rPr>
        <w:t>. Pattern Recognition and Machine Learning. Springer-Verlag. 2006</w:t>
      </w:r>
    </w:p>
    <w:p w14:paraId="5F40D1E2" w14:textId="756E312A" w:rsidR="00872A91" w:rsidRDefault="00872A91" w:rsidP="00FA1C25">
      <w:pPr>
        <w:spacing w:line="300" w:lineRule="auto"/>
        <w:ind w:firstLineChars="200" w:firstLine="480"/>
        <w:rPr>
          <w:rFonts w:hAnsi="宋体"/>
          <w:sz w:val="24"/>
        </w:rPr>
      </w:pPr>
      <w:r>
        <w:rPr>
          <w:rFonts w:hAnsi="宋体"/>
          <w:sz w:val="24"/>
        </w:rPr>
        <w:br w:type="page"/>
      </w:r>
    </w:p>
    <w:p w14:paraId="54C0C502" w14:textId="77777777" w:rsidR="00872A91" w:rsidRPr="00B53F28" w:rsidRDefault="00872A91" w:rsidP="00872A91">
      <w:pPr>
        <w:spacing w:line="300" w:lineRule="auto"/>
        <w:jc w:val="center"/>
        <w:rPr>
          <w:rStyle w:val="10"/>
        </w:rPr>
      </w:pPr>
      <w:bookmarkStart w:id="117" w:name="_Toc70922424"/>
      <w:r w:rsidRPr="00B53F28">
        <w:rPr>
          <w:rStyle w:val="10"/>
          <w:rFonts w:hint="eastAsia"/>
        </w:rPr>
        <w:lastRenderedPageBreak/>
        <w:t>致谢</w:t>
      </w:r>
      <w:bookmarkEnd w:id="117"/>
    </w:p>
    <w:p w14:paraId="0252CBE0" w14:textId="77777777" w:rsidR="00872A91" w:rsidRDefault="00872A91" w:rsidP="00170AFA">
      <w:pPr>
        <w:spacing w:line="300" w:lineRule="auto"/>
        <w:ind w:firstLineChars="200" w:firstLine="480"/>
        <w:rPr>
          <w:rFonts w:hAnsi="宋体"/>
          <w:sz w:val="24"/>
        </w:rPr>
      </w:pPr>
    </w:p>
    <w:p w14:paraId="3D64044D" w14:textId="77777777" w:rsidR="007F7632" w:rsidRDefault="00E17E97" w:rsidP="00170AFA">
      <w:pPr>
        <w:spacing w:line="300" w:lineRule="auto"/>
        <w:ind w:firstLineChars="200" w:firstLine="480"/>
        <w:rPr>
          <w:rFonts w:hAnsi="宋体"/>
          <w:sz w:val="24"/>
        </w:rPr>
      </w:pPr>
      <w:r>
        <w:rPr>
          <w:rFonts w:hAnsi="宋体" w:hint="eastAsia"/>
          <w:sz w:val="24"/>
        </w:rPr>
        <w:t>完成这个系统，我得到了许多人的帮助：</w:t>
      </w:r>
    </w:p>
    <w:p w14:paraId="4105D318" w14:textId="77777777" w:rsidR="00E17E97" w:rsidRDefault="00E17E97" w:rsidP="00170AFA">
      <w:pPr>
        <w:spacing w:line="300" w:lineRule="auto"/>
        <w:ind w:firstLineChars="200" w:firstLine="480"/>
        <w:rPr>
          <w:rFonts w:hAnsi="宋体"/>
          <w:sz w:val="24"/>
        </w:rPr>
      </w:pPr>
      <w:r>
        <w:rPr>
          <w:rFonts w:hAnsi="宋体" w:hint="eastAsia"/>
          <w:sz w:val="24"/>
        </w:rPr>
        <w:t>首先，我要感谢母校给了我学习的机会，感谢计算机学院给我提供了一个学习</w:t>
      </w:r>
      <w:r w:rsidRPr="00B46048">
        <w:rPr>
          <w:rFonts w:hAnsi="宋体" w:hint="eastAsia"/>
          <w:sz w:val="24"/>
        </w:rPr>
        <w:t>计算机</w:t>
      </w:r>
      <w:r>
        <w:rPr>
          <w:rFonts w:hAnsi="宋体" w:hint="eastAsia"/>
          <w:sz w:val="24"/>
        </w:rPr>
        <w:t>专业知识的环境，使我度过了四年充实的学习生活。</w:t>
      </w:r>
    </w:p>
    <w:p w14:paraId="17801763" w14:textId="77777777" w:rsidR="00E17E97" w:rsidRDefault="00E17E97" w:rsidP="00170AFA">
      <w:pPr>
        <w:spacing w:line="300" w:lineRule="auto"/>
        <w:ind w:firstLineChars="200" w:firstLine="480"/>
        <w:rPr>
          <w:rFonts w:hAnsi="宋体"/>
          <w:sz w:val="24"/>
        </w:rPr>
      </w:pPr>
      <w:r>
        <w:rPr>
          <w:rFonts w:hAnsi="宋体" w:hint="eastAsia"/>
          <w:sz w:val="24"/>
        </w:rPr>
        <w:t>其次，感谢学校带课的老师们，</w:t>
      </w:r>
      <w:r w:rsidR="00F00786">
        <w:rPr>
          <w:rFonts w:hAnsi="宋体" w:hint="eastAsia"/>
          <w:sz w:val="24"/>
        </w:rPr>
        <w:t>他们在传承者知识，接力者培养我，使我打下了扎实的计算机技术功底，在系统开发过程中发挥了巨大作用。</w:t>
      </w:r>
    </w:p>
    <w:p w14:paraId="280DF860" w14:textId="77777777" w:rsidR="00F00786" w:rsidRDefault="00F00786" w:rsidP="00170AFA">
      <w:pPr>
        <w:spacing w:line="300" w:lineRule="auto"/>
        <w:ind w:firstLineChars="200" w:firstLine="480"/>
        <w:rPr>
          <w:rFonts w:hAnsi="宋体"/>
          <w:sz w:val="24"/>
        </w:rPr>
      </w:pPr>
      <w:r>
        <w:rPr>
          <w:rFonts w:hAnsi="宋体" w:hint="eastAsia"/>
          <w:sz w:val="24"/>
        </w:rPr>
        <w:t>另外，感谢朋友、同学在毕业设计期间基于我的鼓励和帮助，正是有他们与我同行，我再用有坚定的决心，解决一个个难题，完成系统的设计。</w:t>
      </w:r>
    </w:p>
    <w:p w14:paraId="3AFE3253" w14:textId="77777777" w:rsidR="00F00786" w:rsidRPr="00001D76" w:rsidRDefault="00F00786" w:rsidP="00170AFA">
      <w:pPr>
        <w:spacing w:line="300" w:lineRule="auto"/>
        <w:ind w:firstLineChars="200" w:firstLine="480"/>
        <w:rPr>
          <w:rFonts w:hAnsi="宋体"/>
          <w:sz w:val="24"/>
        </w:rPr>
      </w:pPr>
      <w:r>
        <w:rPr>
          <w:rFonts w:hAnsi="宋体" w:hint="eastAsia"/>
          <w:sz w:val="24"/>
        </w:rPr>
        <w:t>最后，我要特别感谢何亨老师在我整个系统开发过程中的悉心指导，他认真负责、一丝不苟的工作作风深深的感染了我，他的技术思想给了我无尽的启迪。</w:t>
      </w:r>
    </w:p>
    <w:p w14:paraId="44DD5D83" w14:textId="77777777" w:rsidR="00001C12" w:rsidRDefault="007F7632" w:rsidP="00170AFA">
      <w:pPr>
        <w:spacing w:line="300" w:lineRule="auto"/>
        <w:ind w:firstLineChars="200" w:firstLine="480"/>
        <w:rPr>
          <w:rFonts w:hAnsi="宋体"/>
          <w:sz w:val="24"/>
        </w:rPr>
      </w:pPr>
      <w:r w:rsidRPr="00001D76">
        <w:rPr>
          <w:rFonts w:hAnsi="宋体" w:hint="eastAsia"/>
          <w:sz w:val="24"/>
        </w:rPr>
        <w:t>感谢所有被本文引用或参考的文章的作者，你们富有开拓性的工作是本文进行深入研究的基础。</w:t>
      </w:r>
    </w:p>
    <w:p w14:paraId="7B594FBD" w14:textId="77777777" w:rsidR="007954B1" w:rsidRDefault="007954B1" w:rsidP="00170AFA">
      <w:pPr>
        <w:spacing w:line="300" w:lineRule="auto"/>
        <w:ind w:firstLineChars="200" w:firstLine="480"/>
        <w:rPr>
          <w:rFonts w:hAnsi="宋体"/>
          <w:sz w:val="24"/>
        </w:rPr>
      </w:pPr>
    </w:p>
    <w:p w14:paraId="2C550E1B" w14:textId="77777777" w:rsidR="007954B1" w:rsidRDefault="007954B1" w:rsidP="00170AFA">
      <w:pPr>
        <w:spacing w:line="300" w:lineRule="auto"/>
        <w:ind w:firstLineChars="200" w:firstLine="480"/>
        <w:rPr>
          <w:rFonts w:hAnsi="宋体"/>
          <w:sz w:val="24"/>
        </w:rPr>
      </w:pPr>
    </w:p>
    <w:p w14:paraId="560AF2CE" w14:textId="77777777" w:rsidR="007954B1" w:rsidRDefault="007954B1" w:rsidP="00170AFA">
      <w:pPr>
        <w:spacing w:line="300" w:lineRule="auto"/>
        <w:ind w:firstLineChars="200" w:firstLine="480"/>
        <w:rPr>
          <w:rFonts w:hAnsi="宋体"/>
          <w:sz w:val="24"/>
        </w:rPr>
      </w:pPr>
    </w:p>
    <w:p w14:paraId="7D11B03C" w14:textId="77777777" w:rsidR="007954B1" w:rsidRDefault="007954B1" w:rsidP="00170AFA">
      <w:pPr>
        <w:spacing w:line="300" w:lineRule="auto"/>
        <w:ind w:firstLineChars="200" w:firstLine="480"/>
        <w:rPr>
          <w:rFonts w:hAnsi="宋体"/>
          <w:sz w:val="24"/>
        </w:rPr>
      </w:pPr>
    </w:p>
    <w:p w14:paraId="2AA2E11D" w14:textId="77777777" w:rsidR="007954B1" w:rsidRDefault="007954B1" w:rsidP="00170AFA">
      <w:pPr>
        <w:spacing w:line="300" w:lineRule="auto"/>
        <w:ind w:firstLineChars="200" w:firstLine="480"/>
        <w:rPr>
          <w:rFonts w:hAnsi="宋体"/>
          <w:sz w:val="24"/>
        </w:rPr>
      </w:pPr>
    </w:p>
    <w:p w14:paraId="45A2DDFE" w14:textId="77777777" w:rsidR="007954B1" w:rsidRDefault="007954B1" w:rsidP="00170AFA">
      <w:pPr>
        <w:spacing w:line="300" w:lineRule="auto"/>
        <w:ind w:firstLineChars="200" w:firstLine="480"/>
        <w:rPr>
          <w:rFonts w:hAnsi="宋体"/>
          <w:sz w:val="24"/>
        </w:rPr>
      </w:pPr>
    </w:p>
    <w:p w14:paraId="142B258E" w14:textId="77777777" w:rsidR="007954B1" w:rsidRDefault="007954B1" w:rsidP="00170AFA">
      <w:pPr>
        <w:spacing w:line="300" w:lineRule="auto"/>
        <w:ind w:firstLineChars="200" w:firstLine="480"/>
        <w:rPr>
          <w:rFonts w:hAnsi="宋体"/>
          <w:sz w:val="24"/>
        </w:rPr>
      </w:pPr>
    </w:p>
    <w:p w14:paraId="564C689D" w14:textId="77777777" w:rsidR="007954B1" w:rsidRDefault="007954B1" w:rsidP="00170AFA">
      <w:pPr>
        <w:spacing w:line="300" w:lineRule="auto"/>
        <w:ind w:firstLineChars="200" w:firstLine="480"/>
        <w:rPr>
          <w:rFonts w:hAnsi="宋体"/>
          <w:sz w:val="24"/>
        </w:rPr>
      </w:pPr>
    </w:p>
    <w:p w14:paraId="4C56396F" w14:textId="77777777" w:rsidR="007954B1" w:rsidRDefault="007954B1" w:rsidP="00170AFA">
      <w:pPr>
        <w:spacing w:line="300" w:lineRule="auto"/>
        <w:ind w:firstLineChars="200" w:firstLine="480"/>
        <w:rPr>
          <w:rFonts w:hAnsi="宋体"/>
          <w:sz w:val="24"/>
        </w:rPr>
      </w:pPr>
    </w:p>
    <w:p w14:paraId="22E62E78" w14:textId="77777777" w:rsidR="007954B1" w:rsidRDefault="007954B1" w:rsidP="00170AFA">
      <w:pPr>
        <w:spacing w:line="300" w:lineRule="auto"/>
        <w:ind w:firstLineChars="200" w:firstLine="480"/>
        <w:rPr>
          <w:rFonts w:hAnsi="宋体"/>
          <w:sz w:val="24"/>
        </w:rPr>
      </w:pPr>
    </w:p>
    <w:p w14:paraId="73916E95" w14:textId="77777777" w:rsidR="007954B1" w:rsidRDefault="007954B1" w:rsidP="00170AFA">
      <w:pPr>
        <w:spacing w:line="300" w:lineRule="auto"/>
        <w:ind w:firstLineChars="200" w:firstLine="480"/>
        <w:rPr>
          <w:rFonts w:hAnsi="宋体"/>
          <w:sz w:val="24"/>
        </w:rPr>
      </w:pPr>
    </w:p>
    <w:p w14:paraId="2D4C44CA" w14:textId="77777777" w:rsidR="007954B1" w:rsidRDefault="007954B1" w:rsidP="00170AFA">
      <w:pPr>
        <w:spacing w:line="300" w:lineRule="auto"/>
        <w:ind w:firstLineChars="200" w:firstLine="480"/>
        <w:rPr>
          <w:rFonts w:hAnsi="宋体"/>
          <w:sz w:val="24"/>
        </w:rPr>
      </w:pPr>
    </w:p>
    <w:p w14:paraId="61F7BA32" w14:textId="77777777" w:rsidR="007954B1" w:rsidRDefault="007954B1" w:rsidP="00170AFA">
      <w:pPr>
        <w:spacing w:line="300" w:lineRule="auto"/>
        <w:ind w:firstLineChars="200" w:firstLine="480"/>
        <w:rPr>
          <w:rFonts w:hAnsi="宋体"/>
          <w:sz w:val="24"/>
        </w:rPr>
      </w:pPr>
    </w:p>
    <w:p w14:paraId="77AEEE92" w14:textId="77777777" w:rsidR="007954B1" w:rsidRDefault="007954B1" w:rsidP="00170AFA">
      <w:pPr>
        <w:spacing w:line="300" w:lineRule="auto"/>
        <w:ind w:firstLineChars="200" w:firstLine="480"/>
        <w:rPr>
          <w:rFonts w:hAnsi="宋体"/>
          <w:sz w:val="24"/>
        </w:rPr>
      </w:pPr>
    </w:p>
    <w:p w14:paraId="0D035226" w14:textId="77777777" w:rsidR="007954B1" w:rsidRDefault="007954B1" w:rsidP="00170AFA">
      <w:pPr>
        <w:spacing w:line="300" w:lineRule="auto"/>
        <w:ind w:firstLineChars="200" w:firstLine="480"/>
        <w:rPr>
          <w:rFonts w:hAnsi="宋体"/>
          <w:sz w:val="24"/>
        </w:rPr>
      </w:pPr>
    </w:p>
    <w:p w14:paraId="53734010" w14:textId="77777777" w:rsidR="007954B1" w:rsidRDefault="007954B1" w:rsidP="00170AFA">
      <w:pPr>
        <w:spacing w:line="300" w:lineRule="auto"/>
        <w:ind w:firstLineChars="200" w:firstLine="480"/>
        <w:rPr>
          <w:rFonts w:hAnsi="宋体"/>
          <w:sz w:val="24"/>
        </w:rPr>
      </w:pPr>
    </w:p>
    <w:p w14:paraId="076D91DD" w14:textId="77777777" w:rsidR="007954B1" w:rsidRDefault="007954B1" w:rsidP="00170AFA">
      <w:pPr>
        <w:spacing w:line="300" w:lineRule="auto"/>
        <w:ind w:firstLineChars="200" w:firstLine="480"/>
        <w:rPr>
          <w:rFonts w:hAnsi="宋体"/>
          <w:sz w:val="24"/>
        </w:rPr>
      </w:pPr>
    </w:p>
    <w:p w14:paraId="11817BEB" w14:textId="77777777" w:rsidR="007954B1" w:rsidRDefault="007954B1" w:rsidP="00170AFA">
      <w:pPr>
        <w:spacing w:line="300" w:lineRule="auto"/>
        <w:ind w:firstLineChars="200" w:firstLine="480"/>
        <w:rPr>
          <w:rFonts w:hAnsi="宋体"/>
          <w:sz w:val="24"/>
        </w:rPr>
      </w:pPr>
    </w:p>
    <w:p w14:paraId="2F7B956D" w14:textId="77777777" w:rsidR="007954B1" w:rsidRDefault="007954B1" w:rsidP="00170AFA">
      <w:pPr>
        <w:spacing w:line="300" w:lineRule="auto"/>
        <w:ind w:firstLineChars="200" w:firstLine="480"/>
        <w:rPr>
          <w:rFonts w:hAnsi="宋体"/>
          <w:sz w:val="24"/>
        </w:rPr>
      </w:pPr>
    </w:p>
    <w:p w14:paraId="33205323" w14:textId="77777777" w:rsidR="007954B1" w:rsidRDefault="007954B1" w:rsidP="00170AFA">
      <w:pPr>
        <w:spacing w:line="300" w:lineRule="auto"/>
        <w:ind w:firstLineChars="200" w:firstLine="480"/>
        <w:rPr>
          <w:rFonts w:hAnsi="宋体"/>
          <w:sz w:val="24"/>
        </w:rPr>
      </w:pPr>
    </w:p>
    <w:p w14:paraId="7A2225B3" w14:textId="77777777" w:rsidR="007954B1" w:rsidRDefault="007954B1" w:rsidP="00170AFA">
      <w:pPr>
        <w:spacing w:line="300" w:lineRule="auto"/>
        <w:ind w:firstLineChars="200" w:firstLine="480"/>
        <w:rPr>
          <w:rFonts w:hAnsi="宋体"/>
          <w:sz w:val="24"/>
        </w:rPr>
      </w:pPr>
    </w:p>
    <w:p w14:paraId="0B0D48E1" w14:textId="77777777" w:rsidR="007954B1" w:rsidRDefault="007954B1" w:rsidP="00170AFA">
      <w:pPr>
        <w:spacing w:line="300" w:lineRule="auto"/>
        <w:ind w:firstLineChars="200" w:firstLine="480"/>
        <w:rPr>
          <w:rFonts w:hAnsi="宋体"/>
          <w:sz w:val="24"/>
        </w:rPr>
      </w:pPr>
    </w:p>
    <w:p w14:paraId="17B1952A" w14:textId="77777777" w:rsidR="007954B1" w:rsidRDefault="007954B1" w:rsidP="00170AFA">
      <w:pPr>
        <w:spacing w:line="300" w:lineRule="auto"/>
        <w:ind w:firstLineChars="200" w:firstLine="480"/>
        <w:rPr>
          <w:rFonts w:hAnsi="宋体"/>
          <w:sz w:val="24"/>
        </w:rPr>
      </w:pPr>
    </w:p>
    <w:p w14:paraId="12B4334B" w14:textId="77777777" w:rsidR="007954B1" w:rsidRDefault="007954B1" w:rsidP="00170AFA">
      <w:pPr>
        <w:spacing w:line="300" w:lineRule="auto"/>
        <w:ind w:firstLineChars="200" w:firstLine="480"/>
        <w:rPr>
          <w:rFonts w:hAnsi="宋体"/>
          <w:sz w:val="24"/>
        </w:rPr>
      </w:pPr>
    </w:p>
    <w:p w14:paraId="26207F37" w14:textId="77777777" w:rsidR="007954B1" w:rsidRDefault="007954B1" w:rsidP="00170AFA">
      <w:pPr>
        <w:spacing w:line="300" w:lineRule="auto"/>
        <w:ind w:firstLineChars="200" w:firstLine="480"/>
        <w:rPr>
          <w:rFonts w:hAnsi="宋体"/>
          <w:sz w:val="24"/>
        </w:rPr>
      </w:pPr>
    </w:p>
    <w:p w14:paraId="47BD38F2" w14:textId="77777777" w:rsidR="007954B1" w:rsidRDefault="007954B1" w:rsidP="00170AFA">
      <w:pPr>
        <w:spacing w:line="300" w:lineRule="auto"/>
        <w:ind w:firstLineChars="200" w:firstLine="480"/>
        <w:rPr>
          <w:rFonts w:hAnsi="宋体"/>
          <w:sz w:val="24"/>
        </w:rPr>
      </w:pPr>
    </w:p>
    <w:p w14:paraId="5814EB8E" w14:textId="77777777" w:rsidR="007954B1" w:rsidRPr="0083697F" w:rsidRDefault="007954B1" w:rsidP="007954B1">
      <w:pPr>
        <w:spacing w:line="25" w:lineRule="atLeast"/>
        <w:ind w:firstLineChars="200" w:firstLine="480"/>
        <w:rPr>
          <w:rFonts w:ascii="宋体" w:hAnsi="宋体"/>
          <w:sz w:val="24"/>
        </w:rPr>
      </w:pPr>
    </w:p>
    <w:sectPr w:rsidR="007954B1" w:rsidRPr="0083697F" w:rsidSect="00CC3BFA">
      <w:endnotePr>
        <w:numFmt w:val="decimal"/>
      </w:endnotePr>
      <w:pgSz w:w="11906" w:h="16838" w:code="9"/>
      <w:pgMar w:top="1418" w:right="1418" w:bottom="1418" w:left="1418"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111A0" w14:textId="77777777" w:rsidR="0098046D" w:rsidRDefault="0098046D">
      <w:r>
        <w:separator/>
      </w:r>
    </w:p>
  </w:endnote>
  <w:endnote w:type="continuationSeparator" w:id="0">
    <w:p w14:paraId="5C8D75EF" w14:textId="77777777" w:rsidR="0098046D" w:rsidRDefault="00980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fixed"/>
    <w:sig w:usb0="00000001" w:usb1="080E0000" w:usb2="00000010" w:usb3="00000000" w:csb0="00040000" w:csb1="00000000"/>
  </w:font>
  <w:font w:name="隶书">
    <w:altName w:val="微软雅黑"/>
    <w:panose1 w:val="020B0604020202020204"/>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fixed"/>
    <w:sig w:usb0="00000001" w:usb1="080E0000" w:usb2="00000010" w:usb3="00000000" w:csb0="00040000" w:csb1="00000000"/>
  </w:font>
  <w:font w:name="Helvetica Neue">
    <w:altName w:val="﷽﷽﷽﷽﷽﷽﷽﷽a Neue"/>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02097" w14:textId="77777777" w:rsidR="00DC471C" w:rsidRDefault="00DC471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29A4C" w14:textId="77777777" w:rsidR="00DC471C" w:rsidRDefault="00DC471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C43FF" w14:textId="77777777" w:rsidR="00DC471C" w:rsidRDefault="00DC471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9C52A2" w14:textId="77777777" w:rsidR="0098046D" w:rsidRDefault="0098046D">
      <w:r>
        <w:separator/>
      </w:r>
    </w:p>
  </w:footnote>
  <w:footnote w:type="continuationSeparator" w:id="0">
    <w:p w14:paraId="2305A7DF" w14:textId="77777777" w:rsidR="0098046D" w:rsidRDefault="00980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0E2E1" w14:textId="77777777" w:rsidR="00DC471C" w:rsidRDefault="00DC471C">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6AE95" w14:textId="77777777" w:rsidR="004F2FD8" w:rsidRPr="00796321" w:rsidRDefault="004F2FD8" w:rsidP="00547FC5">
    <w:pPr>
      <w:pStyle w:val="a6"/>
      <w:pBdr>
        <w:bottom w:val="single" w:sz="4" w:space="1" w:color="auto"/>
      </w:pBdr>
      <w:jc w:val="both"/>
      <w:rPr>
        <w:rFonts w:ascii="隶书" w:eastAsia="隶书"/>
        <w:sz w:val="32"/>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5B176" w14:textId="77777777" w:rsidR="00DC471C" w:rsidRDefault="00DC471C">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628CD" w14:textId="77777777" w:rsidR="004F2FD8" w:rsidRPr="00796321" w:rsidRDefault="00DC471C" w:rsidP="00B65D0B">
    <w:pPr>
      <w:pStyle w:val="a6"/>
      <w:pBdr>
        <w:bottom w:val="single" w:sz="4" w:space="1" w:color="auto"/>
      </w:pBdr>
      <w:tabs>
        <w:tab w:val="center" w:pos="4535"/>
        <w:tab w:val="left" w:pos="6955"/>
      </w:tabs>
      <w:rPr>
        <w:rFonts w:ascii="隶书" w:eastAsia="隶书"/>
        <w:sz w:val="32"/>
        <w:u w:val="single"/>
      </w:rPr>
    </w:pPr>
    <w:proofErr w:type="spellStart"/>
    <w:r>
      <w:rPr>
        <w:rFonts w:ascii="隶书" w:eastAsia="隶书" w:hint="eastAsia"/>
        <w:sz w:val="32"/>
      </w:rPr>
      <w:t>北京理工大学</w:t>
    </w:r>
    <w:r w:rsidR="004F2FD8">
      <w:rPr>
        <w:rFonts w:ascii="隶书" w:eastAsia="隶书" w:hint="eastAsia"/>
        <w:sz w:val="32"/>
      </w:rPr>
      <w:t>本科毕业论文</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DDD30" w14:textId="77777777" w:rsidR="004F2FD8" w:rsidRDefault="004F2FD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93656"/>
    <w:multiLevelType w:val="multilevel"/>
    <w:tmpl w:val="875A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91D50"/>
    <w:multiLevelType w:val="multilevel"/>
    <w:tmpl w:val="5D34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9777A"/>
    <w:multiLevelType w:val="hybridMultilevel"/>
    <w:tmpl w:val="F84063BC"/>
    <w:lvl w:ilvl="0" w:tplc="DCECC3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4E5E29"/>
    <w:multiLevelType w:val="multilevel"/>
    <w:tmpl w:val="2E66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64795"/>
    <w:multiLevelType w:val="multilevel"/>
    <w:tmpl w:val="C8D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C1AED"/>
    <w:multiLevelType w:val="multilevel"/>
    <w:tmpl w:val="6C00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11D0D"/>
    <w:multiLevelType w:val="multilevel"/>
    <w:tmpl w:val="5D00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7B68CA"/>
    <w:multiLevelType w:val="multilevel"/>
    <w:tmpl w:val="B15E1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D13592"/>
    <w:multiLevelType w:val="hybridMultilevel"/>
    <w:tmpl w:val="3D3C85C2"/>
    <w:lvl w:ilvl="0" w:tplc="AD5E97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8"/>
  </w:num>
  <w:num w:numId="3">
    <w:abstractNumId w:val="5"/>
  </w:num>
  <w:num w:numId="4">
    <w:abstractNumId w:val="0"/>
  </w:num>
  <w:num w:numId="5">
    <w:abstractNumId w:val="1"/>
  </w:num>
  <w:num w:numId="6">
    <w:abstractNumId w:val="7"/>
  </w:num>
  <w:num w:numId="7">
    <w:abstractNumId w:val="6"/>
  </w:num>
  <w:num w:numId="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A3"/>
    <w:rsid w:val="00000FB8"/>
    <w:rsid w:val="00001177"/>
    <w:rsid w:val="00001C12"/>
    <w:rsid w:val="00001C45"/>
    <w:rsid w:val="00001D76"/>
    <w:rsid w:val="000020E7"/>
    <w:rsid w:val="000035E9"/>
    <w:rsid w:val="000039C5"/>
    <w:rsid w:val="00003E6B"/>
    <w:rsid w:val="00003F37"/>
    <w:rsid w:val="00004AF9"/>
    <w:rsid w:val="00004E14"/>
    <w:rsid w:val="000057D2"/>
    <w:rsid w:val="00005CA3"/>
    <w:rsid w:val="00006423"/>
    <w:rsid w:val="00006FFF"/>
    <w:rsid w:val="000076EC"/>
    <w:rsid w:val="0001001C"/>
    <w:rsid w:val="000103B8"/>
    <w:rsid w:val="00010BA6"/>
    <w:rsid w:val="00010C6D"/>
    <w:rsid w:val="00011620"/>
    <w:rsid w:val="00011AEE"/>
    <w:rsid w:val="00012082"/>
    <w:rsid w:val="00012A7B"/>
    <w:rsid w:val="00012F74"/>
    <w:rsid w:val="000131F2"/>
    <w:rsid w:val="00013575"/>
    <w:rsid w:val="000135ED"/>
    <w:rsid w:val="000139D0"/>
    <w:rsid w:val="00013F28"/>
    <w:rsid w:val="0001431B"/>
    <w:rsid w:val="000144B8"/>
    <w:rsid w:val="00014830"/>
    <w:rsid w:val="00014C70"/>
    <w:rsid w:val="00014CFB"/>
    <w:rsid w:val="000155A7"/>
    <w:rsid w:val="0001579B"/>
    <w:rsid w:val="00015DE6"/>
    <w:rsid w:val="0001651F"/>
    <w:rsid w:val="0001658D"/>
    <w:rsid w:val="000165CA"/>
    <w:rsid w:val="0001690D"/>
    <w:rsid w:val="0001762D"/>
    <w:rsid w:val="000177A9"/>
    <w:rsid w:val="000216F7"/>
    <w:rsid w:val="00021C46"/>
    <w:rsid w:val="000229E7"/>
    <w:rsid w:val="000232F5"/>
    <w:rsid w:val="000233E5"/>
    <w:rsid w:val="0002349A"/>
    <w:rsid w:val="00023D75"/>
    <w:rsid w:val="00023EBA"/>
    <w:rsid w:val="000245EE"/>
    <w:rsid w:val="00024932"/>
    <w:rsid w:val="0002497B"/>
    <w:rsid w:val="00024CB4"/>
    <w:rsid w:val="0002569A"/>
    <w:rsid w:val="00025888"/>
    <w:rsid w:val="0002591D"/>
    <w:rsid w:val="00026072"/>
    <w:rsid w:val="000261D6"/>
    <w:rsid w:val="00030771"/>
    <w:rsid w:val="000309D2"/>
    <w:rsid w:val="0003144D"/>
    <w:rsid w:val="0003177F"/>
    <w:rsid w:val="00032EE0"/>
    <w:rsid w:val="0003457C"/>
    <w:rsid w:val="00034614"/>
    <w:rsid w:val="00034A74"/>
    <w:rsid w:val="0003737C"/>
    <w:rsid w:val="0004006E"/>
    <w:rsid w:val="00040DAA"/>
    <w:rsid w:val="00041012"/>
    <w:rsid w:val="00041386"/>
    <w:rsid w:val="000415D1"/>
    <w:rsid w:val="000417EB"/>
    <w:rsid w:val="00041CE6"/>
    <w:rsid w:val="00041FAD"/>
    <w:rsid w:val="000442E4"/>
    <w:rsid w:val="00045BFD"/>
    <w:rsid w:val="00045EF1"/>
    <w:rsid w:val="00046C19"/>
    <w:rsid w:val="000478BD"/>
    <w:rsid w:val="00047E57"/>
    <w:rsid w:val="000500A0"/>
    <w:rsid w:val="0005209D"/>
    <w:rsid w:val="000532DE"/>
    <w:rsid w:val="00053A71"/>
    <w:rsid w:val="00053F9E"/>
    <w:rsid w:val="00054027"/>
    <w:rsid w:val="000549D7"/>
    <w:rsid w:val="00055815"/>
    <w:rsid w:val="00056882"/>
    <w:rsid w:val="00056C43"/>
    <w:rsid w:val="000603E3"/>
    <w:rsid w:val="000607DF"/>
    <w:rsid w:val="000609CF"/>
    <w:rsid w:val="000611FF"/>
    <w:rsid w:val="00061B46"/>
    <w:rsid w:val="000628A0"/>
    <w:rsid w:val="00062E57"/>
    <w:rsid w:val="00062E69"/>
    <w:rsid w:val="00064010"/>
    <w:rsid w:val="00064E3B"/>
    <w:rsid w:val="00065880"/>
    <w:rsid w:val="00065DF5"/>
    <w:rsid w:val="00066887"/>
    <w:rsid w:val="00066AEE"/>
    <w:rsid w:val="000670BA"/>
    <w:rsid w:val="00067289"/>
    <w:rsid w:val="00067FD3"/>
    <w:rsid w:val="000702F9"/>
    <w:rsid w:val="00070566"/>
    <w:rsid w:val="00070A34"/>
    <w:rsid w:val="00070F94"/>
    <w:rsid w:val="00071852"/>
    <w:rsid w:val="00071AFF"/>
    <w:rsid w:val="00072357"/>
    <w:rsid w:val="0007274A"/>
    <w:rsid w:val="0007294D"/>
    <w:rsid w:val="00072B8C"/>
    <w:rsid w:val="00074253"/>
    <w:rsid w:val="00074EC4"/>
    <w:rsid w:val="0007517A"/>
    <w:rsid w:val="000760F0"/>
    <w:rsid w:val="0007731A"/>
    <w:rsid w:val="00077BF4"/>
    <w:rsid w:val="0008056A"/>
    <w:rsid w:val="00080877"/>
    <w:rsid w:val="00080960"/>
    <w:rsid w:val="00080C16"/>
    <w:rsid w:val="00081548"/>
    <w:rsid w:val="00081DB2"/>
    <w:rsid w:val="00082384"/>
    <w:rsid w:val="00083ABA"/>
    <w:rsid w:val="00083B61"/>
    <w:rsid w:val="00083EE6"/>
    <w:rsid w:val="00083F07"/>
    <w:rsid w:val="00083FA3"/>
    <w:rsid w:val="00084D70"/>
    <w:rsid w:val="00085004"/>
    <w:rsid w:val="0008542B"/>
    <w:rsid w:val="000859FD"/>
    <w:rsid w:val="00087B42"/>
    <w:rsid w:val="000901D6"/>
    <w:rsid w:val="00090DE5"/>
    <w:rsid w:val="000911A9"/>
    <w:rsid w:val="0009174F"/>
    <w:rsid w:val="00091D7E"/>
    <w:rsid w:val="000929B7"/>
    <w:rsid w:val="00093379"/>
    <w:rsid w:val="00093C67"/>
    <w:rsid w:val="000943F6"/>
    <w:rsid w:val="0009458C"/>
    <w:rsid w:val="00095972"/>
    <w:rsid w:val="00095AD8"/>
    <w:rsid w:val="0009603C"/>
    <w:rsid w:val="0009604A"/>
    <w:rsid w:val="000963D7"/>
    <w:rsid w:val="000966C2"/>
    <w:rsid w:val="000969B0"/>
    <w:rsid w:val="00097109"/>
    <w:rsid w:val="00097488"/>
    <w:rsid w:val="000A023B"/>
    <w:rsid w:val="000A1E4F"/>
    <w:rsid w:val="000A20D1"/>
    <w:rsid w:val="000A252B"/>
    <w:rsid w:val="000A3334"/>
    <w:rsid w:val="000A34E0"/>
    <w:rsid w:val="000A4215"/>
    <w:rsid w:val="000A4C6E"/>
    <w:rsid w:val="000A6267"/>
    <w:rsid w:val="000A6273"/>
    <w:rsid w:val="000A67A1"/>
    <w:rsid w:val="000A7481"/>
    <w:rsid w:val="000B1004"/>
    <w:rsid w:val="000B145E"/>
    <w:rsid w:val="000B1671"/>
    <w:rsid w:val="000B25B1"/>
    <w:rsid w:val="000B26F2"/>
    <w:rsid w:val="000B3377"/>
    <w:rsid w:val="000B373A"/>
    <w:rsid w:val="000B3A4B"/>
    <w:rsid w:val="000B3B1C"/>
    <w:rsid w:val="000B41AA"/>
    <w:rsid w:val="000B4C04"/>
    <w:rsid w:val="000B588B"/>
    <w:rsid w:val="000B5E15"/>
    <w:rsid w:val="000B5E6A"/>
    <w:rsid w:val="000B613A"/>
    <w:rsid w:val="000B622C"/>
    <w:rsid w:val="000B662F"/>
    <w:rsid w:val="000B6889"/>
    <w:rsid w:val="000B6918"/>
    <w:rsid w:val="000B7B1C"/>
    <w:rsid w:val="000B7F1C"/>
    <w:rsid w:val="000C1A6C"/>
    <w:rsid w:val="000C1EAF"/>
    <w:rsid w:val="000C1F4F"/>
    <w:rsid w:val="000C205D"/>
    <w:rsid w:val="000C2D69"/>
    <w:rsid w:val="000C3CA9"/>
    <w:rsid w:val="000C3DE5"/>
    <w:rsid w:val="000C3F59"/>
    <w:rsid w:val="000C4619"/>
    <w:rsid w:val="000C4CBE"/>
    <w:rsid w:val="000C52CA"/>
    <w:rsid w:val="000C6316"/>
    <w:rsid w:val="000C6857"/>
    <w:rsid w:val="000C7013"/>
    <w:rsid w:val="000C723C"/>
    <w:rsid w:val="000C764A"/>
    <w:rsid w:val="000C7F43"/>
    <w:rsid w:val="000D0622"/>
    <w:rsid w:val="000D1EFB"/>
    <w:rsid w:val="000D2251"/>
    <w:rsid w:val="000D2EAA"/>
    <w:rsid w:val="000D3DFB"/>
    <w:rsid w:val="000D423A"/>
    <w:rsid w:val="000D4EEA"/>
    <w:rsid w:val="000D7BB5"/>
    <w:rsid w:val="000D7FBE"/>
    <w:rsid w:val="000E022D"/>
    <w:rsid w:val="000E0486"/>
    <w:rsid w:val="000E0548"/>
    <w:rsid w:val="000E22A2"/>
    <w:rsid w:val="000E3CC9"/>
    <w:rsid w:val="000E4B4B"/>
    <w:rsid w:val="000E4BC7"/>
    <w:rsid w:val="000E62AB"/>
    <w:rsid w:val="000E7032"/>
    <w:rsid w:val="000F08C3"/>
    <w:rsid w:val="000F12AC"/>
    <w:rsid w:val="000F135A"/>
    <w:rsid w:val="000F1EB4"/>
    <w:rsid w:val="000F1F7A"/>
    <w:rsid w:val="000F1FDD"/>
    <w:rsid w:val="000F214D"/>
    <w:rsid w:val="000F2C47"/>
    <w:rsid w:val="000F3FE7"/>
    <w:rsid w:val="000F416E"/>
    <w:rsid w:val="000F41F4"/>
    <w:rsid w:val="000F4221"/>
    <w:rsid w:val="000F5E66"/>
    <w:rsid w:val="000F6A8C"/>
    <w:rsid w:val="001001A1"/>
    <w:rsid w:val="00100B70"/>
    <w:rsid w:val="00101FD7"/>
    <w:rsid w:val="00102E60"/>
    <w:rsid w:val="00104675"/>
    <w:rsid w:val="0010469F"/>
    <w:rsid w:val="001050AA"/>
    <w:rsid w:val="0010538D"/>
    <w:rsid w:val="00105793"/>
    <w:rsid w:val="001059DD"/>
    <w:rsid w:val="0010671B"/>
    <w:rsid w:val="00106BD4"/>
    <w:rsid w:val="00107464"/>
    <w:rsid w:val="00110586"/>
    <w:rsid w:val="00110743"/>
    <w:rsid w:val="00110AA6"/>
    <w:rsid w:val="001117FA"/>
    <w:rsid w:val="00111FBD"/>
    <w:rsid w:val="0011219B"/>
    <w:rsid w:val="0011220B"/>
    <w:rsid w:val="00113F95"/>
    <w:rsid w:val="00114ACD"/>
    <w:rsid w:val="0011523F"/>
    <w:rsid w:val="0011524D"/>
    <w:rsid w:val="00115A7D"/>
    <w:rsid w:val="00116804"/>
    <w:rsid w:val="00116C86"/>
    <w:rsid w:val="00117014"/>
    <w:rsid w:val="00117B67"/>
    <w:rsid w:val="00117C54"/>
    <w:rsid w:val="00120053"/>
    <w:rsid w:val="00121183"/>
    <w:rsid w:val="001214EE"/>
    <w:rsid w:val="00121AC2"/>
    <w:rsid w:val="00122879"/>
    <w:rsid w:val="00122D69"/>
    <w:rsid w:val="001233A1"/>
    <w:rsid w:val="00123566"/>
    <w:rsid w:val="00124246"/>
    <w:rsid w:val="00125F03"/>
    <w:rsid w:val="001261EE"/>
    <w:rsid w:val="00126562"/>
    <w:rsid w:val="00127589"/>
    <w:rsid w:val="00130507"/>
    <w:rsid w:val="00130623"/>
    <w:rsid w:val="00130FD4"/>
    <w:rsid w:val="001324E8"/>
    <w:rsid w:val="00133674"/>
    <w:rsid w:val="00133D1F"/>
    <w:rsid w:val="00134733"/>
    <w:rsid w:val="00135077"/>
    <w:rsid w:val="001357EC"/>
    <w:rsid w:val="00135894"/>
    <w:rsid w:val="001372AF"/>
    <w:rsid w:val="0013731E"/>
    <w:rsid w:val="0014006B"/>
    <w:rsid w:val="00140282"/>
    <w:rsid w:val="00140C34"/>
    <w:rsid w:val="00140D2E"/>
    <w:rsid w:val="00140D90"/>
    <w:rsid w:val="00143055"/>
    <w:rsid w:val="001432AA"/>
    <w:rsid w:val="001435A9"/>
    <w:rsid w:val="001436FF"/>
    <w:rsid w:val="001449CE"/>
    <w:rsid w:val="00144FBF"/>
    <w:rsid w:val="00145C08"/>
    <w:rsid w:val="00146234"/>
    <w:rsid w:val="00146805"/>
    <w:rsid w:val="00146D7C"/>
    <w:rsid w:val="0014749E"/>
    <w:rsid w:val="00151827"/>
    <w:rsid w:val="00151872"/>
    <w:rsid w:val="00152305"/>
    <w:rsid w:val="00152336"/>
    <w:rsid w:val="00152C18"/>
    <w:rsid w:val="00154609"/>
    <w:rsid w:val="00154C60"/>
    <w:rsid w:val="00155FF4"/>
    <w:rsid w:val="00160804"/>
    <w:rsid w:val="0016227D"/>
    <w:rsid w:val="001630CB"/>
    <w:rsid w:val="001646AF"/>
    <w:rsid w:val="001649AF"/>
    <w:rsid w:val="00166240"/>
    <w:rsid w:val="00166256"/>
    <w:rsid w:val="00166B72"/>
    <w:rsid w:val="00167607"/>
    <w:rsid w:val="00167972"/>
    <w:rsid w:val="001679C8"/>
    <w:rsid w:val="00167B15"/>
    <w:rsid w:val="00170AFA"/>
    <w:rsid w:val="00170EC2"/>
    <w:rsid w:val="00171023"/>
    <w:rsid w:val="001714ED"/>
    <w:rsid w:val="001725F8"/>
    <w:rsid w:val="00172707"/>
    <w:rsid w:val="00172717"/>
    <w:rsid w:val="00172943"/>
    <w:rsid w:val="00172A27"/>
    <w:rsid w:val="0017438E"/>
    <w:rsid w:val="001743D5"/>
    <w:rsid w:val="00174D24"/>
    <w:rsid w:val="001759D6"/>
    <w:rsid w:val="00175EF6"/>
    <w:rsid w:val="0017616D"/>
    <w:rsid w:val="001762C3"/>
    <w:rsid w:val="001765DF"/>
    <w:rsid w:val="00176AE6"/>
    <w:rsid w:val="00176FCD"/>
    <w:rsid w:val="001770CB"/>
    <w:rsid w:val="00180A26"/>
    <w:rsid w:val="00180B32"/>
    <w:rsid w:val="00180E6E"/>
    <w:rsid w:val="00181108"/>
    <w:rsid w:val="001819F0"/>
    <w:rsid w:val="001838EE"/>
    <w:rsid w:val="00183D54"/>
    <w:rsid w:val="001848E2"/>
    <w:rsid w:val="00184E5D"/>
    <w:rsid w:val="0018606C"/>
    <w:rsid w:val="00186E7E"/>
    <w:rsid w:val="001878A8"/>
    <w:rsid w:val="00190988"/>
    <w:rsid w:val="00190E5A"/>
    <w:rsid w:val="00191171"/>
    <w:rsid w:val="00191AC6"/>
    <w:rsid w:val="00191CB2"/>
    <w:rsid w:val="00191D0B"/>
    <w:rsid w:val="00192AF2"/>
    <w:rsid w:val="00192B3B"/>
    <w:rsid w:val="00192BEC"/>
    <w:rsid w:val="00192BF1"/>
    <w:rsid w:val="00192F18"/>
    <w:rsid w:val="0019447B"/>
    <w:rsid w:val="00194A6B"/>
    <w:rsid w:val="00194BCA"/>
    <w:rsid w:val="00195896"/>
    <w:rsid w:val="001960F2"/>
    <w:rsid w:val="00196C7F"/>
    <w:rsid w:val="00196D7D"/>
    <w:rsid w:val="001A0081"/>
    <w:rsid w:val="001A0167"/>
    <w:rsid w:val="001A048E"/>
    <w:rsid w:val="001A0C1F"/>
    <w:rsid w:val="001A34EB"/>
    <w:rsid w:val="001A363C"/>
    <w:rsid w:val="001A3A17"/>
    <w:rsid w:val="001A4B6B"/>
    <w:rsid w:val="001A4BD3"/>
    <w:rsid w:val="001A509D"/>
    <w:rsid w:val="001A5B6D"/>
    <w:rsid w:val="001A6288"/>
    <w:rsid w:val="001B15D6"/>
    <w:rsid w:val="001B214E"/>
    <w:rsid w:val="001B2678"/>
    <w:rsid w:val="001B2B7F"/>
    <w:rsid w:val="001B2E32"/>
    <w:rsid w:val="001B3E56"/>
    <w:rsid w:val="001B47CA"/>
    <w:rsid w:val="001B4941"/>
    <w:rsid w:val="001B4A8F"/>
    <w:rsid w:val="001B5B63"/>
    <w:rsid w:val="001B7DBF"/>
    <w:rsid w:val="001C0829"/>
    <w:rsid w:val="001C10D4"/>
    <w:rsid w:val="001C1264"/>
    <w:rsid w:val="001C17D6"/>
    <w:rsid w:val="001C263B"/>
    <w:rsid w:val="001C292F"/>
    <w:rsid w:val="001C3AAA"/>
    <w:rsid w:val="001C3D48"/>
    <w:rsid w:val="001C3F1C"/>
    <w:rsid w:val="001C488B"/>
    <w:rsid w:val="001C7A15"/>
    <w:rsid w:val="001D0113"/>
    <w:rsid w:val="001D055E"/>
    <w:rsid w:val="001D0AF3"/>
    <w:rsid w:val="001D0D76"/>
    <w:rsid w:val="001D0F8B"/>
    <w:rsid w:val="001D10AD"/>
    <w:rsid w:val="001D145B"/>
    <w:rsid w:val="001D1A6E"/>
    <w:rsid w:val="001D3562"/>
    <w:rsid w:val="001D3F8A"/>
    <w:rsid w:val="001D49AB"/>
    <w:rsid w:val="001D4A12"/>
    <w:rsid w:val="001D52BC"/>
    <w:rsid w:val="001D53C3"/>
    <w:rsid w:val="001D55BC"/>
    <w:rsid w:val="001D5BDB"/>
    <w:rsid w:val="001D6211"/>
    <w:rsid w:val="001E00A7"/>
    <w:rsid w:val="001E017F"/>
    <w:rsid w:val="001E0CA3"/>
    <w:rsid w:val="001E22DD"/>
    <w:rsid w:val="001E2332"/>
    <w:rsid w:val="001E2E39"/>
    <w:rsid w:val="001E3090"/>
    <w:rsid w:val="001E514F"/>
    <w:rsid w:val="001E5208"/>
    <w:rsid w:val="001E5800"/>
    <w:rsid w:val="001E5C7C"/>
    <w:rsid w:val="001E6AF7"/>
    <w:rsid w:val="001F1A94"/>
    <w:rsid w:val="001F2A7F"/>
    <w:rsid w:val="001F2CC0"/>
    <w:rsid w:val="001F2F89"/>
    <w:rsid w:val="001F4115"/>
    <w:rsid w:val="001F4246"/>
    <w:rsid w:val="001F4442"/>
    <w:rsid w:val="001F48B4"/>
    <w:rsid w:val="001F5088"/>
    <w:rsid w:val="001F5160"/>
    <w:rsid w:val="001F534C"/>
    <w:rsid w:val="001F6024"/>
    <w:rsid w:val="001F62D7"/>
    <w:rsid w:val="001F6AD7"/>
    <w:rsid w:val="001F6D7C"/>
    <w:rsid w:val="001F6E4F"/>
    <w:rsid w:val="001F7222"/>
    <w:rsid w:val="001F7BCB"/>
    <w:rsid w:val="001F7DC2"/>
    <w:rsid w:val="00200F27"/>
    <w:rsid w:val="002010E0"/>
    <w:rsid w:val="00201239"/>
    <w:rsid w:val="0020167F"/>
    <w:rsid w:val="00201DA1"/>
    <w:rsid w:val="00201E55"/>
    <w:rsid w:val="002023B4"/>
    <w:rsid w:val="00202FFA"/>
    <w:rsid w:val="0020337F"/>
    <w:rsid w:val="002047AC"/>
    <w:rsid w:val="002049D8"/>
    <w:rsid w:val="002065EF"/>
    <w:rsid w:val="00206EAD"/>
    <w:rsid w:val="00207BDD"/>
    <w:rsid w:val="00207C1D"/>
    <w:rsid w:val="00207E37"/>
    <w:rsid w:val="00211A37"/>
    <w:rsid w:val="00211AC3"/>
    <w:rsid w:val="00211D04"/>
    <w:rsid w:val="0021273C"/>
    <w:rsid w:val="00213DE6"/>
    <w:rsid w:val="00213F06"/>
    <w:rsid w:val="002159A9"/>
    <w:rsid w:val="00216D13"/>
    <w:rsid w:val="00217687"/>
    <w:rsid w:val="00217B32"/>
    <w:rsid w:val="00220022"/>
    <w:rsid w:val="00220B25"/>
    <w:rsid w:val="00220B6D"/>
    <w:rsid w:val="00221D77"/>
    <w:rsid w:val="00224448"/>
    <w:rsid w:val="00224486"/>
    <w:rsid w:val="0022493F"/>
    <w:rsid w:val="00224AAB"/>
    <w:rsid w:val="00224BB8"/>
    <w:rsid w:val="00225DB5"/>
    <w:rsid w:val="002278A7"/>
    <w:rsid w:val="00230217"/>
    <w:rsid w:val="00230373"/>
    <w:rsid w:val="00230868"/>
    <w:rsid w:val="002308FF"/>
    <w:rsid w:val="00230E51"/>
    <w:rsid w:val="00231134"/>
    <w:rsid w:val="00231613"/>
    <w:rsid w:val="002320E8"/>
    <w:rsid w:val="00232547"/>
    <w:rsid w:val="0023260D"/>
    <w:rsid w:val="00232AA3"/>
    <w:rsid w:val="00233351"/>
    <w:rsid w:val="00233374"/>
    <w:rsid w:val="00233454"/>
    <w:rsid w:val="0023440C"/>
    <w:rsid w:val="002345CE"/>
    <w:rsid w:val="002361D2"/>
    <w:rsid w:val="00236381"/>
    <w:rsid w:val="00236850"/>
    <w:rsid w:val="002368E9"/>
    <w:rsid w:val="002377C5"/>
    <w:rsid w:val="00240771"/>
    <w:rsid w:val="0024174F"/>
    <w:rsid w:val="00242E69"/>
    <w:rsid w:val="00243568"/>
    <w:rsid w:val="00243BF6"/>
    <w:rsid w:val="00243D29"/>
    <w:rsid w:val="00245724"/>
    <w:rsid w:val="00245CF3"/>
    <w:rsid w:val="002461E2"/>
    <w:rsid w:val="002469C3"/>
    <w:rsid w:val="00247E44"/>
    <w:rsid w:val="00250564"/>
    <w:rsid w:val="00250590"/>
    <w:rsid w:val="0025083F"/>
    <w:rsid w:val="0025096F"/>
    <w:rsid w:val="00250D87"/>
    <w:rsid w:val="00251526"/>
    <w:rsid w:val="00251C42"/>
    <w:rsid w:val="002534DE"/>
    <w:rsid w:val="00255BD6"/>
    <w:rsid w:val="00255E99"/>
    <w:rsid w:val="00257BED"/>
    <w:rsid w:val="00257C0A"/>
    <w:rsid w:val="002603DE"/>
    <w:rsid w:val="002606E8"/>
    <w:rsid w:val="0026156F"/>
    <w:rsid w:val="00261660"/>
    <w:rsid w:val="00261B2B"/>
    <w:rsid w:val="0026252D"/>
    <w:rsid w:val="00262EB1"/>
    <w:rsid w:val="002635FA"/>
    <w:rsid w:val="002653C1"/>
    <w:rsid w:val="00265C77"/>
    <w:rsid w:val="00266474"/>
    <w:rsid w:val="002668C2"/>
    <w:rsid w:val="0026695A"/>
    <w:rsid w:val="002669B9"/>
    <w:rsid w:val="00267508"/>
    <w:rsid w:val="00267D0B"/>
    <w:rsid w:val="00270C5A"/>
    <w:rsid w:val="002717AB"/>
    <w:rsid w:val="00272F21"/>
    <w:rsid w:val="002731CC"/>
    <w:rsid w:val="00273A76"/>
    <w:rsid w:val="00274B04"/>
    <w:rsid w:val="00275876"/>
    <w:rsid w:val="00277B61"/>
    <w:rsid w:val="002800DB"/>
    <w:rsid w:val="002808AA"/>
    <w:rsid w:val="002812D8"/>
    <w:rsid w:val="0028134E"/>
    <w:rsid w:val="00281557"/>
    <w:rsid w:val="002817B4"/>
    <w:rsid w:val="002822E0"/>
    <w:rsid w:val="0028289B"/>
    <w:rsid w:val="00282918"/>
    <w:rsid w:val="00283E5F"/>
    <w:rsid w:val="0028474E"/>
    <w:rsid w:val="00284C0A"/>
    <w:rsid w:val="002855EF"/>
    <w:rsid w:val="00285CFA"/>
    <w:rsid w:val="0028729A"/>
    <w:rsid w:val="00287323"/>
    <w:rsid w:val="00287896"/>
    <w:rsid w:val="00290311"/>
    <w:rsid w:val="002903B6"/>
    <w:rsid w:val="00290B85"/>
    <w:rsid w:val="00290EE5"/>
    <w:rsid w:val="0029148B"/>
    <w:rsid w:val="00291965"/>
    <w:rsid w:val="00291AB5"/>
    <w:rsid w:val="002922B9"/>
    <w:rsid w:val="00292F1E"/>
    <w:rsid w:val="00293803"/>
    <w:rsid w:val="00293D9B"/>
    <w:rsid w:val="00294211"/>
    <w:rsid w:val="00294820"/>
    <w:rsid w:val="00295ABD"/>
    <w:rsid w:val="00296962"/>
    <w:rsid w:val="002977A8"/>
    <w:rsid w:val="00297C96"/>
    <w:rsid w:val="002A1071"/>
    <w:rsid w:val="002A10C6"/>
    <w:rsid w:val="002A14F3"/>
    <w:rsid w:val="002A1CA7"/>
    <w:rsid w:val="002A2285"/>
    <w:rsid w:val="002A2E79"/>
    <w:rsid w:val="002A3145"/>
    <w:rsid w:val="002A3AA5"/>
    <w:rsid w:val="002A3AD0"/>
    <w:rsid w:val="002A4109"/>
    <w:rsid w:val="002A44A9"/>
    <w:rsid w:val="002A4836"/>
    <w:rsid w:val="002A4837"/>
    <w:rsid w:val="002A609F"/>
    <w:rsid w:val="002A7563"/>
    <w:rsid w:val="002A7E86"/>
    <w:rsid w:val="002B1E70"/>
    <w:rsid w:val="002B274A"/>
    <w:rsid w:val="002B2B5A"/>
    <w:rsid w:val="002B3066"/>
    <w:rsid w:val="002B307C"/>
    <w:rsid w:val="002B3930"/>
    <w:rsid w:val="002B4277"/>
    <w:rsid w:val="002B435F"/>
    <w:rsid w:val="002B7418"/>
    <w:rsid w:val="002B7E08"/>
    <w:rsid w:val="002C064B"/>
    <w:rsid w:val="002C0C52"/>
    <w:rsid w:val="002C0EE1"/>
    <w:rsid w:val="002C15CE"/>
    <w:rsid w:val="002C2053"/>
    <w:rsid w:val="002C3071"/>
    <w:rsid w:val="002C33E7"/>
    <w:rsid w:val="002C4E3E"/>
    <w:rsid w:val="002C5565"/>
    <w:rsid w:val="002C576C"/>
    <w:rsid w:val="002C5995"/>
    <w:rsid w:val="002C5F2E"/>
    <w:rsid w:val="002C632E"/>
    <w:rsid w:val="002C6929"/>
    <w:rsid w:val="002D04C3"/>
    <w:rsid w:val="002D1711"/>
    <w:rsid w:val="002D25B6"/>
    <w:rsid w:val="002D2680"/>
    <w:rsid w:val="002D3454"/>
    <w:rsid w:val="002D35FE"/>
    <w:rsid w:val="002D3FDA"/>
    <w:rsid w:val="002D42F3"/>
    <w:rsid w:val="002D4594"/>
    <w:rsid w:val="002D4AB4"/>
    <w:rsid w:val="002D4B08"/>
    <w:rsid w:val="002D5C0C"/>
    <w:rsid w:val="002D62FD"/>
    <w:rsid w:val="002D69D2"/>
    <w:rsid w:val="002D77E2"/>
    <w:rsid w:val="002E0813"/>
    <w:rsid w:val="002E0DDE"/>
    <w:rsid w:val="002E1699"/>
    <w:rsid w:val="002E1841"/>
    <w:rsid w:val="002E1DB7"/>
    <w:rsid w:val="002E46C1"/>
    <w:rsid w:val="002E4A8F"/>
    <w:rsid w:val="002E5241"/>
    <w:rsid w:val="002E561F"/>
    <w:rsid w:val="002E5B4D"/>
    <w:rsid w:val="002E6A4F"/>
    <w:rsid w:val="002E6E93"/>
    <w:rsid w:val="002E6FB0"/>
    <w:rsid w:val="002E74F2"/>
    <w:rsid w:val="002E7745"/>
    <w:rsid w:val="002F01AB"/>
    <w:rsid w:val="002F06B6"/>
    <w:rsid w:val="002F0A01"/>
    <w:rsid w:val="002F0D7D"/>
    <w:rsid w:val="002F1437"/>
    <w:rsid w:val="002F29CF"/>
    <w:rsid w:val="002F2C17"/>
    <w:rsid w:val="002F3E0A"/>
    <w:rsid w:val="002F4361"/>
    <w:rsid w:val="002F43A3"/>
    <w:rsid w:val="002F4D5E"/>
    <w:rsid w:val="002F611D"/>
    <w:rsid w:val="002F6D1E"/>
    <w:rsid w:val="002F74F3"/>
    <w:rsid w:val="002F7B6F"/>
    <w:rsid w:val="0030000B"/>
    <w:rsid w:val="00300306"/>
    <w:rsid w:val="00301D12"/>
    <w:rsid w:val="00302B2B"/>
    <w:rsid w:val="00302D77"/>
    <w:rsid w:val="003033B9"/>
    <w:rsid w:val="00303BF5"/>
    <w:rsid w:val="00303FB6"/>
    <w:rsid w:val="00304229"/>
    <w:rsid w:val="00304435"/>
    <w:rsid w:val="00304484"/>
    <w:rsid w:val="0030462B"/>
    <w:rsid w:val="00304861"/>
    <w:rsid w:val="00304DB9"/>
    <w:rsid w:val="00305110"/>
    <w:rsid w:val="00306706"/>
    <w:rsid w:val="0030729C"/>
    <w:rsid w:val="0030735D"/>
    <w:rsid w:val="00307674"/>
    <w:rsid w:val="00307AEB"/>
    <w:rsid w:val="00307D10"/>
    <w:rsid w:val="00307D40"/>
    <w:rsid w:val="0031018E"/>
    <w:rsid w:val="0031108A"/>
    <w:rsid w:val="0031145F"/>
    <w:rsid w:val="00311949"/>
    <w:rsid w:val="00311C9C"/>
    <w:rsid w:val="0031274C"/>
    <w:rsid w:val="00312D67"/>
    <w:rsid w:val="00313E65"/>
    <w:rsid w:val="00315041"/>
    <w:rsid w:val="003153D7"/>
    <w:rsid w:val="00315EE4"/>
    <w:rsid w:val="0031604D"/>
    <w:rsid w:val="00316318"/>
    <w:rsid w:val="0031665D"/>
    <w:rsid w:val="003169EB"/>
    <w:rsid w:val="0031716E"/>
    <w:rsid w:val="00317769"/>
    <w:rsid w:val="00317E6F"/>
    <w:rsid w:val="0032045B"/>
    <w:rsid w:val="00320AC6"/>
    <w:rsid w:val="00321319"/>
    <w:rsid w:val="003221ED"/>
    <w:rsid w:val="00322FE4"/>
    <w:rsid w:val="00323839"/>
    <w:rsid w:val="00323C6A"/>
    <w:rsid w:val="003242E6"/>
    <w:rsid w:val="003276D4"/>
    <w:rsid w:val="003277C5"/>
    <w:rsid w:val="00327A5B"/>
    <w:rsid w:val="00327F7D"/>
    <w:rsid w:val="003307B8"/>
    <w:rsid w:val="00330E28"/>
    <w:rsid w:val="0033193C"/>
    <w:rsid w:val="00331C04"/>
    <w:rsid w:val="00331D7D"/>
    <w:rsid w:val="00331F3F"/>
    <w:rsid w:val="00333826"/>
    <w:rsid w:val="00334676"/>
    <w:rsid w:val="00334E3C"/>
    <w:rsid w:val="00334F21"/>
    <w:rsid w:val="003358E4"/>
    <w:rsid w:val="00335BF9"/>
    <w:rsid w:val="00336221"/>
    <w:rsid w:val="0033636D"/>
    <w:rsid w:val="00336953"/>
    <w:rsid w:val="00336EFE"/>
    <w:rsid w:val="003374B2"/>
    <w:rsid w:val="003377E6"/>
    <w:rsid w:val="00337BB5"/>
    <w:rsid w:val="00340A7B"/>
    <w:rsid w:val="00341650"/>
    <w:rsid w:val="003424CA"/>
    <w:rsid w:val="00342AF4"/>
    <w:rsid w:val="00344FB6"/>
    <w:rsid w:val="00345B8F"/>
    <w:rsid w:val="0034662D"/>
    <w:rsid w:val="0034670A"/>
    <w:rsid w:val="00346C04"/>
    <w:rsid w:val="0035067F"/>
    <w:rsid w:val="003508B6"/>
    <w:rsid w:val="00351158"/>
    <w:rsid w:val="00352301"/>
    <w:rsid w:val="00352B7B"/>
    <w:rsid w:val="00352D5B"/>
    <w:rsid w:val="00352DE8"/>
    <w:rsid w:val="00353287"/>
    <w:rsid w:val="00353783"/>
    <w:rsid w:val="00353999"/>
    <w:rsid w:val="00354713"/>
    <w:rsid w:val="00356098"/>
    <w:rsid w:val="00356528"/>
    <w:rsid w:val="003575FB"/>
    <w:rsid w:val="00357746"/>
    <w:rsid w:val="003616BF"/>
    <w:rsid w:val="00361F71"/>
    <w:rsid w:val="00362EFA"/>
    <w:rsid w:val="00363C3E"/>
    <w:rsid w:val="00363D1D"/>
    <w:rsid w:val="0036534D"/>
    <w:rsid w:val="0036599C"/>
    <w:rsid w:val="00365DEF"/>
    <w:rsid w:val="00366454"/>
    <w:rsid w:val="00367423"/>
    <w:rsid w:val="00367712"/>
    <w:rsid w:val="00367F42"/>
    <w:rsid w:val="00370106"/>
    <w:rsid w:val="00371441"/>
    <w:rsid w:val="00371EC2"/>
    <w:rsid w:val="00372AD5"/>
    <w:rsid w:val="0037309C"/>
    <w:rsid w:val="00374AD0"/>
    <w:rsid w:val="0037605A"/>
    <w:rsid w:val="003765E2"/>
    <w:rsid w:val="003769A9"/>
    <w:rsid w:val="00376C06"/>
    <w:rsid w:val="00377BCE"/>
    <w:rsid w:val="00380FF8"/>
    <w:rsid w:val="003811CE"/>
    <w:rsid w:val="00381354"/>
    <w:rsid w:val="00381F65"/>
    <w:rsid w:val="00382EF7"/>
    <w:rsid w:val="00384DE6"/>
    <w:rsid w:val="0038538D"/>
    <w:rsid w:val="00385C84"/>
    <w:rsid w:val="0038701C"/>
    <w:rsid w:val="003870E3"/>
    <w:rsid w:val="00387B2F"/>
    <w:rsid w:val="00387E04"/>
    <w:rsid w:val="003900DD"/>
    <w:rsid w:val="003904D0"/>
    <w:rsid w:val="003905E5"/>
    <w:rsid w:val="00391549"/>
    <w:rsid w:val="00391903"/>
    <w:rsid w:val="00391BC3"/>
    <w:rsid w:val="003920C2"/>
    <w:rsid w:val="003940D7"/>
    <w:rsid w:val="003957A9"/>
    <w:rsid w:val="00395873"/>
    <w:rsid w:val="00395A6C"/>
    <w:rsid w:val="00395B05"/>
    <w:rsid w:val="003963CB"/>
    <w:rsid w:val="00396C16"/>
    <w:rsid w:val="003972D7"/>
    <w:rsid w:val="003977E6"/>
    <w:rsid w:val="003A0916"/>
    <w:rsid w:val="003A0B27"/>
    <w:rsid w:val="003A0B57"/>
    <w:rsid w:val="003A1169"/>
    <w:rsid w:val="003A2690"/>
    <w:rsid w:val="003A2F94"/>
    <w:rsid w:val="003A404D"/>
    <w:rsid w:val="003A4963"/>
    <w:rsid w:val="003A5443"/>
    <w:rsid w:val="003A5B81"/>
    <w:rsid w:val="003B0330"/>
    <w:rsid w:val="003B0D5A"/>
    <w:rsid w:val="003B0E67"/>
    <w:rsid w:val="003B2068"/>
    <w:rsid w:val="003B23E0"/>
    <w:rsid w:val="003B4152"/>
    <w:rsid w:val="003B453F"/>
    <w:rsid w:val="003B4C97"/>
    <w:rsid w:val="003B4E42"/>
    <w:rsid w:val="003B6293"/>
    <w:rsid w:val="003B6560"/>
    <w:rsid w:val="003B782E"/>
    <w:rsid w:val="003C0143"/>
    <w:rsid w:val="003C068C"/>
    <w:rsid w:val="003C0AF5"/>
    <w:rsid w:val="003C0C5C"/>
    <w:rsid w:val="003C1267"/>
    <w:rsid w:val="003C1312"/>
    <w:rsid w:val="003C149F"/>
    <w:rsid w:val="003C18BB"/>
    <w:rsid w:val="003C1EED"/>
    <w:rsid w:val="003C306D"/>
    <w:rsid w:val="003C384C"/>
    <w:rsid w:val="003C3D80"/>
    <w:rsid w:val="003C3DC2"/>
    <w:rsid w:val="003C41F2"/>
    <w:rsid w:val="003C4B05"/>
    <w:rsid w:val="003C4BEE"/>
    <w:rsid w:val="003C4EEE"/>
    <w:rsid w:val="003C656B"/>
    <w:rsid w:val="003C6860"/>
    <w:rsid w:val="003C6F29"/>
    <w:rsid w:val="003C7EB9"/>
    <w:rsid w:val="003D04B0"/>
    <w:rsid w:val="003D05DB"/>
    <w:rsid w:val="003D1A1B"/>
    <w:rsid w:val="003D1F24"/>
    <w:rsid w:val="003D2595"/>
    <w:rsid w:val="003D31AC"/>
    <w:rsid w:val="003D3A98"/>
    <w:rsid w:val="003D4412"/>
    <w:rsid w:val="003D48E8"/>
    <w:rsid w:val="003D5C41"/>
    <w:rsid w:val="003D662A"/>
    <w:rsid w:val="003D6D08"/>
    <w:rsid w:val="003D7582"/>
    <w:rsid w:val="003E038B"/>
    <w:rsid w:val="003E0D1E"/>
    <w:rsid w:val="003E0E85"/>
    <w:rsid w:val="003E1204"/>
    <w:rsid w:val="003E2763"/>
    <w:rsid w:val="003E27E3"/>
    <w:rsid w:val="003E2D90"/>
    <w:rsid w:val="003E36C2"/>
    <w:rsid w:val="003E37F1"/>
    <w:rsid w:val="003E3A16"/>
    <w:rsid w:val="003E3EA6"/>
    <w:rsid w:val="003E550C"/>
    <w:rsid w:val="003E5DCB"/>
    <w:rsid w:val="003E6AF1"/>
    <w:rsid w:val="003E7AD6"/>
    <w:rsid w:val="003E7F88"/>
    <w:rsid w:val="003F0282"/>
    <w:rsid w:val="003F09EE"/>
    <w:rsid w:val="003F0CDF"/>
    <w:rsid w:val="003F2430"/>
    <w:rsid w:val="003F315C"/>
    <w:rsid w:val="003F4841"/>
    <w:rsid w:val="003F6BC9"/>
    <w:rsid w:val="00400A50"/>
    <w:rsid w:val="0040109F"/>
    <w:rsid w:val="004022BD"/>
    <w:rsid w:val="004026FB"/>
    <w:rsid w:val="0040290C"/>
    <w:rsid w:val="00403941"/>
    <w:rsid w:val="0040404F"/>
    <w:rsid w:val="004051D1"/>
    <w:rsid w:val="0040533B"/>
    <w:rsid w:val="00405F8A"/>
    <w:rsid w:val="0040657A"/>
    <w:rsid w:val="00406EEE"/>
    <w:rsid w:val="00407473"/>
    <w:rsid w:val="004101B5"/>
    <w:rsid w:val="00410297"/>
    <w:rsid w:val="00411687"/>
    <w:rsid w:val="004120B2"/>
    <w:rsid w:val="004126E4"/>
    <w:rsid w:val="00413521"/>
    <w:rsid w:val="00413F51"/>
    <w:rsid w:val="004140A7"/>
    <w:rsid w:val="0041414C"/>
    <w:rsid w:val="00415028"/>
    <w:rsid w:val="00415107"/>
    <w:rsid w:val="00415209"/>
    <w:rsid w:val="004152AC"/>
    <w:rsid w:val="0041693A"/>
    <w:rsid w:val="00416ABD"/>
    <w:rsid w:val="004175F9"/>
    <w:rsid w:val="0042052D"/>
    <w:rsid w:val="0042068E"/>
    <w:rsid w:val="004207F2"/>
    <w:rsid w:val="00420952"/>
    <w:rsid w:val="004211BD"/>
    <w:rsid w:val="00421C2B"/>
    <w:rsid w:val="0042213A"/>
    <w:rsid w:val="00423451"/>
    <w:rsid w:val="00423521"/>
    <w:rsid w:val="004259CB"/>
    <w:rsid w:val="0042705F"/>
    <w:rsid w:val="00427CB9"/>
    <w:rsid w:val="0043165C"/>
    <w:rsid w:val="0043194E"/>
    <w:rsid w:val="00432C2A"/>
    <w:rsid w:val="004331A5"/>
    <w:rsid w:val="0043341D"/>
    <w:rsid w:val="0043351C"/>
    <w:rsid w:val="004336C8"/>
    <w:rsid w:val="004346AA"/>
    <w:rsid w:val="00434991"/>
    <w:rsid w:val="00434B56"/>
    <w:rsid w:val="0043570D"/>
    <w:rsid w:val="004357F6"/>
    <w:rsid w:val="00435F63"/>
    <w:rsid w:val="00436474"/>
    <w:rsid w:val="00436A6F"/>
    <w:rsid w:val="00436CEA"/>
    <w:rsid w:val="00436F57"/>
    <w:rsid w:val="004372A3"/>
    <w:rsid w:val="004375F5"/>
    <w:rsid w:val="00440919"/>
    <w:rsid w:val="00440AD5"/>
    <w:rsid w:val="00440E29"/>
    <w:rsid w:val="00441019"/>
    <w:rsid w:val="00441D9B"/>
    <w:rsid w:val="004431D0"/>
    <w:rsid w:val="0044349D"/>
    <w:rsid w:val="004434AB"/>
    <w:rsid w:val="00443643"/>
    <w:rsid w:val="00443909"/>
    <w:rsid w:val="00444AC3"/>
    <w:rsid w:val="00444ACB"/>
    <w:rsid w:val="00444FD9"/>
    <w:rsid w:val="00447759"/>
    <w:rsid w:val="00447DDC"/>
    <w:rsid w:val="004503EE"/>
    <w:rsid w:val="004508F7"/>
    <w:rsid w:val="0045109C"/>
    <w:rsid w:val="00451AD9"/>
    <w:rsid w:val="00452321"/>
    <w:rsid w:val="00452722"/>
    <w:rsid w:val="004528B7"/>
    <w:rsid w:val="00452A81"/>
    <w:rsid w:val="00452D11"/>
    <w:rsid w:val="00452F7C"/>
    <w:rsid w:val="0045456C"/>
    <w:rsid w:val="00454A2D"/>
    <w:rsid w:val="00455A04"/>
    <w:rsid w:val="0045734C"/>
    <w:rsid w:val="00457E50"/>
    <w:rsid w:val="00460059"/>
    <w:rsid w:val="004617DB"/>
    <w:rsid w:val="00463487"/>
    <w:rsid w:val="00464737"/>
    <w:rsid w:val="0046589A"/>
    <w:rsid w:val="0046614C"/>
    <w:rsid w:val="00467027"/>
    <w:rsid w:val="00467A46"/>
    <w:rsid w:val="0047225D"/>
    <w:rsid w:val="004723A2"/>
    <w:rsid w:val="0047323F"/>
    <w:rsid w:val="004739D6"/>
    <w:rsid w:val="0047419E"/>
    <w:rsid w:val="00474AB0"/>
    <w:rsid w:val="0047551C"/>
    <w:rsid w:val="00475B6C"/>
    <w:rsid w:val="0047639D"/>
    <w:rsid w:val="004765C3"/>
    <w:rsid w:val="00476A33"/>
    <w:rsid w:val="00477031"/>
    <w:rsid w:val="0047777C"/>
    <w:rsid w:val="00477956"/>
    <w:rsid w:val="00480BAC"/>
    <w:rsid w:val="004829E9"/>
    <w:rsid w:val="00482B69"/>
    <w:rsid w:val="00482FAB"/>
    <w:rsid w:val="004835FA"/>
    <w:rsid w:val="00484288"/>
    <w:rsid w:val="00485854"/>
    <w:rsid w:val="00486028"/>
    <w:rsid w:val="0048639A"/>
    <w:rsid w:val="00487043"/>
    <w:rsid w:val="00487F5D"/>
    <w:rsid w:val="004907C0"/>
    <w:rsid w:val="00491555"/>
    <w:rsid w:val="004917A5"/>
    <w:rsid w:val="004917E9"/>
    <w:rsid w:val="0049211B"/>
    <w:rsid w:val="00492AA7"/>
    <w:rsid w:val="004930B0"/>
    <w:rsid w:val="004937F9"/>
    <w:rsid w:val="0049465D"/>
    <w:rsid w:val="004946CC"/>
    <w:rsid w:val="004947A3"/>
    <w:rsid w:val="0049504D"/>
    <w:rsid w:val="0049509C"/>
    <w:rsid w:val="00495242"/>
    <w:rsid w:val="00496090"/>
    <w:rsid w:val="004962FB"/>
    <w:rsid w:val="00496C81"/>
    <w:rsid w:val="004A0866"/>
    <w:rsid w:val="004A0DA3"/>
    <w:rsid w:val="004A0DB3"/>
    <w:rsid w:val="004A1151"/>
    <w:rsid w:val="004A14DA"/>
    <w:rsid w:val="004A15DF"/>
    <w:rsid w:val="004A202E"/>
    <w:rsid w:val="004A2F12"/>
    <w:rsid w:val="004A2F50"/>
    <w:rsid w:val="004A3DB1"/>
    <w:rsid w:val="004A412E"/>
    <w:rsid w:val="004A416C"/>
    <w:rsid w:val="004A4ABD"/>
    <w:rsid w:val="004A4FB6"/>
    <w:rsid w:val="004A51E8"/>
    <w:rsid w:val="004A599E"/>
    <w:rsid w:val="004A6EDB"/>
    <w:rsid w:val="004A7546"/>
    <w:rsid w:val="004A79E7"/>
    <w:rsid w:val="004B0AF8"/>
    <w:rsid w:val="004B0FBA"/>
    <w:rsid w:val="004B1009"/>
    <w:rsid w:val="004B111B"/>
    <w:rsid w:val="004B1A5C"/>
    <w:rsid w:val="004B1E31"/>
    <w:rsid w:val="004B2BF3"/>
    <w:rsid w:val="004B2ED2"/>
    <w:rsid w:val="004B3170"/>
    <w:rsid w:val="004B3B24"/>
    <w:rsid w:val="004B3B66"/>
    <w:rsid w:val="004B3F51"/>
    <w:rsid w:val="004B5DFA"/>
    <w:rsid w:val="004B6077"/>
    <w:rsid w:val="004B6A10"/>
    <w:rsid w:val="004B6AF6"/>
    <w:rsid w:val="004B7177"/>
    <w:rsid w:val="004C01DA"/>
    <w:rsid w:val="004C0273"/>
    <w:rsid w:val="004C0524"/>
    <w:rsid w:val="004C079A"/>
    <w:rsid w:val="004C1AFB"/>
    <w:rsid w:val="004C1E0A"/>
    <w:rsid w:val="004C2822"/>
    <w:rsid w:val="004C3633"/>
    <w:rsid w:val="004C4DE8"/>
    <w:rsid w:val="004C5468"/>
    <w:rsid w:val="004C5D5E"/>
    <w:rsid w:val="004C5E54"/>
    <w:rsid w:val="004C6960"/>
    <w:rsid w:val="004C69B5"/>
    <w:rsid w:val="004C6ED5"/>
    <w:rsid w:val="004C70B7"/>
    <w:rsid w:val="004C70C8"/>
    <w:rsid w:val="004D02C2"/>
    <w:rsid w:val="004D1011"/>
    <w:rsid w:val="004D1A57"/>
    <w:rsid w:val="004D29CD"/>
    <w:rsid w:val="004D2D8B"/>
    <w:rsid w:val="004D36C6"/>
    <w:rsid w:val="004D3EDC"/>
    <w:rsid w:val="004D438B"/>
    <w:rsid w:val="004D46DD"/>
    <w:rsid w:val="004D6356"/>
    <w:rsid w:val="004D66A3"/>
    <w:rsid w:val="004D7295"/>
    <w:rsid w:val="004E098C"/>
    <w:rsid w:val="004E0F83"/>
    <w:rsid w:val="004E1F71"/>
    <w:rsid w:val="004E3969"/>
    <w:rsid w:val="004E3AA7"/>
    <w:rsid w:val="004E4769"/>
    <w:rsid w:val="004E5E9B"/>
    <w:rsid w:val="004E62D6"/>
    <w:rsid w:val="004E63FE"/>
    <w:rsid w:val="004E7364"/>
    <w:rsid w:val="004E7664"/>
    <w:rsid w:val="004F076C"/>
    <w:rsid w:val="004F1E5C"/>
    <w:rsid w:val="004F2FD8"/>
    <w:rsid w:val="004F38A6"/>
    <w:rsid w:val="004F3EB5"/>
    <w:rsid w:val="004F480A"/>
    <w:rsid w:val="004F5EB0"/>
    <w:rsid w:val="004F7104"/>
    <w:rsid w:val="004F740B"/>
    <w:rsid w:val="004F7618"/>
    <w:rsid w:val="004F7B06"/>
    <w:rsid w:val="004F7DA9"/>
    <w:rsid w:val="004F7EA3"/>
    <w:rsid w:val="00500500"/>
    <w:rsid w:val="00500AAB"/>
    <w:rsid w:val="0050113C"/>
    <w:rsid w:val="00501294"/>
    <w:rsid w:val="0050189B"/>
    <w:rsid w:val="00502431"/>
    <w:rsid w:val="00502ACE"/>
    <w:rsid w:val="00502E11"/>
    <w:rsid w:val="00503041"/>
    <w:rsid w:val="00503120"/>
    <w:rsid w:val="005037DC"/>
    <w:rsid w:val="005038AC"/>
    <w:rsid w:val="00503E57"/>
    <w:rsid w:val="0050409A"/>
    <w:rsid w:val="00504203"/>
    <w:rsid w:val="0050465A"/>
    <w:rsid w:val="005053C4"/>
    <w:rsid w:val="00510458"/>
    <w:rsid w:val="00510615"/>
    <w:rsid w:val="0051085F"/>
    <w:rsid w:val="00510B64"/>
    <w:rsid w:val="00510C44"/>
    <w:rsid w:val="00510ECE"/>
    <w:rsid w:val="00511AB8"/>
    <w:rsid w:val="00512C11"/>
    <w:rsid w:val="005133A5"/>
    <w:rsid w:val="00513F01"/>
    <w:rsid w:val="0051423C"/>
    <w:rsid w:val="005144DC"/>
    <w:rsid w:val="00514602"/>
    <w:rsid w:val="00515663"/>
    <w:rsid w:val="00515E95"/>
    <w:rsid w:val="00516693"/>
    <w:rsid w:val="00516CCC"/>
    <w:rsid w:val="005172BD"/>
    <w:rsid w:val="005201D6"/>
    <w:rsid w:val="00520334"/>
    <w:rsid w:val="00520A67"/>
    <w:rsid w:val="005213C7"/>
    <w:rsid w:val="00522880"/>
    <w:rsid w:val="00522E8B"/>
    <w:rsid w:val="005234BD"/>
    <w:rsid w:val="00524F4F"/>
    <w:rsid w:val="00526CD4"/>
    <w:rsid w:val="00526D49"/>
    <w:rsid w:val="00526E0A"/>
    <w:rsid w:val="00527030"/>
    <w:rsid w:val="00527396"/>
    <w:rsid w:val="005274BF"/>
    <w:rsid w:val="00527581"/>
    <w:rsid w:val="0052771E"/>
    <w:rsid w:val="00527A90"/>
    <w:rsid w:val="00527B03"/>
    <w:rsid w:val="00530727"/>
    <w:rsid w:val="0053089B"/>
    <w:rsid w:val="005309A8"/>
    <w:rsid w:val="005316C5"/>
    <w:rsid w:val="00533791"/>
    <w:rsid w:val="00533DB3"/>
    <w:rsid w:val="00533DED"/>
    <w:rsid w:val="00534187"/>
    <w:rsid w:val="0053457E"/>
    <w:rsid w:val="00534B9F"/>
    <w:rsid w:val="00535D8C"/>
    <w:rsid w:val="00535FAE"/>
    <w:rsid w:val="0053783D"/>
    <w:rsid w:val="0053786E"/>
    <w:rsid w:val="0053799A"/>
    <w:rsid w:val="0054089E"/>
    <w:rsid w:val="00540A96"/>
    <w:rsid w:val="005421E0"/>
    <w:rsid w:val="005427BF"/>
    <w:rsid w:val="0054286F"/>
    <w:rsid w:val="00543227"/>
    <w:rsid w:val="0054325C"/>
    <w:rsid w:val="005437FB"/>
    <w:rsid w:val="0054485F"/>
    <w:rsid w:val="00545424"/>
    <w:rsid w:val="0054564C"/>
    <w:rsid w:val="005461BB"/>
    <w:rsid w:val="0054746B"/>
    <w:rsid w:val="00547F9F"/>
    <w:rsid w:val="00547FC5"/>
    <w:rsid w:val="0055000E"/>
    <w:rsid w:val="00550307"/>
    <w:rsid w:val="00550731"/>
    <w:rsid w:val="00550BA3"/>
    <w:rsid w:val="00551421"/>
    <w:rsid w:val="00551AF1"/>
    <w:rsid w:val="00553046"/>
    <w:rsid w:val="0055376F"/>
    <w:rsid w:val="00553A9B"/>
    <w:rsid w:val="005542B0"/>
    <w:rsid w:val="00554A6D"/>
    <w:rsid w:val="00554C32"/>
    <w:rsid w:val="00555359"/>
    <w:rsid w:val="00556299"/>
    <w:rsid w:val="00556824"/>
    <w:rsid w:val="00560459"/>
    <w:rsid w:val="00560F67"/>
    <w:rsid w:val="00563A34"/>
    <w:rsid w:val="0056425B"/>
    <w:rsid w:val="0056538F"/>
    <w:rsid w:val="00565E22"/>
    <w:rsid w:val="0057011F"/>
    <w:rsid w:val="00570E3E"/>
    <w:rsid w:val="005715C4"/>
    <w:rsid w:val="00571D66"/>
    <w:rsid w:val="00571D9B"/>
    <w:rsid w:val="00571E7C"/>
    <w:rsid w:val="0057219F"/>
    <w:rsid w:val="005724FD"/>
    <w:rsid w:val="00572CC0"/>
    <w:rsid w:val="00573AFB"/>
    <w:rsid w:val="00574126"/>
    <w:rsid w:val="005743B3"/>
    <w:rsid w:val="0057440B"/>
    <w:rsid w:val="00575060"/>
    <w:rsid w:val="0057652F"/>
    <w:rsid w:val="00576DFB"/>
    <w:rsid w:val="00577429"/>
    <w:rsid w:val="0058064F"/>
    <w:rsid w:val="00580DDD"/>
    <w:rsid w:val="00581442"/>
    <w:rsid w:val="00581BEE"/>
    <w:rsid w:val="00583668"/>
    <w:rsid w:val="00583782"/>
    <w:rsid w:val="005842A5"/>
    <w:rsid w:val="00584B83"/>
    <w:rsid w:val="00584BA3"/>
    <w:rsid w:val="0058586D"/>
    <w:rsid w:val="00586222"/>
    <w:rsid w:val="005862A6"/>
    <w:rsid w:val="00586D1E"/>
    <w:rsid w:val="00587DDC"/>
    <w:rsid w:val="005912F4"/>
    <w:rsid w:val="005916CE"/>
    <w:rsid w:val="005917A0"/>
    <w:rsid w:val="00592075"/>
    <w:rsid w:val="005926B1"/>
    <w:rsid w:val="00593A3D"/>
    <w:rsid w:val="00593D6D"/>
    <w:rsid w:val="00593E70"/>
    <w:rsid w:val="0059444C"/>
    <w:rsid w:val="005944D3"/>
    <w:rsid w:val="00594916"/>
    <w:rsid w:val="00594B73"/>
    <w:rsid w:val="005957A9"/>
    <w:rsid w:val="00595DB0"/>
    <w:rsid w:val="00596DDE"/>
    <w:rsid w:val="005971E5"/>
    <w:rsid w:val="005973E3"/>
    <w:rsid w:val="00597728"/>
    <w:rsid w:val="00597DB3"/>
    <w:rsid w:val="005A042C"/>
    <w:rsid w:val="005A06F3"/>
    <w:rsid w:val="005A084E"/>
    <w:rsid w:val="005A1068"/>
    <w:rsid w:val="005A1F85"/>
    <w:rsid w:val="005A2A2F"/>
    <w:rsid w:val="005A30C8"/>
    <w:rsid w:val="005A319F"/>
    <w:rsid w:val="005A31EF"/>
    <w:rsid w:val="005A330A"/>
    <w:rsid w:val="005A3A49"/>
    <w:rsid w:val="005A3EE2"/>
    <w:rsid w:val="005A4013"/>
    <w:rsid w:val="005A47B5"/>
    <w:rsid w:val="005A4C20"/>
    <w:rsid w:val="005A539E"/>
    <w:rsid w:val="005A5460"/>
    <w:rsid w:val="005A5AC6"/>
    <w:rsid w:val="005A6782"/>
    <w:rsid w:val="005B01BB"/>
    <w:rsid w:val="005B0E41"/>
    <w:rsid w:val="005B19A2"/>
    <w:rsid w:val="005B22ED"/>
    <w:rsid w:val="005B23A5"/>
    <w:rsid w:val="005B277A"/>
    <w:rsid w:val="005B2D5A"/>
    <w:rsid w:val="005B3FA3"/>
    <w:rsid w:val="005B45C3"/>
    <w:rsid w:val="005B472E"/>
    <w:rsid w:val="005B4BFC"/>
    <w:rsid w:val="005B581B"/>
    <w:rsid w:val="005B5BCF"/>
    <w:rsid w:val="005B5D45"/>
    <w:rsid w:val="005B6124"/>
    <w:rsid w:val="005B63E2"/>
    <w:rsid w:val="005B750C"/>
    <w:rsid w:val="005C0BC1"/>
    <w:rsid w:val="005C0C7F"/>
    <w:rsid w:val="005C2445"/>
    <w:rsid w:val="005C2987"/>
    <w:rsid w:val="005C29C0"/>
    <w:rsid w:val="005C2E18"/>
    <w:rsid w:val="005C2F53"/>
    <w:rsid w:val="005C3358"/>
    <w:rsid w:val="005C37A7"/>
    <w:rsid w:val="005C4DF3"/>
    <w:rsid w:val="005C6815"/>
    <w:rsid w:val="005C6D06"/>
    <w:rsid w:val="005C73C8"/>
    <w:rsid w:val="005D0E8D"/>
    <w:rsid w:val="005D1495"/>
    <w:rsid w:val="005D17AA"/>
    <w:rsid w:val="005D1FAC"/>
    <w:rsid w:val="005D3D65"/>
    <w:rsid w:val="005D415E"/>
    <w:rsid w:val="005D5E9E"/>
    <w:rsid w:val="005D667F"/>
    <w:rsid w:val="005D7DB2"/>
    <w:rsid w:val="005E0079"/>
    <w:rsid w:val="005E065D"/>
    <w:rsid w:val="005E094D"/>
    <w:rsid w:val="005E12B9"/>
    <w:rsid w:val="005E12BB"/>
    <w:rsid w:val="005E2311"/>
    <w:rsid w:val="005E28D8"/>
    <w:rsid w:val="005E2B06"/>
    <w:rsid w:val="005E34B8"/>
    <w:rsid w:val="005E4737"/>
    <w:rsid w:val="005E5F3F"/>
    <w:rsid w:val="005E6122"/>
    <w:rsid w:val="005E6401"/>
    <w:rsid w:val="005E71D0"/>
    <w:rsid w:val="005E7A04"/>
    <w:rsid w:val="005E7A40"/>
    <w:rsid w:val="005E7B20"/>
    <w:rsid w:val="005F022D"/>
    <w:rsid w:val="005F02B6"/>
    <w:rsid w:val="005F130F"/>
    <w:rsid w:val="005F16D8"/>
    <w:rsid w:val="005F385F"/>
    <w:rsid w:val="005F3893"/>
    <w:rsid w:val="005F3AC7"/>
    <w:rsid w:val="005F465D"/>
    <w:rsid w:val="005F5669"/>
    <w:rsid w:val="005F5AC9"/>
    <w:rsid w:val="005F63C6"/>
    <w:rsid w:val="005F6576"/>
    <w:rsid w:val="005F79FA"/>
    <w:rsid w:val="00600092"/>
    <w:rsid w:val="00601A0B"/>
    <w:rsid w:val="00601A11"/>
    <w:rsid w:val="0060200B"/>
    <w:rsid w:val="00603657"/>
    <w:rsid w:val="00603B8A"/>
    <w:rsid w:val="0060471F"/>
    <w:rsid w:val="00606412"/>
    <w:rsid w:val="00606466"/>
    <w:rsid w:val="00606B0A"/>
    <w:rsid w:val="00606CD4"/>
    <w:rsid w:val="0060766B"/>
    <w:rsid w:val="00607A83"/>
    <w:rsid w:val="00607DFF"/>
    <w:rsid w:val="0061078A"/>
    <w:rsid w:val="00610C1B"/>
    <w:rsid w:val="00611729"/>
    <w:rsid w:val="006118ED"/>
    <w:rsid w:val="0061309C"/>
    <w:rsid w:val="006134B1"/>
    <w:rsid w:val="00613CB8"/>
    <w:rsid w:val="00614F97"/>
    <w:rsid w:val="006165E6"/>
    <w:rsid w:val="006166F6"/>
    <w:rsid w:val="00616F00"/>
    <w:rsid w:val="006170B9"/>
    <w:rsid w:val="00617439"/>
    <w:rsid w:val="00617BA1"/>
    <w:rsid w:val="00620317"/>
    <w:rsid w:val="00620430"/>
    <w:rsid w:val="00620B03"/>
    <w:rsid w:val="00620DB7"/>
    <w:rsid w:val="006212CF"/>
    <w:rsid w:val="00621F17"/>
    <w:rsid w:val="006225E4"/>
    <w:rsid w:val="00622876"/>
    <w:rsid w:val="00623307"/>
    <w:rsid w:val="00624868"/>
    <w:rsid w:val="006252B6"/>
    <w:rsid w:val="006255EE"/>
    <w:rsid w:val="00625C89"/>
    <w:rsid w:val="00625CD4"/>
    <w:rsid w:val="00627684"/>
    <w:rsid w:val="00627B05"/>
    <w:rsid w:val="006307B3"/>
    <w:rsid w:val="006309FE"/>
    <w:rsid w:val="00630D0F"/>
    <w:rsid w:val="006310C5"/>
    <w:rsid w:val="00631402"/>
    <w:rsid w:val="0063211A"/>
    <w:rsid w:val="006323FB"/>
    <w:rsid w:val="006333E0"/>
    <w:rsid w:val="00633D9C"/>
    <w:rsid w:val="006340B8"/>
    <w:rsid w:val="00634630"/>
    <w:rsid w:val="006350ED"/>
    <w:rsid w:val="00635513"/>
    <w:rsid w:val="00635FA0"/>
    <w:rsid w:val="00636170"/>
    <w:rsid w:val="0063657F"/>
    <w:rsid w:val="00640338"/>
    <w:rsid w:val="0064046C"/>
    <w:rsid w:val="00640756"/>
    <w:rsid w:val="00640D86"/>
    <w:rsid w:val="00640E29"/>
    <w:rsid w:val="00640FB6"/>
    <w:rsid w:val="0064107F"/>
    <w:rsid w:val="00641ED9"/>
    <w:rsid w:val="00641FF3"/>
    <w:rsid w:val="00642201"/>
    <w:rsid w:val="0064227F"/>
    <w:rsid w:val="006447C6"/>
    <w:rsid w:val="00644B33"/>
    <w:rsid w:val="00645AE0"/>
    <w:rsid w:val="00645EE0"/>
    <w:rsid w:val="0064635D"/>
    <w:rsid w:val="00646EB1"/>
    <w:rsid w:val="006505F3"/>
    <w:rsid w:val="00650B35"/>
    <w:rsid w:val="006510A7"/>
    <w:rsid w:val="006517D2"/>
    <w:rsid w:val="006521E0"/>
    <w:rsid w:val="006527F6"/>
    <w:rsid w:val="00653731"/>
    <w:rsid w:val="00653BE6"/>
    <w:rsid w:val="00654445"/>
    <w:rsid w:val="006546A3"/>
    <w:rsid w:val="006552BE"/>
    <w:rsid w:val="0065560B"/>
    <w:rsid w:val="006602C0"/>
    <w:rsid w:val="00660C26"/>
    <w:rsid w:val="00660C5D"/>
    <w:rsid w:val="00661123"/>
    <w:rsid w:val="006613D5"/>
    <w:rsid w:val="00661998"/>
    <w:rsid w:val="00661E77"/>
    <w:rsid w:val="00662E54"/>
    <w:rsid w:val="006637B1"/>
    <w:rsid w:val="006640D1"/>
    <w:rsid w:val="0066421B"/>
    <w:rsid w:val="00664A23"/>
    <w:rsid w:val="00664AA5"/>
    <w:rsid w:val="00665679"/>
    <w:rsid w:val="00665E1B"/>
    <w:rsid w:val="006664E0"/>
    <w:rsid w:val="006677C8"/>
    <w:rsid w:val="00670E1F"/>
    <w:rsid w:val="00670F11"/>
    <w:rsid w:val="006713EE"/>
    <w:rsid w:val="00672929"/>
    <w:rsid w:val="00673F9D"/>
    <w:rsid w:val="00674437"/>
    <w:rsid w:val="00676294"/>
    <w:rsid w:val="0067676C"/>
    <w:rsid w:val="00680395"/>
    <w:rsid w:val="006819F9"/>
    <w:rsid w:val="006824AF"/>
    <w:rsid w:val="00683930"/>
    <w:rsid w:val="00683CC1"/>
    <w:rsid w:val="00684603"/>
    <w:rsid w:val="006849FE"/>
    <w:rsid w:val="00684EB8"/>
    <w:rsid w:val="006855AA"/>
    <w:rsid w:val="0068560A"/>
    <w:rsid w:val="00685B9D"/>
    <w:rsid w:val="00685BDA"/>
    <w:rsid w:val="00685C6D"/>
    <w:rsid w:val="00686087"/>
    <w:rsid w:val="006860D2"/>
    <w:rsid w:val="0068616A"/>
    <w:rsid w:val="006871FA"/>
    <w:rsid w:val="006873F9"/>
    <w:rsid w:val="00687B16"/>
    <w:rsid w:val="00691BE1"/>
    <w:rsid w:val="00691E1F"/>
    <w:rsid w:val="00692A4F"/>
    <w:rsid w:val="00692B8B"/>
    <w:rsid w:val="00692DB0"/>
    <w:rsid w:val="006934AB"/>
    <w:rsid w:val="00694268"/>
    <w:rsid w:val="00694926"/>
    <w:rsid w:val="00694DC6"/>
    <w:rsid w:val="006962C2"/>
    <w:rsid w:val="00696937"/>
    <w:rsid w:val="00697222"/>
    <w:rsid w:val="0069736B"/>
    <w:rsid w:val="0069762C"/>
    <w:rsid w:val="00697E40"/>
    <w:rsid w:val="006A00A8"/>
    <w:rsid w:val="006A1818"/>
    <w:rsid w:val="006A1ED9"/>
    <w:rsid w:val="006A242B"/>
    <w:rsid w:val="006A2AD5"/>
    <w:rsid w:val="006A359F"/>
    <w:rsid w:val="006A5C55"/>
    <w:rsid w:val="006A6EF3"/>
    <w:rsid w:val="006A78EF"/>
    <w:rsid w:val="006B0AAD"/>
    <w:rsid w:val="006B0B6D"/>
    <w:rsid w:val="006B1002"/>
    <w:rsid w:val="006B155A"/>
    <w:rsid w:val="006B1CCD"/>
    <w:rsid w:val="006B20D6"/>
    <w:rsid w:val="006B22FA"/>
    <w:rsid w:val="006B2D37"/>
    <w:rsid w:val="006B2F82"/>
    <w:rsid w:val="006B3E83"/>
    <w:rsid w:val="006B41DD"/>
    <w:rsid w:val="006B58D0"/>
    <w:rsid w:val="006B5BB5"/>
    <w:rsid w:val="006B6118"/>
    <w:rsid w:val="006B7664"/>
    <w:rsid w:val="006B7AA6"/>
    <w:rsid w:val="006C11D0"/>
    <w:rsid w:val="006C1E64"/>
    <w:rsid w:val="006C2350"/>
    <w:rsid w:val="006C23B3"/>
    <w:rsid w:val="006C26DA"/>
    <w:rsid w:val="006C2A5C"/>
    <w:rsid w:val="006C2EAA"/>
    <w:rsid w:val="006C3651"/>
    <w:rsid w:val="006C3F89"/>
    <w:rsid w:val="006C507B"/>
    <w:rsid w:val="006C5ACB"/>
    <w:rsid w:val="006C6019"/>
    <w:rsid w:val="006C6199"/>
    <w:rsid w:val="006C695A"/>
    <w:rsid w:val="006C7BD4"/>
    <w:rsid w:val="006D06B3"/>
    <w:rsid w:val="006D08B1"/>
    <w:rsid w:val="006D1833"/>
    <w:rsid w:val="006D188D"/>
    <w:rsid w:val="006D2132"/>
    <w:rsid w:val="006D22F0"/>
    <w:rsid w:val="006D2453"/>
    <w:rsid w:val="006D3122"/>
    <w:rsid w:val="006D38C4"/>
    <w:rsid w:val="006D39ED"/>
    <w:rsid w:val="006D40AF"/>
    <w:rsid w:val="006D41E7"/>
    <w:rsid w:val="006D54E6"/>
    <w:rsid w:val="006D5C7B"/>
    <w:rsid w:val="006D6A00"/>
    <w:rsid w:val="006D7327"/>
    <w:rsid w:val="006D7EB7"/>
    <w:rsid w:val="006D7F99"/>
    <w:rsid w:val="006E0B70"/>
    <w:rsid w:val="006E0C76"/>
    <w:rsid w:val="006E0EA7"/>
    <w:rsid w:val="006E134F"/>
    <w:rsid w:val="006E21C9"/>
    <w:rsid w:val="006E2345"/>
    <w:rsid w:val="006E2917"/>
    <w:rsid w:val="006E3028"/>
    <w:rsid w:val="006E3755"/>
    <w:rsid w:val="006E3797"/>
    <w:rsid w:val="006E4F21"/>
    <w:rsid w:val="006E5C73"/>
    <w:rsid w:val="006E6A28"/>
    <w:rsid w:val="006E7645"/>
    <w:rsid w:val="006E792D"/>
    <w:rsid w:val="006F01BF"/>
    <w:rsid w:val="006F0DA0"/>
    <w:rsid w:val="006F2FE5"/>
    <w:rsid w:val="006F3434"/>
    <w:rsid w:val="006F4833"/>
    <w:rsid w:val="006F74EA"/>
    <w:rsid w:val="007010A9"/>
    <w:rsid w:val="007011F1"/>
    <w:rsid w:val="007019F4"/>
    <w:rsid w:val="00701ED5"/>
    <w:rsid w:val="00702DBE"/>
    <w:rsid w:val="00702F2B"/>
    <w:rsid w:val="00703775"/>
    <w:rsid w:val="00703AE4"/>
    <w:rsid w:val="007042D2"/>
    <w:rsid w:val="00704438"/>
    <w:rsid w:val="00705B34"/>
    <w:rsid w:val="00705D18"/>
    <w:rsid w:val="00705F7E"/>
    <w:rsid w:val="00706290"/>
    <w:rsid w:val="0070665E"/>
    <w:rsid w:val="00707590"/>
    <w:rsid w:val="007102C1"/>
    <w:rsid w:val="007103C3"/>
    <w:rsid w:val="0071133D"/>
    <w:rsid w:val="007114E7"/>
    <w:rsid w:val="00711A00"/>
    <w:rsid w:val="00711B53"/>
    <w:rsid w:val="00711C87"/>
    <w:rsid w:val="00711FCC"/>
    <w:rsid w:val="00712428"/>
    <w:rsid w:val="00712A30"/>
    <w:rsid w:val="007130B4"/>
    <w:rsid w:val="00714365"/>
    <w:rsid w:val="0071439F"/>
    <w:rsid w:val="007145E4"/>
    <w:rsid w:val="00714D1E"/>
    <w:rsid w:val="00715176"/>
    <w:rsid w:val="00715CB3"/>
    <w:rsid w:val="00716FE4"/>
    <w:rsid w:val="00720A3F"/>
    <w:rsid w:val="00721E58"/>
    <w:rsid w:val="007243B2"/>
    <w:rsid w:val="00724640"/>
    <w:rsid w:val="00724A98"/>
    <w:rsid w:val="0072516A"/>
    <w:rsid w:val="00725ED4"/>
    <w:rsid w:val="007265C0"/>
    <w:rsid w:val="00727D51"/>
    <w:rsid w:val="007300BD"/>
    <w:rsid w:val="007307DC"/>
    <w:rsid w:val="00731C3B"/>
    <w:rsid w:val="00732F27"/>
    <w:rsid w:val="00733128"/>
    <w:rsid w:val="0073379F"/>
    <w:rsid w:val="00733E84"/>
    <w:rsid w:val="00733EA8"/>
    <w:rsid w:val="00734F30"/>
    <w:rsid w:val="0073522C"/>
    <w:rsid w:val="0073533F"/>
    <w:rsid w:val="0073558E"/>
    <w:rsid w:val="00735598"/>
    <w:rsid w:val="00735666"/>
    <w:rsid w:val="00735F14"/>
    <w:rsid w:val="0073617C"/>
    <w:rsid w:val="0073634F"/>
    <w:rsid w:val="00736CF6"/>
    <w:rsid w:val="007375FD"/>
    <w:rsid w:val="00737795"/>
    <w:rsid w:val="007379E7"/>
    <w:rsid w:val="007403A5"/>
    <w:rsid w:val="00740616"/>
    <w:rsid w:val="007428F0"/>
    <w:rsid w:val="00742E4F"/>
    <w:rsid w:val="00743085"/>
    <w:rsid w:val="00743460"/>
    <w:rsid w:val="00743C56"/>
    <w:rsid w:val="007440FA"/>
    <w:rsid w:val="00744656"/>
    <w:rsid w:val="00744CC2"/>
    <w:rsid w:val="00744D41"/>
    <w:rsid w:val="007451E4"/>
    <w:rsid w:val="00745B1C"/>
    <w:rsid w:val="00746151"/>
    <w:rsid w:val="007461A9"/>
    <w:rsid w:val="00747038"/>
    <w:rsid w:val="00747242"/>
    <w:rsid w:val="007509B0"/>
    <w:rsid w:val="00750D62"/>
    <w:rsid w:val="007521E3"/>
    <w:rsid w:val="00753A3D"/>
    <w:rsid w:val="00753F80"/>
    <w:rsid w:val="007549D3"/>
    <w:rsid w:val="00754E38"/>
    <w:rsid w:val="0075501B"/>
    <w:rsid w:val="00755200"/>
    <w:rsid w:val="00756701"/>
    <w:rsid w:val="007567BD"/>
    <w:rsid w:val="00756920"/>
    <w:rsid w:val="00757605"/>
    <w:rsid w:val="007617F6"/>
    <w:rsid w:val="00762033"/>
    <w:rsid w:val="00762FA3"/>
    <w:rsid w:val="007639B6"/>
    <w:rsid w:val="00764125"/>
    <w:rsid w:val="0076431D"/>
    <w:rsid w:val="0076453C"/>
    <w:rsid w:val="0076466C"/>
    <w:rsid w:val="007647FE"/>
    <w:rsid w:val="00764932"/>
    <w:rsid w:val="007653DF"/>
    <w:rsid w:val="0076569C"/>
    <w:rsid w:val="00765A5B"/>
    <w:rsid w:val="00766493"/>
    <w:rsid w:val="00767BB2"/>
    <w:rsid w:val="00767D6A"/>
    <w:rsid w:val="00767E5E"/>
    <w:rsid w:val="0077036E"/>
    <w:rsid w:val="0077115D"/>
    <w:rsid w:val="007713BB"/>
    <w:rsid w:val="00771AD7"/>
    <w:rsid w:val="00771EC3"/>
    <w:rsid w:val="00773BC5"/>
    <w:rsid w:val="007747F6"/>
    <w:rsid w:val="00774B61"/>
    <w:rsid w:val="00775E5A"/>
    <w:rsid w:val="00776B14"/>
    <w:rsid w:val="00776EC5"/>
    <w:rsid w:val="007770BF"/>
    <w:rsid w:val="00777911"/>
    <w:rsid w:val="0078032F"/>
    <w:rsid w:val="0078096E"/>
    <w:rsid w:val="00780C30"/>
    <w:rsid w:val="0078135B"/>
    <w:rsid w:val="00781AB1"/>
    <w:rsid w:val="00781BB9"/>
    <w:rsid w:val="00782259"/>
    <w:rsid w:val="00782734"/>
    <w:rsid w:val="007843F5"/>
    <w:rsid w:val="007844F1"/>
    <w:rsid w:val="007853C5"/>
    <w:rsid w:val="00785FA8"/>
    <w:rsid w:val="007874F5"/>
    <w:rsid w:val="0079010B"/>
    <w:rsid w:val="00790CF4"/>
    <w:rsid w:val="0079112D"/>
    <w:rsid w:val="00791B0E"/>
    <w:rsid w:val="00793A16"/>
    <w:rsid w:val="00793CDC"/>
    <w:rsid w:val="00794110"/>
    <w:rsid w:val="00794E40"/>
    <w:rsid w:val="007954B1"/>
    <w:rsid w:val="00796321"/>
    <w:rsid w:val="0079637C"/>
    <w:rsid w:val="00796622"/>
    <w:rsid w:val="00796BF5"/>
    <w:rsid w:val="00797F95"/>
    <w:rsid w:val="007A22E5"/>
    <w:rsid w:val="007A2812"/>
    <w:rsid w:val="007A2B7C"/>
    <w:rsid w:val="007A2D0B"/>
    <w:rsid w:val="007A336D"/>
    <w:rsid w:val="007A40C8"/>
    <w:rsid w:val="007A46B5"/>
    <w:rsid w:val="007A5972"/>
    <w:rsid w:val="007A5FB8"/>
    <w:rsid w:val="007A6042"/>
    <w:rsid w:val="007A604C"/>
    <w:rsid w:val="007A61F8"/>
    <w:rsid w:val="007A6343"/>
    <w:rsid w:val="007A6BEB"/>
    <w:rsid w:val="007A6D0A"/>
    <w:rsid w:val="007B0A72"/>
    <w:rsid w:val="007B18E1"/>
    <w:rsid w:val="007B1FAB"/>
    <w:rsid w:val="007B254D"/>
    <w:rsid w:val="007B2CAF"/>
    <w:rsid w:val="007B3C2B"/>
    <w:rsid w:val="007B3EF7"/>
    <w:rsid w:val="007B3F89"/>
    <w:rsid w:val="007B4147"/>
    <w:rsid w:val="007B4325"/>
    <w:rsid w:val="007B46F9"/>
    <w:rsid w:val="007B4D55"/>
    <w:rsid w:val="007B5E4F"/>
    <w:rsid w:val="007B61A2"/>
    <w:rsid w:val="007B655F"/>
    <w:rsid w:val="007B71AF"/>
    <w:rsid w:val="007B785C"/>
    <w:rsid w:val="007B79BD"/>
    <w:rsid w:val="007C08E0"/>
    <w:rsid w:val="007C0B3C"/>
    <w:rsid w:val="007C0EAE"/>
    <w:rsid w:val="007C10F1"/>
    <w:rsid w:val="007C11C8"/>
    <w:rsid w:val="007C21B3"/>
    <w:rsid w:val="007C36DC"/>
    <w:rsid w:val="007C3DAF"/>
    <w:rsid w:val="007C45AA"/>
    <w:rsid w:val="007C5E28"/>
    <w:rsid w:val="007C669D"/>
    <w:rsid w:val="007C7642"/>
    <w:rsid w:val="007C79AC"/>
    <w:rsid w:val="007C7CE8"/>
    <w:rsid w:val="007D03D3"/>
    <w:rsid w:val="007D0A83"/>
    <w:rsid w:val="007D292F"/>
    <w:rsid w:val="007D3687"/>
    <w:rsid w:val="007D36D4"/>
    <w:rsid w:val="007D44AF"/>
    <w:rsid w:val="007D4735"/>
    <w:rsid w:val="007D497C"/>
    <w:rsid w:val="007D4C81"/>
    <w:rsid w:val="007D5FFD"/>
    <w:rsid w:val="007D6295"/>
    <w:rsid w:val="007D691A"/>
    <w:rsid w:val="007D6A9F"/>
    <w:rsid w:val="007E0B0E"/>
    <w:rsid w:val="007E0E66"/>
    <w:rsid w:val="007E1257"/>
    <w:rsid w:val="007E2125"/>
    <w:rsid w:val="007E22B7"/>
    <w:rsid w:val="007E27D4"/>
    <w:rsid w:val="007E2EDE"/>
    <w:rsid w:val="007E37C3"/>
    <w:rsid w:val="007E39D2"/>
    <w:rsid w:val="007E4B04"/>
    <w:rsid w:val="007E4F7E"/>
    <w:rsid w:val="007E61EA"/>
    <w:rsid w:val="007E695C"/>
    <w:rsid w:val="007E6E8B"/>
    <w:rsid w:val="007E72E4"/>
    <w:rsid w:val="007F0458"/>
    <w:rsid w:val="007F173E"/>
    <w:rsid w:val="007F1981"/>
    <w:rsid w:val="007F2498"/>
    <w:rsid w:val="007F3087"/>
    <w:rsid w:val="007F3F2A"/>
    <w:rsid w:val="007F4709"/>
    <w:rsid w:val="007F4FD6"/>
    <w:rsid w:val="007F6B82"/>
    <w:rsid w:val="007F7464"/>
    <w:rsid w:val="007F7632"/>
    <w:rsid w:val="008001D1"/>
    <w:rsid w:val="00801D0E"/>
    <w:rsid w:val="0080276F"/>
    <w:rsid w:val="00802C77"/>
    <w:rsid w:val="00802D7B"/>
    <w:rsid w:val="00804ECA"/>
    <w:rsid w:val="0080509D"/>
    <w:rsid w:val="00805E6D"/>
    <w:rsid w:val="00806238"/>
    <w:rsid w:val="008062DC"/>
    <w:rsid w:val="00806E77"/>
    <w:rsid w:val="00807073"/>
    <w:rsid w:val="0080776A"/>
    <w:rsid w:val="00807ACF"/>
    <w:rsid w:val="00810363"/>
    <w:rsid w:val="008109E9"/>
    <w:rsid w:val="00810B91"/>
    <w:rsid w:val="00811839"/>
    <w:rsid w:val="0081187B"/>
    <w:rsid w:val="00811ADD"/>
    <w:rsid w:val="008123E6"/>
    <w:rsid w:val="0081368E"/>
    <w:rsid w:val="00814938"/>
    <w:rsid w:val="00814BDA"/>
    <w:rsid w:val="00815004"/>
    <w:rsid w:val="0081559C"/>
    <w:rsid w:val="008160CD"/>
    <w:rsid w:val="00816475"/>
    <w:rsid w:val="00816F20"/>
    <w:rsid w:val="008178E8"/>
    <w:rsid w:val="00817C2C"/>
    <w:rsid w:val="00817CEA"/>
    <w:rsid w:val="00820C3C"/>
    <w:rsid w:val="00820C45"/>
    <w:rsid w:val="0082161D"/>
    <w:rsid w:val="00821E4D"/>
    <w:rsid w:val="0082363D"/>
    <w:rsid w:val="00824426"/>
    <w:rsid w:val="00825E31"/>
    <w:rsid w:val="0082619C"/>
    <w:rsid w:val="008268FE"/>
    <w:rsid w:val="00830B51"/>
    <w:rsid w:val="00830C1E"/>
    <w:rsid w:val="008315E2"/>
    <w:rsid w:val="00831863"/>
    <w:rsid w:val="008321A8"/>
    <w:rsid w:val="008335B7"/>
    <w:rsid w:val="00836288"/>
    <w:rsid w:val="008366E3"/>
    <w:rsid w:val="0083697F"/>
    <w:rsid w:val="00837770"/>
    <w:rsid w:val="008379DE"/>
    <w:rsid w:val="00840DE3"/>
    <w:rsid w:val="008414F2"/>
    <w:rsid w:val="0084151B"/>
    <w:rsid w:val="008423E5"/>
    <w:rsid w:val="00842C4D"/>
    <w:rsid w:val="00842C6E"/>
    <w:rsid w:val="00842E92"/>
    <w:rsid w:val="008433B5"/>
    <w:rsid w:val="008436DF"/>
    <w:rsid w:val="00843B58"/>
    <w:rsid w:val="008443E6"/>
    <w:rsid w:val="00845A95"/>
    <w:rsid w:val="00845B03"/>
    <w:rsid w:val="00845E73"/>
    <w:rsid w:val="00847737"/>
    <w:rsid w:val="00847B57"/>
    <w:rsid w:val="00850332"/>
    <w:rsid w:val="00850720"/>
    <w:rsid w:val="0085075B"/>
    <w:rsid w:val="00851077"/>
    <w:rsid w:val="008514E7"/>
    <w:rsid w:val="00851AE0"/>
    <w:rsid w:val="00851C99"/>
    <w:rsid w:val="00851D87"/>
    <w:rsid w:val="00852440"/>
    <w:rsid w:val="008533C9"/>
    <w:rsid w:val="00854F1F"/>
    <w:rsid w:val="0085554A"/>
    <w:rsid w:val="00857DE1"/>
    <w:rsid w:val="008603B1"/>
    <w:rsid w:val="008612AC"/>
    <w:rsid w:val="00861390"/>
    <w:rsid w:val="00863305"/>
    <w:rsid w:val="00863AB7"/>
    <w:rsid w:val="00865D85"/>
    <w:rsid w:val="00866E86"/>
    <w:rsid w:val="0086710D"/>
    <w:rsid w:val="008678A8"/>
    <w:rsid w:val="00867E83"/>
    <w:rsid w:val="00871C05"/>
    <w:rsid w:val="00871FBE"/>
    <w:rsid w:val="00871FC8"/>
    <w:rsid w:val="008725B7"/>
    <w:rsid w:val="00872A91"/>
    <w:rsid w:val="0087326A"/>
    <w:rsid w:val="00874C10"/>
    <w:rsid w:val="00875956"/>
    <w:rsid w:val="00875D95"/>
    <w:rsid w:val="00875E81"/>
    <w:rsid w:val="00876DFF"/>
    <w:rsid w:val="00876E4B"/>
    <w:rsid w:val="00876F56"/>
    <w:rsid w:val="0087761F"/>
    <w:rsid w:val="0087793C"/>
    <w:rsid w:val="00877C45"/>
    <w:rsid w:val="008803CC"/>
    <w:rsid w:val="00880B41"/>
    <w:rsid w:val="00881347"/>
    <w:rsid w:val="00882810"/>
    <w:rsid w:val="008833B7"/>
    <w:rsid w:val="0088471F"/>
    <w:rsid w:val="00884916"/>
    <w:rsid w:val="00884EC6"/>
    <w:rsid w:val="00884EE5"/>
    <w:rsid w:val="00884F5E"/>
    <w:rsid w:val="0088532F"/>
    <w:rsid w:val="00886637"/>
    <w:rsid w:val="00886DBE"/>
    <w:rsid w:val="008903F6"/>
    <w:rsid w:val="00890781"/>
    <w:rsid w:val="00891753"/>
    <w:rsid w:val="00892747"/>
    <w:rsid w:val="00892BB6"/>
    <w:rsid w:val="0089346F"/>
    <w:rsid w:val="00893885"/>
    <w:rsid w:val="00893AA3"/>
    <w:rsid w:val="008940B8"/>
    <w:rsid w:val="00894667"/>
    <w:rsid w:val="0089477D"/>
    <w:rsid w:val="00894919"/>
    <w:rsid w:val="00894A9F"/>
    <w:rsid w:val="00894F80"/>
    <w:rsid w:val="008959DE"/>
    <w:rsid w:val="00895D3D"/>
    <w:rsid w:val="00896A0D"/>
    <w:rsid w:val="00896ABC"/>
    <w:rsid w:val="00897A21"/>
    <w:rsid w:val="00897B32"/>
    <w:rsid w:val="00897BA9"/>
    <w:rsid w:val="008A2074"/>
    <w:rsid w:val="008A24E1"/>
    <w:rsid w:val="008A2B1C"/>
    <w:rsid w:val="008A2BF6"/>
    <w:rsid w:val="008A30A4"/>
    <w:rsid w:val="008A33EB"/>
    <w:rsid w:val="008A4F72"/>
    <w:rsid w:val="008A62BA"/>
    <w:rsid w:val="008A6381"/>
    <w:rsid w:val="008A65C5"/>
    <w:rsid w:val="008A6B3D"/>
    <w:rsid w:val="008A711D"/>
    <w:rsid w:val="008A7A7A"/>
    <w:rsid w:val="008B0BE0"/>
    <w:rsid w:val="008B1539"/>
    <w:rsid w:val="008B1BB0"/>
    <w:rsid w:val="008B1C35"/>
    <w:rsid w:val="008B1D23"/>
    <w:rsid w:val="008B1FE9"/>
    <w:rsid w:val="008B3688"/>
    <w:rsid w:val="008B625E"/>
    <w:rsid w:val="008B6A37"/>
    <w:rsid w:val="008B6CE8"/>
    <w:rsid w:val="008B7142"/>
    <w:rsid w:val="008B747A"/>
    <w:rsid w:val="008B757D"/>
    <w:rsid w:val="008C03EF"/>
    <w:rsid w:val="008C087C"/>
    <w:rsid w:val="008C17A3"/>
    <w:rsid w:val="008C17DE"/>
    <w:rsid w:val="008C1B86"/>
    <w:rsid w:val="008C1C09"/>
    <w:rsid w:val="008C1CB2"/>
    <w:rsid w:val="008C1F25"/>
    <w:rsid w:val="008C20CB"/>
    <w:rsid w:val="008C2303"/>
    <w:rsid w:val="008C24B2"/>
    <w:rsid w:val="008C2BD6"/>
    <w:rsid w:val="008C31FC"/>
    <w:rsid w:val="008C3BCF"/>
    <w:rsid w:val="008C47EF"/>
    <w:rsid w:val="008C4B89"/>
    <w:rsid w:val="008C58E3"/>
    <w:rsid w:val="008C5DD0"/>
    <w:rsid w:val="008C5FBD"/>
    <w:rsid w:val="008C648C"/>
    <w:rsid w:val="008C65D8"/>
    <w:rsid w:val="008C732A"/>
    <w:rsid w:val="008C7488"/>
    <w:rsid w:val="008D0B04"/>
    <w:rsid w:val="008D11DB"/>
    <w:rsid w:val="008D23E1"/>
    <w:rsid w:val="008D2E35"/>
    <w:rsid w:val="008D359A"/>
    <w:rsid w:val="008D37B3"/>
    <w:rsid w:val="008D3845"/>
    <w:rsid w:val="008D3A7D"/>
    <w:rsid w:val="008D50FD"/>
    <w:rsid w:val="008D6D8C"/>
    <w:rsid w:val="008D7430"/>
    <w:rsid w:val="008D77C2"/>
    <w:rsid w:val="008D78A3"/>
    <w:rsid w:val="008E002F"/>
    <w:rsid w:val="008E12CA"/>
    <w:rsid w:val="008E236A"/>
    <w:rsid w:val="008E4AAF"/>
    <w:rsid w:val="008E4CEF"/>
    <w:rsid w:val="008E5E7B"/>
    <w:rsid w:val="008E604E"/>
    <w:rsid w:val="008E60ED"/>
    <w:rsid w:val="008E6A86"/>
    <w:rsid w:val="008E6F26"/>
    <w:rsid w:val="008E7250"/>
    <w:rsid w:val="008E726E"/>
    <w:rsid w:val="008E741A"/>
    <w:rsid w:val="008E750D"/>
    <w:rsid w:val="008E759E"/>
    <w:rsid w:val="008E774B"/>
    <w:rsid w:val="008F028C"/>
    <w:rsid w:val="008F07AB"/>
    <w:rsid w:val="008F149A"/>
    <w:rsid w:val="008F1951"/>
    <w:rsid w:val="008F197D"/>
    <w:rsid w:val="008F19D8"/>
    <w:rsid w:val="008F1B19"/>
    <w:rsid w:val="008F2A06"/>
    <w:rsid w:val="008F2B38"/>
    <w:rsid w:val="008F2FB9"/>
    <w:rsid w:val="008F31C9"/>
    <w:rsid w:val="008F4C19"/>
    <w:rsid w:val="008F520D"/>
    <w:rsid w:val="008F5CE9"/>
    <w:rsid w:val="008F65E4"/>
    <w:rsid w:val="008F6C69"/>
    <w:rsid w:val="008F720E"/>
    <w:rsid w:val="008F7436"/>
    <w:rsid w:val="008F7528"/>
    <w:rsid w:val="008F752F"/>
    <w:rsid w:val="008F775C"/>
    <w:rsid w:val="008F7DFE"/>
    <w:rsid w:val="008F7E1D"/>
    <w:rsid w:val="00900451"/>
    <w:rsid w:val="00901C21"/>
    <w:rsid w:val="00901F24"/>
    <w:rsid w:val="0090277F"/>
    <w:rsid w:val="00902FB2"/>
    <w:rsid w:val="00903D80"/>
    <w:rsid w:val="00906539"/>
    <w:rsid w:val="009066CC"/>
    <w:rsid w:val="009069C0"/>
    <w:rsid w:val="00906E80"/>
    <w:rsid w:val="0090710E"/>
    <w:rsid w:val="009105DF"/>
    <w:rsid w:val="009105E7"/>
    <w:rsid w:val="00910680"/>
    <w:rsid w:val="009108A5"/>
    <w:rsid w:val="00910F5F"/>
    <w:rsid w:val="009119EA"/>
    <w:rsid w:val="00912217"/>
    <w:rsid w:val="0091287B"/>
    <w:rsid w:val="009134B9"/>
    <w:rsid w:val="00913CF9"/>
    <w:rsid w:val="00913FDC"/>
    <w:rsid w:val="00914AF5"/>
    <w:rsid w:val="00915E70"/>
    <w:rsid w:val="009161EE"/>
    <w:rsid w:val="00916280"/>
    <w:rsid w:val="009164AC"/>
    <w:rsid w:val="00916D4B"/>
    <w:rsid w:val="00917F1F"/>
    <w:rsid w:val="0092086D"/>
    <w:rsid w:val="009217C8"/>
    <w:rsid w:val="0092193A"/>
    <w:rsid w:val="00921B21"/>
    <w:rsid w:val="009220BD"/>
    <w:rsid w:val="0092325D"/>
    <w:rsid w:val="00924356"/>
    <w:rsid w:val="00924427"/>
    <w:rsid w:val="0092458C"/>
    <w:rsid w:val="00925648"/>
    <w:rsid w:val="00925A02"/>
    <w:rsid w:val="00925DAA"/>
    <w:rsid w:val="00926C0D"/>
    <w:rsid w:val="0092740A"/>
    <w:rsid w:val="009277A3"/>
    <w:rsid w:val="00930315"/>
    <w:rsid w:val="00930ACE"/>
    <w:rsid w:val="00930D0B"/>
    <w:rsid w:val="00931D1F"/>
    <w:rsid w:val="00931F77"/>
    <w:rsid w:val="00932B20"/>
    <w:rsid w:val="009334C1"/>
    <w:rsid w:val="00933927"/>
    <w:rsid w:val="00935B4A"/>
    <w:rsid w:val="00935F41"/>
    <w:rsid w:val="009364E2"/>
    <w:rsid w:val="00936B0C"/>
    <w:rsid w:val="00936DF0"/>
    <w:rsid w:val="00936E1C"/>
    <w:rsid w:val="00936E69"/>
    <w:rsid w:val="00937BDA"/>
    <w:rsid w:val="0094019D"/>
    <w:rsid w:val="00940C1B"/>
    <w:rsid w:val="00941B22"/>
    <w:rsid w:val="00941C86"/>
    <w:rsid w:val="00942A32"/>
    <w:rsid w:val="00942E4D"/>
    <w:rsid w:val="00943649"/>
    <w:rsid w:val="00943654"/>
    <w:rsid w:val="00943801"/>
    <w:rsid w:val="00944C44"/>
    <w:rsid w:val="00944CB6"/>
    <w:rsid w:val="0094552F"/>
    <w:rsid w:val="00945B7E"/>
    <w:rsid w:val="00945C8E"/>
    <w:rsid w:val="00945D92"/>
    <w:rsid w:val="00945F54"/>
    <w:rsid w:val="00947086"/>
    <w:rsid w:val="00947312"/>
    <w:rsid w:val="00947748"/>
    <w:rsid w:val="0095026A"/>
    <w:rsid w:val="009503BF"/>
    <w:rsid w:val="0095045F"/>
    <w:rsid w:val="0095081E"/>
    <w:rsid w:val="00950AD7"/>
    <w:rsid w:val="00951085"/>
    <w:rsid w:val="00951122"/>
    <w:rsid w:val="009511D4"/>
    <w:rsid w:val="009512DD"/>
    <w:rsid w:val="0095177A"/>
    <w:rsid w:val="00951D69"/>
    <w:rsid w:val="0095416A"/>
    <w:rsid w:val="009541D2"/>
    <w:rsid w:val="0095485F"/>
    <w:rsid w:val="00954A8E"/>
    <w:rsid w:val="00956106"/>
    <w:rsid w:val="009563B2"/>
    <w:rsid w:val="00956C02"/>
    <w:rsid w:val="00960CED"/>
    <w:rsid w:val="00961DB5"/>
    <w:rsid w:val="00962631"/>
    <w:rsid w:val="0096284C"/>
    <w:rsid w:val="0096372B"/>
    <w:rsid w:val="009638C3"/>
    <w:rsid w:val="00963CD6"/>
    <w:rsid w:val="00963DB3"/>
    <w:rsid w:val="0096506E"/>
    <w:rsid w:val="00965411"/>
    <w:rsid w:val="00965500"/>
    <w:rsid w:val="009664A7"/>
    <w:rsid w:val="009666FD"/>
    <w:rsid w:val="00966B8F"/>
    <w:rsid w:val="0096766F"/>
    <w:rsid w:val="00967A9D"/>
    <w:rsid w:val="00967FF0"/>
    <w:rsid w:val="00970829"/>
    <w:rsid w:val="00970F11"/>
    <w:rsid w:val="00971B39"/>
    <w:rsid w:val="00971FBF"/>
    <w:rsid w:val="00972445"/>
    <w:rsid w:val="0097251B"/>
    <w:rsid w:val="00972B97"/>
    <w:rsid w:val="00972EC5"/>
    <w:rsid w:val="00972F36"/>
    <w:rsid w:val="0097321A"/>
    <w:rsid w:val="009745BB"/>
    <w:rsid w:val="00974DA1"/>
    <w:rsid w:val="00975344"/>
    <w:rsid w:val="00975445"/>
    <w:rsid w:val="009769DD"/>
    <w:rsid w:val="009800BB"/>
    <w:rsid w:val="0098046D"/>
    <w:rsid w:val="00980734"/>
    <w:rsid w:val="00980E21"/>
    <w:rsid w:val="00980FC4"/>
    <w:rsid w:val="00980FE4"/>
    <w:rsid w:val="009813F8"/>
    <w:rsid w:val="00981DA1"/>
    <w:rsid w:val="00982110"/>
    <w:rsid w:val="00982963"/>
    <w:rsid w:val="00982B2A"/>
    <w:rsid w:val="00982E04"/>
    <w:rsid w:val="00982EA8"/>
    <w:rsid w:val="00983732"/>
    <w:rsid w:val="00983D79"/>
    <w:rsid w:val="00984BA1"/>
    <w:rsid w:val="00985901"/>
    <w:rsid w:val="00986465"/>
    <w:rsid w:val="0098657C"/>
    <w:rsid w:val="00986E26"/>
    <w:rsid w:val="009878AA"/>
    <w:rsid w:val="009878BD"/>
    <w:rsid w:val="009901A2"/>
    <w:rsid w:val="0099088D"/>
    <w:rsid w:val="00990ADD"/>
    <w:rsid w:val="009910E1"/>
    <w:rsid w:val="00991547"/>
    <w:rsid w:val="009918F1"/>
    <w:rsid w:val="00991978"/>
    <w:rsid w:val="00991E2C"/>
    <w:rsid w:val="009930A6"/>
    <w:rsid w:val="009935F6"/>
    <w:rsid w:val="0099371D"/>
    <w:rsid w:val="00993E12"/>
    <w:rsid w:val="00994384"/>
    <w:rsid w:val="0099462D"/>
    <w:rsid w:val="00994BA8"/>
    <w:rsid w:val="00994E93"/>
    <w:rsid w:val="009956E5"/>
    <w:rsid w:val="00995E7C"/>
    <w:rsid w:val="00995F96"/>
    <w:rsid w:val="009960CE"/>
    <w:rsid w:val="00996E5A"/>
    <w:rsid w:val="0099764F"/>
    <w:rsid w:val="0099787B"/>
    <w:rsid w:val="00997F9C"/>
    <w:rsid w:val="009A0971"/>
    <w:rsid w:val="009A0AB1"/>
    <w:rsid w:val="009A1624"/>
    <w:rsid w:val="009A2093"/>
    <w:rsid w:val="009A2478"/>
    <w:rsid w:val="009A2647"/>
    <w:rsid w:val="009A2ED8"/>
    <w:rsid w:val="009A3044"/>
    <w:rsid w:val="009A3097"/>
    <w:rsid w:val="009A3265"/>
    <w:rsid w:val="009A343D"/>
    <w:rsid w:val="009A3AB2"/>
    <w:rsid w:val="009A57BF"/>
    <w:rsid w:val="009A5EA2"/>
    <w:rsid w:val="009A6BCA"/>
    <w:rsid w:val="009B0764"/>
    <w:rsid w:val="009B0935"/>
    <w:rsid w:val="009B0DEE"/>
    <w:rsid w:val="009B1F0E"/>
    <w:rsid w:val="009B265C"/>
    <w:rsid w:val="009B26E9"/>
    <w:rsid w:val="009B2F67"/>
    <w:rsid w:val="009B3368"/>
    <w:rsid w:val="009B3939"/>
    <w:rsid w:val="009B3DC9"/>
    <w:rsid w:val="009B6ED1"/>
    <w:rsid w:val="009B7002"/>
    <w:rsid w:val="009C0283"/>
    <w:rsid w:val="009C0C28"/>
    <w:rsid w:val="009C0D53"/>
    <w:rsid w:val="009C1370"/>
    <w:rsid w:val="009C1719"/>
    <w:rsid w:val="009C1B4A"/>
    <w:rsid w:val="009C2D3E"/>
    <w:rsid w:val="009C34F1"/>
    <w:rsid w:val="009C3908"/>
    <w:rsid w:val="009C4509"/>
    <w:rsid w:val="009C4611"/>
    <w:rsid w:val="009C47D4"/>
    <w:rsid w:val="009C4A15"/>
    <w:rsid w:val="009C596B"/>
    <w:rsid w:val="009C5CB0"/>
    <w:rsid w:val="009C60B4"/>
    <w:rsid w:val="009C6173"/>
    <w:rsid w:val="009C6B41"/>
    <w:rsid w:val="009C6C5D"/>
    <w:rsid w:val="009C785F"/>
    <w:rsid w:val="009D024C"/>
    <w:rsid w:val="009D068C"/>
    <w:rsid w:val="009D085E"/>
    <w:rsid w:val="009D1C0F"/>
    <w:rsid w:val="009D30A6"/>
    <w:rsid w:val="009D3575"/>
    <w:rsid w:val="009D3EC0"/>
    <w:rsid w:val="009D3EE7"/>
    <w:rsid w:val="009D4E65"/>
    <w:rsid w:val="009D5A78"/>
    <w:rsid w:val="009D6445"/>
    <w:rsid w:val="009D6CDE"/>
    <w:rsid w:val="009D77BF"/>
    <w:rsid w:val="009E0145"/>
    <w:rsid w:val="009E0A3D"/>
    <w:rsid w:val="009E1576"/>
    <w:rsid w:val="009E17C0"/>
    <w:rsid w:val="009E2DD3"/>
    <w:rsid w:val="009E3CAC"/>
    <w:rsid w:val="009E4C91"/>
    <w:rsid w:val="009E4CFD"/>
    <w:rsid w:val="009E4FC6"/>
    <w:rsid w:val="009E63D8"/>
    <w:rsid w:val="009E6BBE"/>
    <w:rsid w:val="009E6C30"/>
    <w:rsid w:val="009E6DDE"/>
    <w:rsid w:val="009E7324"/>
    <w:rsid w:val="009F0199"/>
    <w:rsid w:val="009F1CFC"/>
    <w:rsid w:val="009F1EFF"/>
    <w:rsid w:val="009F1F5C"/>
    <w:rsid w:val="009F3392"/>
    <w:rsid w:val="009F3C3F"/>
    <w:rsid w:val="009F58D6"/>
    <w:rsid w:val="009F5CCE"/>
    <w:rsid w:val="009F5DC5"/>
    <w:rsid w:val="009F7A51"/>
    <w:rsid w:val="009F7A7E"/>
    <w:rsid w:val="00A01129"/>
    <w:rsid w:val="00A012C9"/>
    <w:rsid w:val="00A01309"/>
    <w:rsid w:val="00A01E71"/>
    <w:rsid w:val="00A020F8"/>
    <w:rsid w:val="00A024CB"/>
    <w:rsid w:val="00A02C09"/>
    <w:rsid w:val="00A031D1"/>
    <w:rsid w:val="00A03C06"/>
    <w:rsid w:val="00A03ECF"/>
    <w:rsid w:val="00A0485E"/>
    <w:rsid w:val="00A04C9E"/>
    <w:rsid w:val="00A04E13"/>
    <w:rsid w:val="00A04E9D"/>
    <w:rsid w:val="00A05C69"/>
    <w:rsid w:val="00A05FA4"/>
    <w:rsid w:val="00A0622F"/>
    <w:rsid w:val="00A06C3A"/>
    <w:rsid w:val="00A10DF0"/>
    <w:rsid w:val="00A10FF5"/>
    <w:rsid w:val="00A11729"/>
    <w:rsid w:val="00A118A5"/>
    <w:rsid w:val="00A11D37"/>
    <w:rsid w:val="00A1226F"/>
    <w:rsid w:val="00A124D5"/>
    <w:rsid w:val="00A12E12"/>
    <w:rsid w:val="00A14098"/>
    <w:rsid w:val="00A14668"/>
    <w:rsid w:val="00A1555C"/>
    <w:rsid w:val="00A17610"/>
    <w:rsid w:val="00A176DC"/>
    <w:rsid w:val="00A17E65"/>
    <w:rsid w:val="00A20060"/>
    <w:rsid w:val="00A20349"/>
    <w:rsid w:val="00A20618"/>
    <w:rsid w:val="00A218C1"/>
    <w:rsid w:val="00A226A9"/>
    <w:rsid w:val="00A229EC"/>
    <w:rsid w:val="00A23095"/>
    <w:rsid w:val="00A236FF"/>
    <w:rsid w:val="00A243C4"/>
    <w:rsid w:val="00A24480"/>
    <w:rsid w:val="00A247EB"/>
    <w:rsid w:val="00A248E0"/>
    <w:rsid w:val="00A24A87"/>
    <w:rsid w:val="00A253FB"/>
    <w:rsid w:val="00A2555B"/>
    <w:rsid w:val="00A257B0"/>
    <w:rsid w:val="00A26064"/>
    <w:rsid w:val="00A2723A"/>
    <w:rsid w:val="00A27282"/>
    <w:rsid w:val="00A27783"/>
    <w:rsid w:val="00A30B03"/>
    <w:rsid w:val="00A30ED5"/>
    <w:rsid w:val="00A30FC3"/>
    <w:rsid w:val="00A316A5"/>
    <w:rsid w:val="00A32482"/>
    <w:rsid w:val="00A325A7"/>
    <w:rsid w:val="00A32C24"/>
    <w:rsid w:val="00A33153"/>
    <w:rsid w:val="00A332D5"/>
    <w:rsid w:val="00A333A6"/>
    <w:rsid w:val="00A34905"/>
    <w:rsid w:val="00A34B9F"/>
    <w:rsid w:val="00A34E3F"/>
    <w:rsid w:val="00A34EAF"/>
    <w:rsid w:val="00A3515F"/>
    <w:rsid w:val="00A3589A"/>
    <w:rsid w:val="00A364A1"/>
    <w:rsid w:val="00A36CDF"/>
    <w:rsid w:val="00A3749F"/>
    <w:rsid w:val="00A37783"/>
    <w:rsid w:val="00A37E1F"/>
    <w:rsid w:val="00A37EE5"/>
    <w:rsid w:val="00A40148"/>
    <w:rsid w:val="00A408CD"/>
    <w:rsid w:val="00A40906"/>
    <w:rsid w:val="00A40C84"/>
    <w:rsid w:val="00A40DFC"/>
    <w:rsid w:val="00A4122B"/>
    <w:rsid w:val="00A41E85"/>
    <w:rsid w:val="00A41F32"/>
    <w:rsid w:val="00A42777"/>
    <w:rsid w:val="00A42AD4"/>
    <w:rsid w:val="00A4314D"/>
    <w:rsid w:val="00A434DA"/>
    <w:rsid w:val="00A43934"/>
    <w:rsid w:val="00A4465A"/>
    <w:rsid w:val="00A4499E"/>
    <w:rsid w:val="00A45695"/>
    <w:rsid w:val="00A47FE4"/>
    <w:rsid w:val="00A501C3"/>
    <w:rsid w:val="00A505D4"/>
    <w:rsid w:val="00A50ABB"/>
    <w:rsid w:val="00A50B58"/>
    <w:rsid w:val="00A50C75"/>
    <w:rsid w:val="00A51267"/>
    <w:rsid w:val="00A532DC"/>
    <w:rsid w:val="00A53573"/>
    <w:rsid w:val="00A53B35"/>
    <w:rsid w:val="00A53F62"/>
    <w:rsid w:val="00A55E2E"/>
    <w:rsid w:val="00A5685A"/>
    <w:rsid w:val="00A56EB1"/>
    <w:rsid w:val="00A60819"/>
    <w:rsid w:val="00A60D90"/>
    <w:rsid w:val="00A6233E"/>
    <w:rsid w:val="00A64714"/>
    <w:rsid w:val="00A647C8"/>
    <w:rsid w:val="00A64C18"/>
    <w:rsid w:val="00A665ED"/>
    <w:rsid w:val="00A67112"/>
    <w:rsid w:val="00A6719C"/>
    <w:rsid w:val="00A675F5"/>
    <w:rsid w:val="00A67BA3"/>
    <w:rsid w:val="00A67E29"/>
    <w:rsid w:val="00A67F17"/>
    <w:rsid w:val="00A701DE"/>
    <w:rsid w:val="00A70D66"/>
    <w:rsid w:val="00A71403"/>
    <w:rsid w:val="00A729F8"/>
    <w:rsid w:val="00A732D5"/>
    <w:rsid w:val="00A73345"/>
    <w:rsid w:val="00A74195"/>
    <w:rsid w:val="00A76065"/>
    <w:rsid w:val="00A80C20"/>
    <w:rsid w:val="00A818D6"/>
    <w:rsid w:val="00A821D2"/>
    <w:rsid w:val="00A8360B"/>
    <w:rsid w:val="00A839F4"/>
    <w:rsid w:val="00A840DD"/>
    <w:rsid w:val="00A84ABB"/>
    <w:rsid w:val="00A85169"/>
    <w:rsid w:val="00A8577C"/>
    <w:rsid w:val="00A85FD8"/>
    <w:rsid w:val="00A8619E"/>
    <w:rsid w:val="00A8628A"/>
    <w:rsid w:val="00A86E6A"/>
    <w:rsid w:val="00A9210A"/>
    <w:rsid w:val="00A9228F"/>
    <w:rsid w:val="00A9354C"/>
    <w:rsid w:val="00A93952"/>
    <w:rsid w:val="00A93F51"/>
    <w:rsid w:val="00A95DEF"/>
    <w:rsid w:val="00A95F2F"/>
    <w:rsid w:val="00A96020"/>
    <w:rsid w:val="00A96BA6"/>
    <w:rsid w:val="00A96DF4"/>
    <w:rsid w:val="00A97E8B"/>
    <w:rsid w:val="00AA0230"/>
    <w:rsid w:val="00AA072D"/>
    <w:rsid w:val="00AA10BF"/>
    <w:rsid w:val="00AA2421"/>
    <w:rsid w:val="00AA25E5"/>
    <w:rsid w:val="00AA33BF"/>
    <w:rsid w:val="00AA4251"/>
    <w:rsid w:val="00AA582F"/>
    <w:rsid w:val="00AA61D0"/>
    <w:rsid w:val="00AA6822"/>
    <w:rsid w:val="00AA6F3F"/>
    <w:rsid w:val="00AA75C0"/>
    <w:rsid w:val="00AA7923"/>
    <w:rsid w:val="00AB021A"/>
    <w:rsid w:val="00AB0671"/>
    <w:rsid w:val="00AB0675"/>
    <w:rsid w:val="00AB105B"/>
    <w:rsid w:val="00AB112E"/>
    <w:rsid w:val="00AB24D4"/>
    <w:rsid w:val="00AB2D10"/>
    <w:rsid w:val="00AB2EA9"/>
    <w:rsid w:val="00AB3A30"/>
    <w:rsid w:val="00AB3E44"/>
    <w:rsid w:val="00AB4426"/>
    <w:rsid w:val="00AB4C95"/>
    <w:rsid w:val="00AB522B"/>
    <w:rsid w:val="00AB54DF"/>
    <w:rsid w:val="00AB59C3"/>
    <w:rsid w:val="00AB5C81"/>
    <w:rsid w:val="00AB7ACB"/>
    <w:rsid w:val="00AC04D2"/>
    <w:rsid w:val="00AC1139"/>
    <w:rsid w:val="00AC1859"/>
    <w:rsid w:val="00AC1D25"/>
    <w:rsid w:val="00AC2B7D"/>
    <w:rsid w:val="00AC5CFE"/>
    <w:rsid w:val="00AC633B"/>
    <w:rsid w:val="00AC653B"/>
    <w:rsid w:val="00AC66DB"/>
    <w:rsid w:val="00AC6B82"/>
    <w:rsid w:val="00AC74EB"/>
    <w:rsid w:val="00AC7619"/>
    <w:rsid w:val="00AC7A18"/>
    <w:rsid w:val="00AD01B8"/>
    <w:rsid w:val="00AD0D8D"/>
    <w:rsid w:val="00AD10FC"/>
    <w:rsid w:val="00AD14CF"/>
    <w:rsid w:val="00AD1DA9"/>
    <w:rsid w:val="00AD1EFD"/>
    <w:rsid w:val="00AD2630"/>
    <w:rsid w:val="00AD2B0C"/>
    <w:rsid w:val="00AD31DF"/>
    <w:rsid w:val="00AD4056"/>
    <w:rsid w:val="00AD4BEC"/>
    <w:rsid w:val="00AD5A15"/>
    <w:rsid w:val="00AD5DD3"/>
    <w:rsid w:val="00AD6855"/>
    <w:rsid w:val="00AD6956"/>
    <w:rsid w:val="00AD6BE0"/>
    <w:rsid w:val="00AD6C94"/>
    <w:rsid w:val="00AD7514"/>
    <w:rsid w:val="00AE00C5"/>
    <w:rsid w:val="00AE0594"/>
    <w:rsid w:val="00AE1AFF"/>
    <w:rsid w:val="00AE2AEE"/>
    <w:rsid w:val="00AE2B8B"/>
    <w:rsid w:val="00AE30B6"/>
    <w:rsid w:val="00AE3FDE"/>
    <w:rsid w:val="00AE4250"/>
    <w:rsid w:val="00AE4CA7"/>
    <w:rsid w:val="00AE50F7"/>
    <w:rsid w:val="00AE6566"/>
    <w:rsid w:val="00AE6B4C"/>
    <w:rsid w:val="00AE7362"/>
    <w:rsid w:val="00AE740F"/>
    <w:rsid w:val="00AE7855"/>
    <w:rsid w:val="00AE7B30"/>
    <w:rsid w:val="00AF1075"/>
    <w:rsid w:val="00AF17E0"/>
    <w:rsid w:val="00AF2D5D"/>
    <w:rsid w:val="00AF3BE8"/>
    <w:rsid w:val="00AF4231"/>
    <w:rsid w:val="00AF58BB"/>
    <w:rsid w:val="00AF5D3E"/>
    <w:rsid w:val="00AF671B"/>
    <w:rsid w:val="00AF700B"/>
    <w:rsid w:val="00AF7452"/>
    <w:rsid w:val="00B001C8"/>
    <w:rsid w:val="00B00406"/>
    <w:rsid w:val="00B0192E"/>
    <w:rsid w:val="00B0313A"/>
    <w:rsid w:val="00B03B30"/>
    <w:rsid w:val="00B0423B"/>
    <w:rsid w:val="00B04933"/>
    <w:rsid w:val="00B06392"/>
    <w:rsid w:val="00B102FC"/>
    <w:rsid w:val="00B1055F"/>
    <w:rsid w:val="00B131D6"/>
    <w:rsid w:val="00B131ED"/>
    <w:rsid w:val="00B15270"/>
    <w:rsid w:val="00B1588F"/>
    <w:rsid w:val="00B15AF2"/>
    <w:rsid w:val="00B15D1C"/>
    <w:rsid w:val="00B1641E"/>
    <w:rsid w:val="00B218C4"/>
    <w:rsid w:val="00B21B60"/>
    <w:rsid w:val="00B21E75"/>
    <w:rsid w:val="00B21F50"/>
    <w:rsid w:val="00B21FD9"/>
    <w:rsid w:val="00B22BB5"/>
    <w:rsid w:val="00B2363E"/>
    <w:rsid w:val="00B2416E"/>
    <w:rsid w:val="00B2488B"/>
    <w:rsid w:val="00B2488C"/>
    <w:rsid w:val="00B2552D"/>
    <w:rsid w:val="00B259B7"/>
    <w:rsid w:val="00B25FE8"/>
    <w:rsid w:val="00B262F6"/>
    <w:rsid w:val="00B26739"/>
    <w:rsid w:val="00B272FC"/>
    <w:rsid w:val="00B3038A"/>
    <w:rsid w:val="00B31711"/>
    <w:rsid w:val="00B31739"/>
    <w:rsid w:val="00B317C3"/>
    <w:rsid w:val="00B31957"/>
    <w:rsid w:val="00B31FDB"/>
    <w:rsid w:val="00B3204E"/>
    <w:rsid w:val="00B320DB"/>
    <w:rsid w:val="00B33334"/>
    <w:rsid w:val="00B334F7"/>
    <w:rsid w:val="00B33A07"/>
    <w:rsid w:val="00B34E62"/>
    <w:rsid w:val="00B34E9C"/>
    <w:rsid w:val="00B35110"/>
    <w:rsid w:val="00B355C6"/>
    <w:rsid w:val="00B361A2"/>
    <w:rsid w:val="00B363AF"/>
    <w:rsid w:val="00B37753"/>
    <w:rsid w:val="00B377D6"/>
    <w:rsid w:val="00B37AD9"/>
    <w:rsid w:val="00B37BE0"/>
    <w:rsid w:val="00B37D8E"/>
    <w:rsid w:val="00B40599"/>
    <w:rsid w:val="00B40C08"/>
    <w:rsid w:val="00B4146E"/>
    <w:rsid w:val="00B41690"/>
    <w:rsid w:val="00B416C6"/>
    <w:rsid w:val="00B421FD"/>
    <w:rsid w:val="00B422BE"/>
    <w:rsid w:val="00B428A3"/>
    <w:rsid w:val="00B42D8F"/>
    <w:rsid w:val="00B43A6B"/>
    <w:rsid w:val="00B44195"/>
    <w:rsid w:val="00B4446D"/>
    <w:rsid w:val="00B44942"/>
    <w:rsid w:val="00B44BE0"/>
    <w:rsid w:val="00B454BE"/>
    <w:rsid w:val="00B46048"/>
    <w:rsid w:val="00B4646A"/>
    <w:rsid w:val="00B46F9B"/>
    <w:rsid w:val="00B5054E"/>
    <w:rsid w:val="00B51054"/>
    <w:rsid w:val="00B51082"/>
    <w:rsid w:val="00B51C3E"/>
    <w:rsid w:val="00B51F1F"/>
    <w:rsid w:val="00B53705"/>
    <w:rsid w:val="00B53F28"/>
    <w:rsid w:val="00B54FF0"/>
    <w:rsid w:val="00B559EC"/>
    <w:rsid w:val="00B55CB6"/>
    <w:rsid w:val="00B5711E"/>
    <w:rsid w:val="00B57A74"/>
    <w:rsid w:val="00B60AA0"/>
    <w:rsid w:val="00B61A0B"/>
    <w:rsid w:val="00B61BD4"/>
    <w:rsid w:val="00B62F29"/>
    <w:rsid w:val="00B64B41"/>
    <w:rsid w:val="00B657F1"/>
    <w:rsid w:val="00B65AEF"/>
    <w:rsid w:val="00B65D0B"/>
    <w:rsid w:val="00B6600A"/>
    <w:rsid w:val="00B6713F"/>
    <w:rsid w:val="00B6766B"/>
    <w:rsid w:val="00B7019B"/>
    <w:rsid w:val="00B706BD"/>
    <w:rsid w:val="00B70A6D"/>
    <w:rsid w:val="00B7101D"/>
    <w:rsid w:val="00B72364"/>
    <w:rsid w:val="00B72F06"/>
    <w:rsid w:val="00B74C62"/>
    <w:rsid w:val="00B75ADF"/>
    <w:rsid w:val="00B75CD8"/>
    <w:rsid w:val="00B761A0"/>
    <w:rsid w:val="00B7665D"/>
    <w:rsid w:val="00B76D4A"/>
    <w:rsid w:val="00B803AF"/>
    <w:rsid w:val="00B805CB"/>
    <w:rsid w:val="00B80C39"/>
    <w:rsid w:val="00B81034"/>
    <w:rsid w:val="00B81D73"/>
    <w:rsid w:val="00B81FC6"/>
    <w:rsid w:val="00B828A4"/>
    <w:rsid w:val="00B82B6E"/>
    <w:rsid w:val="00B83609"/>
    <w:rsid w:val="00B838F6"/>
    <w:rsid w:val="00B83E08"/>
    <w:rsid w:val="00B84319"/>
    <w:rsid w:val="00B8448C"/>
    <w:rsid w:val="00B846B2"/>
    <w:rsid w:val="00B851BA"/>
    <w:rsid w:val="00B86BA5"/>
    <w:rsid w:val="00B90ABB"/>
    <w:rsid w:val="00B9172B"/>
    <w:rsid w:val="00B91BA0"/>
    <w:rsid w:val="00B921D9"/>
    <w:rsid w:val="00B93861"/>
    <w:rsid w:val="00B939C3"/>
    <w:rsid w:val="00B941D1"/>
    <w:rsid w:val="00B945C6"/>
    <w:rsid w:val="00B9473D"/>
    <w:rsid w:val="00B9557D"/>
    <w:rsid w:val="00B956B9"/>
    <w:rsid w:val="00B97053"/>
    <w:rsid w:val="00B97225"/>
    <w:rsid w:val="00B973D9"/>
    <w:rsid w:val="00B975E7"/>
    <w:rsid w:val="00B97B41"/>
    <w:rsid w:val="00B97FC4"/>
    <w:rsid w:val="00BA07A0"/>
    <w:rsid w:val="00BA0BFA"/>
    <w:rsid w:val="00BA1265"/>
    <w:rsid w:val="00BA15F4"/>
    <w:rsid w:val="00BA1BE8"/>
    <w:rsid w:val="00BA1EB5"/>
    <w:rsid w:val="00BA460B"/>
    <w:rsid w:val="00BA4B87"/>
    <w:rsid w:val="00BA4D4A"/>
    <w:rsid w:val="00BA51B4"/>
    <w:rsid w:val="00BA65DC"/>
    <w:rsid w:val="00BA66D2"/>
    <w:rsid w:val="00BA69A0"/>
    <w:rsid w:val="00BA6C16"/>
    <w:rsid w:val="00BA6D8E"/>
    <w:rsid w:val="00BA7A3C"/>
    <w:rsid w:val="00BB098E"/>
    <w:rsid w:val="00BB0EB1"/>
    <w:rsid w:val="00BB1014"/>
    <w:rsid w:val="00BB1E0A"/>
    <w:rsid w:val="00BB1F72"/>
    <w:rsid w:val="00BB26F7"/>
    <w:rsid w:val="00BB2C07"/>
    <w:rsid w:val="00BB3023"/>
    <w:rsid w:val="00BB3821"/>
    <w:rsid w:val="00BB3AF2"/>
    <w:rsid w:val="00BB47D2"/>
    <w:rsid w:val="00BB4EC8"/>
    <w:rsid w:val="00BB594E"/>
    <w:rsid w:val="00BB6232"/>
    <w:rsid w:val="00BB67DB"/>
    <w:rsid w:val="00BB6986"/>
    <w:rsid w:val="00BB6E5D"/>
    <w:rsid w:val="00BB7943"/>
    <w:rsid w:val="00BC0A71"/>
    <w:rsid w:val="00BC1012"/>
    <w:rsid w:val="00BC1560"/>
    <w:rsid w:val="00BC1C3A"/>
    <w:rsid w:val="00BC258F"/>
    <w:rsid w:val="00BC27C2"/>
    <w:rsid w:val="00BC2E62"/>
    <w:rsid w:val="00BC51D8"/>
    <w:rsid w:val="00BC5913"/>
    <w:rsid w:val="00BC5918"/>
    <w:rsid w:val="00BC5D58"/>
    <w:rsid w:val="00BC5D97"/>
    <w:rsid w:val="00BC69AA"/>
    <w:rsid w:val="00BD37B3"/>
    <w:rsid w:val="00BD476D"/>
    <w:rsid w:val="00BD5B16"/>
    <w:rsid w:val="00BD6D02"/>
    <w:rsid w:val="00BD779B"/>
    <w:rsid w:val="00BD7F7D"/>
    <w:rsid w:val="00BE01DD"/>
    <w:rsid w:val="00BE0F4C"/>
    <w:rsid w:val="00BE1D2C"/>
    <w:rsid w:val="00BE2235"/>
    <w:rsid w:val="00BE30B6"/>
    <w:rsid w:val="00BE3879"/>
    <w:rsid w:val="00BE3CD6"/>
    <w:rsid w:val="00BE3E7A"/>
    <w:rsid w:val="00BE450F"/>
    <w:rsid w:val="00BE4B63"/>
    <w:rsid w:val="00BE5273"/>
    <w:rsid w:val="00BE534C"/>
    <w:rsid w:val="00BE5FDF"/>
    <w:rsid w:val="00BE6DFF"/>
    <w:rsid w:val="00BE7418"/>
    <w:rsid w:val="00BE793B"/>
    <w:rsid w:val="00BE7C52"/>
    <w:rsid w:val="00BE7EF6"/>
    <w:rsid w:val="00BF08E4"/>
    <w:rsid w:val="00BF1D90"/>
    <w:rsid w:val="00BF260B"/>
    <w:rsid w:val="00BF29D4"/>
    <w:rsid w:val="00BF3232"/>
    <w:rsid w:val="00BF37D4"/>
    <w:rsid w:val="00BF4096"/>
    <w:rsid w:val="00BF6178"/>
    <w:rsid w:val="00BF7930"/>
    <w:rsid w:val="00BF7D52"/>
    <w:rsid w:val="00C011DE"/>
    <w:rsid w:val="00C0129A"/>
    <w:rsid w:val="00C0149B"/>
    <w:rsid w:val="00C0197B"/>
    <w:rsid w:val="00C03378"/>
    <w:rsid w:val="00C034FD"/>
    <w:rsid w:val="00C036BF"/>
    <w:rsid w:val="00C03762"/>
    <w:rsid w:val="00C04667"/>
    <w:rsid w:val="00C059EE"/>
    <w:rsid w:val="00C06191"/>
    <w:rsid w:val="00C06249"/>
    <w:rsid w:val="00C06324"/>
    <w:rsid w:val="00C06BD4"/>
    <w:rsid w:val="00C07BB0"/>
    <w:rsid w:val="00C10116"/>
    <w:rsid w:val="00C10182"/>
    <w:rsid w:val="00C10428"/>
    <w:rsid w:val="00C10BA2"/>
    <w:rsid w:val="00C10F25"/>
    <w:rsid w:val="00C11612"/>
    <w:rsid w:val="00C1164A"/>
    <w:rsid w:val="00C11E0B"/>
    <w:rsid w:val="00C1333E"/>
    <w:rsid w:val="00C134AD"/>
    <w:rsid w:val="00C14554"/>
    <w:rsid w:val="00C14B65"/>
    <w:rsid w:val="00C14CAB"/>
    <w:rsid w:val="00C15254"/>
    <w:rsid w:val="00C1579A"/>
    <w:rsid w:val="00C15EEF"/>
    <w:rsid w:val="00C17362"/>
    <w:rsid w:val="00C17D3F"/>
    <w:rsid w:val="00C2047E"/>
    <w:rsid w:val="00C20511"/>
    <w:rsid w:val="00C209AF"/>
    <w:rsid w:val="00C20FDA"/>
    <w:rsid w:val="00C215A3"/>
    <w:rsid w:val="00C2183B"/>
    <w:rsid w:val="00C21A53"/>
    <w:rsid w:val="00C22757"/>
    <w:rsid w:val="00C22D50"/>
    <w:rsid w:val="00C22DF2"/>
    <w:rsid w:val="00C24677"/>
    <w:rsid w:val="00C24DD9"/>
    <w:rsid w:val="00C253A1"/>
    <w:rsid w:val="00C25428"/>
    <w:rsid w:val="00C25482"/>
    <w:rsid w:val="00C265D2"/>
    <w:rsid w:val="00C268C4"/>
    <w:rsid w:val="00C26AD0"/>
    <w:rsid w:val="00C276B0"/>
    <w:rsid w:val="00C278B6"/>
    <w:rsid w:val="00C27999"/>
    <w:rsid w:val="00C30E48"/>
    <w:rsid w:val="00C31F61"/>
    <w:rsid w:val="00C326A1"/>
    <w:rsid w:val="00C32CAE"/>
    <w:rsid w:val="00C338EC"/>
    <w:rsid w:val="00C3394F"/>
    <w:rsid w:val="00C340BB"/>
    <w:rsid w:val="00C348B3"/>
    <w:rsid w:val="00C370EC"/>
    <w:rsid w:val="00C375E7"/>
    <w:rsid w:val="00C400C9"/>
    <w:rsid w:val="00C40C28"/>
    <w:rsid w:val="00C40EDA"/>
    <w:rsid w:val="00C41253"/>
    <w:rsid w:val="00C41A7D"/>
    <w:rsid w:val="00C43D82"/>
    <w:rsid w:val="00C43FB1"/>
    <w:rsid w:val="00C44132"/>
    <w:rsid w:val="00C45CCB"/>
    <w:rsid w:val="00C46CFC"/>
    <w:rsid w:val="00C46ECC"/>
    <w:rsid w:val="00C47956"/>
    <w:rsid w:val="00C47F5F"/>
    <w:rsid w:val="00C5047C"/>
    <w:rsid w:val="00C50E2D"/>
    <w:rsid w:val="00C5127C"/>
    <w:rsid w:val="00C51A13"/>
    <w:rsid w:val="00C51F2D"/>
    <w:rsid w:val="00C52407"/>
    <w:rsid w:val="00C5325E"/>
    <w:rsid w:val="00C5359C"/>
    <w:rsid w:val="00C53AB6"/>
    <w:rsid w:val="00C53B64"/>
    <w:rsid w:val="00C549A8"/>
    <w:rsid w:val="00C56826"/>
    <w:rsid w:val="00C56CF1"/>
    <w:rsid w:val="00C60406"/>
    <w:rsid w:val="00C609A7"/>
    <w:rsid w:val="00C60AC8"/>
    <w:rsid w:val="00C61443"/>
    <w:rsid w:val="00C61628"/>
    <w:rsid w:val="00C61FF9"/>
    <w:rsid w:val="00C6243B"/>
    <w:rsid w:val="00C628C3"/>
    <w:rsid w:val="00C634FE"/>
    <w:rsid w:val="00C635AD"/>
    <w:rsid w:val="00C63ACC"/>
    <w:rsid w:val="00C63FCA"/>
    <w:rsid w:val="00C64513"/>
    <w:rsid w:val="00C64DCB"/>
    <w:rsid w:val="00C650B8"/>
    <w:rsid w:val="00C6540A"/>
    <w:rsid w:val="00C65D13"/>
    <w:rsid w:val="00C65FEB"/>
    <w:rsid w:val="00C6610D"/>
    <w:rsid w:val="00C6689D"/>
    <w:rsid w:val="00C66A76"/>
    <w:rsid w:val="00C67D7C"/>
    <w:rsid w:val="00C703CC"/>
    <w:rsid w:val="00C709E5"/>
    <w:rsid w:val="00C7167A"/>
    <w:rsid w:val="00C723AA"/>
    <w:rsid w:val="00C72578"/>
    <w:rsid w:val="00C73544"/>
    <w:rsid w:val="00C743E8"/>
    <w:rsid w:val="00C74D04"/>
    <w:rsid w:val="00C753C6"/>
    <w:rsid w:val="00C76571"/>
    <w:rsid w:val="00C76D23"/>
    <w:rsid w:val="00C76DA7"/>
    <w:rsid w:val="00C77897"/>
    <w:rsid w:val="00C80EB9"/>
    <w:rsid w:val="00C80EF2"/>
    <w:rsid w:val="00C81611"/>
    <w:rsid w:val="00C81920"/>
    <w:rsid w:val="00C8262D"/>
    <w:rsid w:val="00C84121"/>
    <w:rsid w:val="00C855EA"/>
    <w:rsid w:val="00C8590E"/>
    <w:rsid w:val="00C87180"/>
    <w:rsid w:val="00C878DB"/>
    <w:rsid w:val="00C87CB4"/>
    <w:rsid w:val="00C90371"/>
    <w:rsid w:val="00C90475"/>
    <w:rsid w:val="00C90DDC"/>
    <w:rsid w:val="00C90FCF"/>
    <w:rsid w:val="00C918EC"/>
    <w:rsid w:val="00C9411C"/>
    <w:rsid w:val="00C95476"/>
    <w:rsid w:val="00C9675C"/>
    <w:rsid w:val="00C969C7"/>
    <w:rsid w:val="00C97AC7"/>
    <w:rsid w:val="00CA087E"/>
    <w:rsid w:val="00CA0C2F"/>
    <w:rsid w:val="00CA11FB"/>
    <w:rsid w:val="00CA12AE"/>
    <w:rsid w:val="00CA16E4"/>
    <w:rsid w:val="00CA1BAF"/>
    <w:rsid w:val="00CA22DE"/>
    <w:rsid w:val="00CA23FE"/>
    <w:rsid w:val="00CA245B"/>
    <w:rsid w:val="00CA267F"/>
    <w:rsid w:val="00CA32E3"/>
    <w:rsid w:val="00CA4281"/>
    <w:rsid w:val="00CA4302"/>
    <w:rsid w:val="00CA48F5"/>
    <w:rsid w:val="00CA4D10"/>
    <w:rsid w:val="00CA4FAD"/>
    <w:rsid w:val="00CA6297"/>
    <w:rsid w:val="00CA6B0D"/>
    <w:rsid w:val="00CB256D"/>
    <w:rsid w:val="00CB3CF2"/>
    <w:rsid w:val="00CB3E36"/>
    <w:rsid w:val="00CB4228"/>
    <w:rsid w:val="00CB43B2"/>
    <w:rsid w:val="00CB4ACC"/>
    <w:rsid w:val="00CB515C"/>
    <w:rsid w:val="00CB5299"/>
    <w:rsid w:val="00CB5F5C"/>
    <w:rsid w:val="00CB63A9"/>
    <w:rsid w:val="00CB69A5"/>
    <w:rsid w:val="00CB69AC"/>
    <w:rsid w:val="00CB7769"/>
    <w:rsid w:val="00CB79B1"/>
    <w:rsid w:val="00CC0C4D"/>
    <w:rsid w:val="00CC1075"/>
    <w:rsid w:val="00CC1245"/>
    <w:rsid w:val="00CC1C51"/>
    <w:rsid w:val="00CC1EB0"/>
    <w:rsid w:val="00CC2F89"/>
    <w:rsid w:val="00CC311B"/>
    <w:rsid w:val="00CC3BFA"/>
    <w:rsid w:val="00CC3D67"/>
    <w:rsid w:val="00CC4207"/>
    <w:rsid w:val="00CC4C48"/>
    <w:rsid w:val="00CC5047"/>
    <w:rsid w:val="00CC55A7"/>
    <w:rsid w:val="00CC64EE"/>
    <w:rsid w:val="00CC6692"/>
    <w:rsid w:val="00CC6F2F"/>
    <w:rsid w:val="00CC72C4"/>
    <w:rsid w:val="00CC7475"/>
    <w:rsid w:val="00CC75B4"/>
    <w:rsid w:val="00CC7D91"/>
    <w:rsid w:val="00CD131B"/>
    <w:rsid w:val="00CD13EE"/>
    <w:rsid w:val="00CD2AA1"/>
    <w:rsid w:val="00CD2E54"/>
    <w:rsid w:val="00CD3AF5"/>
    <w:rsid w:val="00CD3C58"/>
    <w:rsid w:val="00CD3F83"/>
    <w:rsid w:val="00CD474F"/>
    <w:rsid w:val="00CD48B1"/>
    <w:rsid w:val="00CD5566"/>
    <w:rsid w:val="00CD6709"/>
    <w:rsid w:val="00CD69A3"/>
    <w:rsid w:val="00CD775C"/>
    <w:rsid w:val="00CE0226"/>
    <w:rsid w:val="00CE0C7B"/>
    <w:rsid w:val="00CE0CF0"/>
    <w:rsid w:val="00CE105E"/>
    <w:rsid w:val="00CE26DF"/>
    <w:rsid w:val="00CE3290"/>
    <w:rsid w:val="00CE3B67"/>
    <w:rsid w:val="00CE3FC2"/>
    <w:rsid w:val="00CE4E01"/>
    <w:rsid w:val="00CE5E64"/>
    <w:rsid w:val="00CE72DA"/>
    <w:rsid w:val="00CE7529"/>
    <w:rsid w:val="00CE7DC0"/>
    <w:rsid w:val="00CF0BC0"/>
    <w:rsid w:val="00CF0CE0"/>
    <w:rsid w:val="00CF1437"/>
    <w:rsid w:val="00CF191E"/>
    <w:rsid w:val="00CF1DE9"/>
    <w:rsid w:val="00CF2BB3"/>
    <w:rsid w:val="00CF33C3"/>
    <w:rsid w:val="00CF4029"/>
    <w:rsid w:val="00CF45B6"/>
    <w:rsid w:val="00CF56C3"/>
    <w:rsid w:val="00CF64D3"/>
    <w:rsid w:val="00CF7112"/>
    <w:rsid w:val="00CF7C06"/>
    <w:rsid w:val="00D00565"/>
    <w:rsid w:val="00D0127C"/>
    <w:rsid w:val="00D01284"/>
    <w:rsid w:val="00D01467"/>
    <w:rsid w:val="00D01766"/>
    <w:rsid w:val="00D024EA"/>
    <w:rsid w:val="00D0394D"/>
    <w:rsid w:val="00D03D9D"/>
    <w:rsid w:val="00D03E66"/>
    <w:rsid w:val="00D0404E"/>
    <w:rsid w:val="00D043B9"/>
    <w:rsid w:val="00D04B49"/>
    <w:rsid w:val="00D04FDF"/>
    <w:rsid w:val="00D050B0"/>
    <w:rsid w:val="00D05CB8"/>
    <w:rsid w:val="00D06CB1"/>
    <w:rsid w:val="00D111FB"/>
    <w:rsid w:val="00D122D5"/>
    <w:rsid w:val="00D12541"/>
    <w:rsid w:val="00D127CD"/>
    <w:rsid w:val="00D12F29"/>
    <w:rsid w:val="00D14BBD"/>
    <w:rsid w:val="00D14E6D"/>
    <w:rsid w:val="00D14E8F"/>
    <w:rsid w:val="00D15E5E"/>
    <w:rsid w:val="00D15F91"/>
    <w:rsid w:val="00D176EE"/>
    <w:rsid w:val="00D207FA"/>
    <w:rsid w:val="00D21100"/>
    <w:rsid w:val="00D2145F"/>
    <w:rsid w:val="00D2187C"/>
    <w:rsid w:val="00D233E6"/>
    <w:rsid w:val="00D237B6"/>
    <w:rsid w:val="00D23D70"/>
    <w:rsid w:val="00D24253"/>
    <w:rsid w:val="00D246BA"/>
    <w:rsid w:val="00D24992"/>
    <w:rsid w:val="00D2499B"/>
    <w:rsid w:val="00D25467"/>
    <w:rsid w:val="00D254DC"/>
    <w:rsid w:val="00D25D0D"/>
    <w:rsid w:val="00D25E7C"/>
    <w:rsid w:val="00D26509"/>
    <w:rsid w:val="00D26692"/>
    <w:rsid w:val="00D26723"/>
    <w:rsid w:val="00D26FCE"/>
    <w:rsid w:val="00D26FDB"/>
    <w:rsid w:val="00D30331"/>
    <w:rsid w:val="00D30F0A"/>
    <w:rsid w:val="00D31103"/>
    <w:rsid w:val="00D314DA"/>
    <w:rsid w:val="00D31B49"/>
    <w:rsid w:val="00D3210F"/>
    <w:rsid w:val="00D32184"/>
    <w:rsid w:val="00D337A6"/>
    <w:rsid w:val="00D3411B"/>
    <w:rsid w:val="00D34580"/>
    <w:rsid w:val="00D34B23"/>
    <w:rsid w:val="00D34CEF"/>
    <w:rsid w:val="00D34D80"/>
    <w:rsid w:val="00D353DF"/>
    <w:rsid w:val="00D35495"/>
    <w:rsid w:val="00D3552D"/>
    <w:rsid w:val="00D36215"/>
    <w:rsid w:val="00D37855"/>
    <w:rsid w:val="00D40E9C"/>
    <w:rsid w:val="00D40FA3"/>
    <w:rsid w:val="00D41384"/>
    <w:rsid w:val="00D420D4"/>
    <w:rsid w:val="00D42A28"/>
    <w:rsid w:val="00D4395A"/>
    <w:rsid w:val="00D4427F"/>
    <w:rsid w:val="00D46B88"/>
    <w:rsid w:val="00D46BD7"/>
    <w:rsid w:val="00D47002"/>
    <w:rsid w:val="00D47B8D"/>
    <w:rsid w:val="00D50E3A"/>
    <w:rsid w:val="00D51074"/>
    <w:rsid w:val="00D512B5"/>
    <w:rsid w:val="00D51D5A"/>
    <w:rsid w:val="00D52789"/>
    <w:rsid w:val="00D52AAF"/>
    <w:rsid w:val="00D52B1E"/>
    <w:rsid w:val="00D52F8D"/>
    <w:rsid w:val="00D537BD"/>
    <w:rsid w:val="00D539B0"/>
    <w:rsid w:val="00D53BDB"/>
    <w:rsid w:val="00D54167"/>
    <w:rsid w:val="00D54232"/>
    <w:rsid w:val="00D551C3"/>
    <w:rsid w:val="00D558D5"/>
    <w:rsid w:val="00D55FCD"/>
    <w:rsid w:val="00D56EF5"/>
    <w:rsid w:val="00D60594"/>
    <w:rsid w:val="00D60A0D"/>
    <w:rsid w:val="00D61100"/>
    <w:rsid w:val="00D6193B"/>
    <w:rsid w:val="00D61E70"/>
    <w:rsid w:val="00D625C6"/>
    <w:rsid w:val="00D62963"/>
    <w:rsid w:val="00D62A56"/>
    <w:rsid w:val="00D62AE8"/>
    <w:rsid w:val="00D62BE2"/>
    <w:rsid w:val="00D6313C"/>
    <w:rsid w:val="00D64977"/>
    <w:rsid w:val="00D65B7A"/>
    <w:rsid w:val="00D662BA"/>
    <w:rsid w:val="00D6644F"/>
    <w:rsid w:val="00D66A3A"/>
    <w:rsid w:val="00D67EFE"/>
    <w:rsid w:val="00D67F36"/>
    <w:rsid w:val="00D70626"/>
    <w:rsid w:val="00D708DB"/>
    <w:rsid w:val="00D70E8B"/>
    <w:rsid w:val="00D72254"/>
    <w:rsid w:val="00D728BE"/>
    <w:rsid w:val="00D7291D"/>
    <w:rsid w:val="00D72948"/>
    <w:rsid w:val="00D72B4C"/>
    <w:rsid w:val="00D7318C"/>
    <w:rsid w:val="00D73279"/>
    <w:rsid w:val="00D7345F"/>
    <w:rsid w:val="00D73593"/>
    <w:rsid w:val="00D73683"/>
    <w:rsid w:val="00D73BDD"/>
    <w:rsid w:val="00D740D5"/>
    <w:rsid w:val="00D7501C"/>
    <w:rsid w:val="00D750E7"/>
    <w:rsid w:val="00D7520F"/>
    <w:rsid w:val="00D752AE"/>
    <w:rsid w:val="00D7612D"/>
    <w:rsid w:val="00D76454"/>
    <w:rsid w:val="00D76549"/>
    <w:rsid w:val="00D7679D"/>
    <w:rsid w:val="00D7740B"/>
    <w:rsid w:val="00D779F2"/>
    <w:rsid w:val="00D80122"/>
    <w:rsid w:val="00D80E2D"/>
    <w:rsid w:val="00D81F91"/>
    <w:rsid w:val="00D83647"/>
    <w:rsid w:val="00D8365F"/>
    <w:rsid w:val="00D83F11"/>
    <w:rsid w:val="00D84CB7"/>
    <w:rsid w:val="00D850FD"/>
    <w:rsid w:val="00D8556F"/>
    <w:rsid w:val="00D85793"/>
    <w:rsid w:val="00D8608A"/>
    <w:rsid w:val="00D90058"/>
    <w:rsid w:val="00D90CC3"/>
    <w:rsid w:val="00D92658"/>
    <w:rsid w:val="00D92B7E"/>
    <w:rsid w:val="00D92FC0"/>
    <w:rsid w:val="00D93B50"/>
    <w:rsid w:val="00D93B5E"/>
    <w:rsid w:val="00D93DBB"/>
    <w:rsid w:val="00D94203"/>
    <w:rsid w:val="00D94C51"/>
    <w:rsid w:val="00D94D1B"/>
    <w:rsid w:val="00D95C92"/>
    <w:rsid w:val="00D95F18"/>
    <w:rsid w:val="00D966B4"/>
    <w:rsid w:val="00D9736B"/>
    <w:rsid w:val="00D973DA"/>
    <w:rsid w:val="00D97BD4"/>
    <w:rsid w:val="00DA0959"/>
    <w:rsid w:val="00DA0CE0"/>
    <w:rsid w:val="00DA17D2"/>
    <w:rsid w:val="00DA30A1"/>
    <w:rsid w:val="00DA4474"/>
    <w:rsid w:val="00DA44A1"/>
    <w:rsid w:val="00DA4760"/>
    <w:rsid w:val="00DA491D"/>
    <w:rsid w:val="00DA5E79"/>
    <w:rsid w:val="00DA6DB1"/>
    <w:rsid w:val="00DA728B"/>
    <w:rsid w:val="00DA7C64"/>
    <w:rsid w:val="00DB0A2A"/>
    <w:rsid w:val="00DB0A8D"/>
    <w:rsid w:val="00DB0CF1"/>
    <w:rsid w:val="00DB0D7E"/>
    <w:rsid w:val="00DB0EE8"/>
    <w:rsid w:val="00DB220B"/>
    <w:rsid w:val="00DB2B74"/>
    <w:rsid w:val="00DB2D0A"/>
    <w:rsid w:val="00DB34A9"/>
    <w:rsid w:val="00DB3726"/>
    <w:rsid w:val="00DB3891"/>
    <w:rsid w:val="00DB616B"/>
    <w:rsid w:val="00DB61F0"/>
    <w:rsid w:val="00DB6BA5"/>
    <w:rsid w:val="00DB7855"/>
    <w:rsid w:val="00DB7A8D"/>
    <w:rsid w:val="00DC19D3"/>
    <w:rsid w:val="00DC1DDC"/>
    <w:rsid w:val="00DC2089"/>
    <w:rsid w:val="00DC214A"/>
    <w:rsid w:val="00DC2309"/>
    <w:rsid w:val="00DC2383"/>
    <w:rsid w:val="00DC2D7E"/>
    <w:rsid w:val="00DC431A"/>
    <w:rsid w:val="00DC471C"/>
    <w:rsid w:val="00DC4C36"/>
    <w:rsid w:val="00DC63FD"/>
    <w:rsid w:val="00DC6CDC"/>
    <w:rsid w:val="00DC758D"/>
    <w:rsid w:val="00DC7E8F"/>
    <w:rsid w:val="00DD0716"/>
    <w:rsid w:val="00DD0892"/>
    <w:rsid w:val="00DD0CEF"/>
    <w:rsid w:val="00DD12C4"/>
    <w:rsid w:val="00DD1661"/>
    <w:rsid w:val="00DD1674"/>
    <w:rsid w:val="00DD27DD"/>
    <w:rsid w:val="00DD2EF0"/>
    <w:rsid w:val="00DD3920"/>
    <w:rsid w:val="00DD438B"/>
    <w:rsid w:val="00DD4895"/>
    <w:rsid w:val="00DD665F"/>
    <w:rsid w:val="00DD6938"/>
    <w:rsid w:val="00DD6BAF"/>
    <w:rsid w:val="00DD7E54"/>
    <w:rsid w:val="00DE302F"/>
    <w:rsid w:val="00DE32AB"/>
    <w:rsid w:val="00DE3DF0"/>
    <w:rsid w:val="00DE3F84"/>
    <w:rsid w:val="00DE4945"/>
    <w:rsid w:val="00DE5C32"/>
    <w:rsid w:val="00DE632A"/>
    <w:rsid w:val="00DE6731"/>
    <w:rsid w:val="00DE689B"/>
    <w:rsid w:val="00DE7852"/>
    <w:rsid w:val="00DF0593"/>
    <w:rsid w:val="00DF0DDC"/>
    <w:rsid w:val="00DF1BD7"/>
    <w:rsid w:val="00DF1EE6"/>
    <w:rsid w:val="00DF1F8C"/>
    <w:rsid w:val="00DF24E4"/>
    <w:rsid w:val="00DF317E"/>
    <w:rsid w:val="00DF36BF"/>
    <w:rsid w:val="00DF3930"/>
    <w:rsid w:val="00DF4189"/>
    <w:rsid w:val="00DF4AC2"/>
    <w:rsid w:val="00DF4BC6"/>
    <w:rsid w:val="00DF58A1"/>
    <w:rsid w:val="00DF6E8E"/>
    <w:rsid w:val="00DF796B"/>
    <w:rsid w:val="00DF7A19"/>
    <w:rsid w:val="00DF7F6F"/>
    <w:rsid w:val="00E00110"/>
    <w:rsid w:val="00E008AE"/>
    <w:rsid w:val="00E018A8"/>
    <w:rsid w:val="00E02375"/>
    <w:rsid w:val="00E03B78"/>
    <w:rsid w:val="00E04259"/>
    <w:rsid w:val="00E050ED"/>
    <w:rsid w:val="00E0529B"/>
    <w:rsid w:val="00E0548E"/>
    <w:rsid w:val="00E05832"/>
    <w:rsid w:val="00E06BF1"/>
    <w:rsid w:val="00E07299"/>
    <w:rsid w:val="00E0772D"/>
    <w:rsid w:val="00E108F0"/>
    <w:rsid w:val="00E109F1"/>
    <w:rsid w:val="00E115B2"/>
    <w:rsid w:val="00E11C3D"/>
    <w:rsid w:val="00E12DC2"/>
    <w:rsid w:val="00E14ADA"/>
    <w:rsid w:val="00E15079"/>
    <w:rsid w:val="00E1594E"/>
    <w:rsid w:val="00E16A16"/>
    <w:rsid w:val="00E1715F"/>
    <w:rsid w:val="00E17C6F"/>
    <w:rsid w:val="00E17E97"/>
    <w:rsid w:val="00E20250"/>
    <w:rsid w:val="00E2164F"/>
    <w:rsid w:val="00E21F77"/>
    <w:rsid w:val="00E2332A"/>
    <w:rsid w:val="00E233CC"/>
    <w:rsid w:val="00E23B1F"/>
    <w:rsid w:val="00E249BC"/>
    <w:rsid w:val="00E249E9"/>
    <w:rsid w:val="00E24BC6"/>
    <w:rsid w:val="00E2548D"/>
    <w:rsid w:val="00E26067"/>
    <w:rsid w:val="00E2732F"/>
    <w:rsid w:val="00E27525"/>
    <w:rsid w:val="00E27C0A"/>
    <w:rsid w:val="00E317D8"/>
    <w:rsid w:val="00E332D8"/>
    <w:rsid w:val="00E33549"/>
    <w:rsid w:val="00E3383D"/>
    <w:rsid w:val="00E339B0"/>
    <w:rsid w:val="00E346EB"/>
    <w:rsid w:val="00E3510C"/>
    <w:rsid w:val="00E35229"/>
    <w:rsid w:val="00E357C4"/>
    <w:rsid w:val="00E359CB"/>
    <w:rsid w:val="00E35B91"/>
    <w:rsid w:val="00E35D1F"/>
    <w:rsid w:val="00E37A29"/>
    <w:rsid w:val="00E37CBC"/>
    <w:rsid w:val="00E400C2"/>
    <w:rsid w:val="00E40405"/>
    <w:rsid w:val="00E40918"/>
    <w:rsid w:val="00E40E31"/>
    <w:rsid w:val="00E4130C"/>
    <w:rsid w:val="00E42447"/>
    <w:rsid w:val="00E42816"/>
    <w:rsid w:val="00E43088"/>
    <w:rsid w:val="00E43316"/>
    <w:rsid w:val="00E438F6"/>
    <w:rsid w:val="00E4500E"/>
    <w:rsid w:val="00E4520F"/>
    <w:rsid w:val="00E45218"/>
    <w:rsid w:val="00E455D5"/>
    <w:rsid w:val="00E460A4"/>
    <w:rsid w:val="00E46209"/>
    <w:rsid w:val="00E463CC"/>
    <w:rsid w:val="00E46979"/>
    <w:rsid w:val="00E47137"/>
    <w:rsid w:val="00E475C3"/>
    <w:rsid w:val="00E47A31"/>
    <w:rsid w:val="00E5160D"/>
    <w:rsid w:val="00E51853"/>
    <w:rsid w:val="00E52237"/>
    <w:rsid w:val="00E52A41"/>
    <w:rsid w:val="00E52B8B"/>
    <w:rsid w:val="00E53E20"/>
    <w:rsid w:val="00E54008"/>
    <w:rsid w:val="00E5522A"/>
    <w:rsid w:val="00E5525D"/>
    <w:rsid w:val="00E55872"/>
    <w:rsid w:val="00E558D0"/>
    <w:rsid w:val="00E55C11"/>
    <w:rsid w:val="00E56243"/>
    <w:rsid w:val="00E563AB"/>
    <w:rsid w:val="00E56D20"/>
    <w:rsid w:val="00E57300"/>
    <w:rsid w:val="00E57A26"/>
    <w:rsid w:val="00E60402"/>
    <w:rsid w:val="00E607B4"/>
    <w:rsid w:val="00E61268"/>
    <w:rsid w:val="00E6191E"/>
    <w:rsid w:val="00E61B2C"/>
    <w:rsid w:val="00E63450"/>
    <w:rsid w:val="00E642B9"/>
    <w:rsid w:val="00E642EA"/>
    <w:rsid w:val="00E65895"/>
    <w:rsid w:val="00E65F50"/>
    <w:rsid w:val="00E665EB"/>
    <w:rsid w:val="00E668A2"/>
    <w:rsid w:val="00E66D25"/>
    <w:rsid w:val="00E66F76"/>
    <w:rsid w:val="00E712F6"/>
    <w:rsid w:val="00E71A91"/>
    <w:rsid w:val="00E720E1"/>
    <w:rsid w:val="00E72555"/>
    <w:rsid w:val="00E72A15"/>
    <w:rsid w:val="00E72CF3"/>
    <w:rsid w:val="00E72F1D"/>
    <w:rsid w:val="00E73267"/>
    <w:rsid w:val="00E736DE"/>
    <w:rsid w:val="00E742AE"/>
    <w:rsid w:val="00E74744"/>
    <w:rsid w:val="00E74B94"/>
    <w:rsid w:val="00E7546A"/>
    <w:rsid w:val="00E75820"/>
    <w:rsid w:val="00E75FC6"/>
    <w:rsid w:val="00E7642B"/>
    <w:rsid w:val="00E76B00"/>
    <w:rsid w:val="00E76FC1"/>
    <w:rsid w:val="00E7715F"/>
    <w:rsid w:val="00E771B0"/>
    <w:rsid w:val="00E779AE"/>
    <w:rsid w:val="00E77D33"/>
    <w:rsid w:val="00E80329"/>
    <w:rsid w:val="00E81518"/>
    <w:rsid w:val="00E81B29"/>
    <w:rsid w:val="00E81CC3"/>
    <w:rsid w:val="00E82060"/>
    <w:rsid w:val="00E82F83"/>
    <w:rsid w:val="00E83DAB"/>
    <w:rsid w:val="00E842FB"/>
    <w:rsid w:val="00E849C9"/>
    <w:rsid w:val="00E84E0E"/>
    <w:rsid w:val="00E85203"/>
    <w:rsid w:val="00E8573A"/>
    <w:rsid w:val="00E85E96"/>
    <w:rsid w:val="00E902A7"/>
    <w:rsid w:val="00E90561"/>
    <w:rsid w:val="00E90A44"/>
    <w:rsid w:val="00E90BCE"/>
    <w:rsid w:val="00E9121D"/>
    <w:rsid w:val="00E91B77"/>
    <w:rsid w:val="00E91C23"/>
    <w:rsid w:val="00E91CD2"/>
    <w:rsid w:val="00E92371"/>
    <w:rsid w:val="00E924B9"/>
    <w:rsid w:val="00E937F5"/>
    <w:rsid w:val="00E93AE5"/>
    <w:rsid w:val="00E94097"/>
    <w:rsid w:val="00E942D4"/>
    <w:rsid w:val="00E94EA2"/>
    <w:rsid w:val="00E95135"/>
    <w:rsid w:val="00E95ED9"/>
    <w:rsid w:val="00E96026"/>
    <w:rsid w:val="00E9613A"/>
    <w:rsid w:val="00E9625F"/>
    <w:rsid w:val="00E96962"/>
    <w:rsid w:val="00E976D0"/>
    <w:rsid w:val="00EA0BC6"/>
    <w:rsid w:val="00EA1AE6"/>
    <w:rsid w:val="00EA1BF8"/>
    <w:rsid w:val="00EA1CFC"/>
    <w:rsid w:val="00EA234F"/>
    <w:rsid w:val="00EA35B3"/>
    <w:rsid w:val="00EA44C2"/>
    <w:rsid w:val="00EA73C9"/>
    <w:rsid w:val="00EB00EC"/>
    <w:rsid w:val="00EB02A7"/>
    <w:rsid w:val="00EB1A37"/>
    <w:rsid w:val="00EB1F91"/>
    <w:rsid w:val="00EB2142"/>
    <w:rsid w:val="00EB2534"/>
    <w:rsid w:val="00EB29EB"/>
    <w:rsid w:val="00EB2E21"/>
    <w:rsid w:val="00EB2F95"/>
    <w:rsid w:val="00EB33B6"/>
    <w:rsid w:val="00EB3E91"/>
    <w:rsid w:val="00EB4611"/>
    <w:rsid w:val="00EB4FFA"/>
    <w:rsid w:val="00EB68DB"/>
    <w:rsid w:val="00EB6D5B"/>
    <w:rsid w:val="00EB6E2D"/>
    <w:rsid w:val="00EB744E"/>
    <w:rsid w:val="00EB74E2"/>
    <w:rsid w:val="00EB75CF"/>
    <w:rsid w:val="00EB7D4A"/>
    <w:rsid w:val="00EC08FD"/>
    <w:rsid w:val="00EC0944"/>
    <w:rsid w:val="00EC10D4"/>
    <w:rsid w:val="00EC1800"/>
    <w:rsid w:val="00EC28E9"/>
    <w:rsid w:val="00EC2E8F"/>
    <w:rsid w:val="00EC2F94"/>
    <w:rsid w:val="00EC2FE8"/>
    <w:rsid w:val="00EC440F"/>
    <w:rsid w:val="00EC4DAD"/>
    <w:rsid w:val="00EC578F"/>
    <w:rsid w:val="00EC63B6"/>
    <w:rsid w:val="00EC6675"/>
    <w:rsid w:val="00EC73DE"/>
    <w:rsid w:val="00EC7EA3"/>
    <w:rsid w:val="00EC7EF7"/>
    <w:rsid w:val="00ED01B3"/>
    <w:rsid w:val="00ED047A"/>
    <w:rsid w:val="00ED06B4"/>
    <w:rsid w:val="00ED14A2"/>
    <w:rsid w:val="00ED1527"/>
    <w:rsid w:val="00ED17F6"/>
    <w:rsid w:val="00ED21CF"/>
    <w:rsid w:val="00ED239C"/>
    <w:rsid w:val="00ED2F9C"/>
    <w:rsid w:val="00ED3336"/>
    <w:rsid w:val="00ED3C80"/>
    <w:rsid w:val="00ED42D6"/>
    <w:rsid w:val="00ED46D8"/>
    <w:rsid w:val="00ED62F1"/>
    <w:rsid w:val="00ED6329"/>
    <w:rsid w:val="00ED63E5"/>
    <w:rsid w:val="00ED6809"/>
    <w:rsid w:val="00ED69A3"/>
    <w:rsid w:val="00ED6A1A"/>
    <w:rsid w:val="00ED6A2F"/>
    <w:rsid w:val="00ED6CB1"/>
    <w:rsid w:val="00ED77D5"/>
    <w:rsid w:val="00EE000B"/>
    <w:rsid w:val="00EE065E"/>
    <w:rsid w:val="00EE230A"/>
    <w:rsid w:val="00EE2B62"/>
    <w:rsid w:val="00EE3CFD"/>
    <w:rsid w:val="00EE4DEA"/>
    <w:rsid w:val="00EE6AE2"/>
    <w:rsid w:val="00EE716F"/>
    <w:rsid w:val="00EE760B"/>
    <w:rsid w:val="00EF085B"/>
    <w:rsid w:val="00EF0C99"/>
    <w:rsid w:val="00EF0D01"/>
    <w:rsid w:val="00EF1854"/>
    <w:rsid w:val="00EF1DA3"/>
    <w:rsid w:val="00EF2CF5"/>
    <w:rsid w:val="00EF2E37"/>
    <w:rsid w:val="00EF487E"/>
    <w:rsid w:val="00EF5170"/>
    <w:rsid w:val="00EF54A3"/>
    <w:rsid w:val="00EF6287"/>
    <w:rsid w:val="00EF6A1B"/>
    <w:rsid w:val="00EF74D4"/>
    <w:rsid w:val="00EF7579"/>
    <w:rsid w:val="00F00786"/>
    <w:rsid w:val="00F007B9"/>
    <w:rsid w:val="00F008A3"/>
    <w:rsid w:val="00F00B82"/>
    <w:rsid w:val="00F01A51"/>
    <w:rsid w:val="00F02298"/>
    <w:rsid w:val="00F02471"/>
    <w:rsid w:val="00F03731"/>
    <w:rsid w:val="00F03851"/>
    <w:rsid w:val="00F04352"/>
    <w:rsid w:val="00F043D2"/>
    <w:rsid w:val="00F0440E"/>
    <w:rsid w:val="00F04C55"/>
    <w:rsid w:val="00F04E88"/>
    <w:rsid w:val="00F051FC"/>
    <w:rsid w:val="00F0526A"/>
    <w:rsid w:val="00F05F70"/>
    <w:rsid w:val="00F06501"/>
    <w:rsid w:val="00F070A7"/>
    <w:rsid w:val="00F0710A"/>
    <w:rsid w:val="00F07957"/>
    <w:rsid w:val="00F07C0C"/>
    <w:rsid w:val="00F1075C"/>
    <w:rsid w:val="00F1184F"/>
    <w:rsid w:val="00F11870"/>
    <w:rsid w:val="00F11927"/>
    <w:rsid w:val="00F123F0"/>
    <w:rsid w:val="00F13661"/>
    <w:rsid w:val="00F146C0"/>
    <w:rsid w:val="00F15B4A"/>
    <w:rsid w:val="00F16222"/>
    <w:rsid w:val="00F164B7"/>
    <w:rsid w:val="00F16941"/>
    <w:rsid w:val="00F16EB7"/>
    <w:rsid w:val="00F17AC7"/>
    <w:rsid w:val="00F17B5F"/>
    <w:rsid w:val="00F201C0"/>
    <w:rsid w:val="00F2025C"/>
    <w:rsid w:val="00F2053A"/>
    <w:rsid w:val="00F20C29"/>
    <w:rsid w:val="00F20C51"/>
    <w:rsid w:val="00F20E87"/>
    <w:rsid w:val="00F2261D"/>
    <w:rsid w:val="00F23F0C"/>
    <w:rsid w:val="00F24035"/>
    <w:rsid w:val="00F2443F"/>
    <w:rsid w:val="00F24E0E"/>
    <w:rsid w:val="00F258BF"/>
    <w:rsid w:val="00F25AF9"/>
    <w:rsid w:val="00F2638B"/>
    <w:rsid w:val="00F2655E"/>
    <w:rsid w:val="00F26811"/>
    <w:rsid w:val="00F278F5"/>
    <w:rsid w:val="00F27CBC"/>
    <w:rsid w:val="00F27E44"/>
    <w:rsid w:val="00F27E9B"/>
    <w:rsid w:val="00F30CDF"/>
    <w:rsid w:val="00F30DF7"/>
    <w:rsid w:val="00F30EA8"/>
    <w:rsid w:val="00F31746"/>
    <w:rsid w:val="00F31A76"/>
    <w:rsid w:val="00F32EDF"/>
    <w:rsid w:val="00F332A7"/>
    <w:rsid w:val="00F33D04"/>
    <w:rsid w:val="00F33D76"/>
    <w:rsid w:val="00F33DE1"/>
    <w:rsid w:val="00F34082"/>
    <w:rsid w:val="00F34392"/>
    <w:rsid w:val="00F34660"/>
    <w:rsid w:val="00F34707"/>
    <w:rsid w:val="00F36A1E"/>
    <w:rsid w:val="00F36DEA"/>
    <w:rsid w:val="00F40089"/>
    <w:rsid w:val="00F40C02"/>
    <w:rsid w:val="00F40F25"/>
    <w:rsid w:val="00F4198C"/>
    <w:rsid w:val="00F42429"/>
    <w:rsid w:val="00F42767"/>
    <w:rsid w:val="00F4295A"/>
    <w:rsid w:val="00F43499"/>
    <w:rsid w:val="00F43860"/>
    <w:rsid w:val="00F444DC"/>
    <w:rsid w:val="00F44751"/>
    <w:rsid w:val="00F450A7"/>
    <w:rsid w:val="00F45522"/>
    <w:rsid w:val="00F45CB8"/>
    <w:rsid w:val="00F45E0C"/>
    <w:rsid w:val="00F46133"/>
    <w:rsid w:val="00F4615C"/>
    <w:rsid w:val="00F46855"/>
    <w:rsid w:val="00F46AA6"/>
    <w:rsid w:val="00F46D95"/>
    <w:rsid w:val="00F473AD"/>
    <w:rsid w:val="00F4768E"/>
    <w:rsid w:val="00F505E6"/>
    <w:rsid w:val="00F5089B"/>
    <w:rsid w:val="00F52B66"/>
    <w:rsid w:val="00F53B7F"/>
    <w:rsid w:val="00F55259"/>
    <w:rsid w:val="00F56305"/>
    <w:rsid w:val="00F57298"/>
    <w:rsid w:val="00F60430"/>
    <w:rsid w:val="00F60457"/>
    <w:rsid w:val="00F6053F"/>
    <w:rsid w:val="00F6110D"/>
    <w:rsid w:val="00F61305"/>
    <w:rsid w:val="00F61834"/>
    <w:rsid w:val="00F62122"/>
    <w:rsid w:val="00F628CE"/>
    <w:rsid w:val="00F62B9B"/>
    <w:rsid w:val="00F634D2"/>
    <w:rsid w:val="00F639B6"/>
    <w:rsid w:val="00F64218"/>
    <w:rsid w:val="00F64947"/>
    <w:rsid w:val="00F64ACF"/>
    <w:rsid w:val="00F658C5"/>
    <w:rsid w:val="00F66700"/>
    <w:rsid w:val="00F7025D"/>
    <w:rsid w:val="00F70E92"/>
    <w:rsid w:val="00F71151"/>
    <w:rsid w:val="00F7295E"/>
    <w:rsid w:val="00F72C63"/>
    <w:rsid w:val="00F73902"/>
    <w:rsid w:val="00F74C3C"/>
    <w:rsid w:val="00F74D4C"/>
    <w:rsid w:val="00F754AD"/>
    <w:rsid w:val="00F75638"/>
    <w:rsid w:val="00F75B3F"/>
    <w:rsid w:val="00F770B9"/>
    <w:rsid w:val="00F80582"/>
    <w:rsid w:val="00F81803"/>
    <w:rsid w:val="00F82115"/>
    <w:rsid w:val="00F821B3"/>
    <w:rsid w:val="00F82B2E"/>
    <w:rsid w:val="00F82CD0"/>
    <w:rsid w:val="00F82E88"/>
    <w:rsid w:val="00F82FE7"/>
    <w:rsid w:val="00F8308A"/>
    <w:rsid w:val="00F839B7"/>
    <w:rsid w:val="00F84766"/>
    <w:rsid w:val="00F84B27"/>
    <w:rsid w:val="00F85185"/>
    <w:rsid w:val="00F85543"/>
    <w:rsid w:val="00F86249"/>
    <w:rsid w:val="00F86B13"/>
    <w:rsid w:val="00F8754E"/>
    <w:rsid w:val="00F87CF9"/>
    <w:rsid w:val="00F90931"/>
    <w:rsid w:val="00F915D9"/>
    <w:rsid w:val="00F917A0"/>
    <w:rsid w:val="00F917FA"/>
    <w:rsid w:val="00F91AFD"/>
    <w:rsid w:val="00F924F0"/>
    <w:rsid w:val="00F927D8"/>
    <w:rsid w:val="00F9343F"/>
    <w:rsid w:val="00F936E6"/>
    <w:rsid w:val="00F93BD8"/>
    <w:rsid w:val="00F93D9E"/>
    <w:rsid w:val="00F93F87"/>
    <w:rsid w:val="00F94970"/>
    <w:rsid w:val="00F949CA"/>
    <w:rsid w:val="00F95CC9"/>
    <w:rsid w:val="00F96489"/>
    <w:rsid w:val="00F97E63"/>
    <w:rsid w:val="00FA010A"/>
    <w:rsid w:val="00FA0394"/>
    <w:rsid w:val="00FA0BA1"/>
    <w:rsid w:val="00FA1778"/>
    <w:rsid w:val="00FA1C25"/>
    <w:rsid w:val="00FA2914"/>
    <w:rsid w:val="00FA4012"/>
    <w:rsid w:val="00FA43B1"/>
    <w:rsid w:val="00FA474D"/>
    <w:rsid w:val="00FA5087"/>
    <w:rsid w:val="00FA52C2"/>
    <w:rsid w:val="00FA59F4"/>
    <w:rsid w:val="00FA5FA1"/>
    <w:rsid w:val="00FA655C"/>
    <w:rsid w:val="00FA70B7"/>
    <w:rsid w:val="00FB0BEE"/>
    <w:rsid w:val="00FB0FE1"/>
    <w:rsid w:val="00FB16BE"/>
    <w:rsid w:val="00FB18EA"/>
    <w:rsid w:val="00FB1A17"/>
    <w:rsid w:val="00FB212B"/>
    <w:rsid w:val="00FB2849"/>
    <w:rsid w:val="00FB2881"/>
    <w:rsid w:val="00FB2F14"/>
    <w:rsid w:val="00FB3A8B"/>
    <w:rsid w:val="00FB6321"/>
    <w:rsid w:val="00FB6A03"/>
    <w:rsid w:val="00FC0553"/>
    <w:rsid w:val="00FC05B9"/>
    <w:rsid w:val="00FC1A08"/>
    <w:rsid w:val="00FC1E1C"/>
    <w:rsid w:val="00FC313E"/>
    <w:rsid w:val="00FC3CDF"/>
    <w:rsid w:val="00FC4D78"/>
    <w:rsid w:val="00FC4FD2"/>
    <w:rsid w:val="00FC592A"/>
    <w:rsid w:val="00FC59A7"/>
    <w:rsid w:val="00FC5CFE"/>
    <w:rsid w:val="00FC5DA5"/>
    <w:rsid w:val="00FC7BF9"/>
    <w:rsid w:val="00FD02CB"/>
    <w:rsid w:val="00FD1024"/>
    <w:rsid w:val="00FD2175"/>
    <w:rsid w:val="00FD270B"/>
    <w:rsid w:val="00FD3080"/>
    <w:rsid w:val="00FD443C"/>
    <w:rsid w:val="00FD446D"/>
    <w:rsid w:val="00FD4976"/>
    <w:rsid w:val="00FD554D"/>
    <w:rsid w:val="00FD7791"/>
    <w:rsid w:val="00FE0263"/>
    <w:rsid w:val="00FE08CB"/>
    <w:rsid w:val="00FE0EF6"/>
    <w:rsid w:val="00FE0F66"/>
    <w:rsid w:val="00FE16BC"/>
    <w:rsid w:val="00FE17EB"/>
    <w:rsid w:val="00FE1F94"/>
    <w:rsid w:val="00FE23E4"/>
    <w:rsid w:val="00FE45F2"/>
    <w:rsid w:val="00FE493B"/>
    <w:rsid w:val="00FE5269"/>
    <w:rsid w:val="00FE62FA"/>
    <w:rsid w:val="00FE67BF"/>
    <w:rsid w:val="00FE7DAF"/>
    <w:rsid w:val="00FF06F2"/>
    <w:rsid w:val="00FF0A3E"/>
    <w:rsid w:val="00FF0D95"/>
    <w:rsid w:val="00FF15C6"/>
    <w:rsid w:val="00FF1802"/>
    <w:rsid w:val="00FF1C75"/>
    <w:rsid w:val="00FF3EDB"/>
    <w:rsid w:val="00FF3FEE"/>
    <w:rsid w:val="00FF487A"/>
    <w:rsid w:val="00FF57A1"/>
    <w:rsid w:val="00FF5BEE"/>
    <w:rsid w:val="00FF5D7E"/>
    <w:rsid w:val="00FF6880"/>
    <w:rsid w:val="00FF7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E555111"/>
  <w15:chartTrackingRefBased/>
  <w15:docId w15:val="{2EA34368-3DFB-DD41-9ACD-72DE7FB8D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375F5"/>
    <w:pPr>
      <w:widowControl w:val="0"/>
      <w:jc w:val="both"/>
    </w:pPr>
    <w:rPr>
      <w:kern w:val="2"/>
      <w:sz w:val="21"/>
    </w:rPr>
  </w:style>
  <w:style w:type="paragraph" w:styleId="1">
    <w:name w:val="heading 1"/>
    <w:basedOn w:val="a"/>
    <w:next w:val="a"/>
    <w:link w:val="10"/>
    <w:autoRedefine/>
    <w:uiPriority w:val="9"/>
    <w:qFormat/>
    <w:rsid w:val="00070566"/>
    <w:pPr>
      <w:keepNext/>
      <w:keepLines/>
      <w:spacing w:line="300" w:lineRule="auto"/>
      <w:outlineLvl w:val="0"/>
    </w:pPr>
    <w:rPr>
      <w:rFonts w:ascii="黑体" w:eastAsia="黑体" w:hAnsi="黑体"/>
      <w:kern w:val="44"/>
      <w:sz w:val="36"/>
      <w:szCs w:val="36"/>
      <w:lang w:val="x-none" w:eastAsia="x-none"/>
    </w:rPr>
  </w:style>
  <w:style w:type="paragraph" w:styleId="2">
    <w:name w:val="heading 2"/>
    <w:basedOn w:val="a"/>
    <w:next w:val="a"/>
    <w:link w:val="20"/>
    <w:autoRedefine/>
    <w:qFormat/>
    <w:rsid w:val="00D72B4C"/>
    <w:pPr>
      <w:keepNext/>
      <w:keepLines/>
      <w:spacing w:line="413" w:lineRule="auto"/>
      <w:ind w:left="772" w:hanging="630"/>
      <w:jc w:val="left"/>
      <w:outlineLvl w:val="1"/>
    </w:pPr>
    <w:rPr>
      <w:rFonts w:eastAsia="黑体"/>
      <w:sz w:val="30"/>
      <w:szCs w:val="30"/>
      <w:lang w:val="x-none" w:eastAsia="x-none"/>
    </w:rPr>
  </w:style>
  <w:style w:type="paragraph" w:styleId="3">
    <w:name w:val="heading 3"/>
    <w:basedOn w:val="a"/>
    <w:next w:val="a"/>
    <w:link w:val="30"/>
    <w:autoRedefine/>
    <w:qFormat/>
    <w:rsid w:val="003C384C"/>
    <w:pPr>
      <w:keepNext/>
      <w:keepLines/>
      <w:spacing w:line="300" w:lineRule="auto"/>
      <w:jc w:val="left"/>
      <w:outlineLvl w:val="2"/>
    </w:pPr>
    <w:rPr>
      <w:rFonts w:eastAsia="黑体"/>
      <w:sz w:val="28"/>
      <w:szCs w:val="28"/>
      <w:lang w:val="x-none" w:eastAsia="x-none"/>
    </w:rPr>
  </w:style>
  <w:style w:type="paragraph" w:styleId="4">
    <w:name w:val="heading 4"/>
    <w:basedOn w:val="a"/>
    <w:next w:val="a"/>
    <w:link w:val="40"/>
    <w:qFormat/>
    <w:rsid w:val="00006FFF"/>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rsid w:val="00D729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customStyle="1" w:styleId="20">
    <w:name w:val="标题 2 字符"/>
    <w:link w:val="2"/>
    <w:rsid w:val="00D72B4C"/>
    <w:rPr>
      <w:rFonts w:eastAsia="黑体"/>
      <w:kern w:val="2"/>
      <w:sz w:val="30"/>
      <w:szCs w:val="30"/>
      <w:lang w:val="x-none"/>
    </w:rPr>
  </w:style>
  <w:style w:type="character" w:customStyle="1" w:styleId="10">
    <w:name w:val="标题 1 字符"/>
    <w:link w:val="1"/>
    <w:uiPriority w:val="9"/>
    <w:rsid w:val="00070566"/>
    <w:rPr>
      <w:rFonts w:ascii="黑体" w:eastAsia="黑体" w:hAnsi="黑体"/>
      <w:kern w:val="44"/>
      <w:sz w:val="36"/>
      <w:szCs w:val="36"/>
      <w:lang w:val="x-none"/>
    </w:rPr>
  </w:style>
  <w:style w:type="paragraph" w:styleId="a4">
    <w:name w:val="Document Map"/>
    <w:basedOn w:val="a"/>
    <w:pPr>
      <w:shd w:val="clear" w:color="auto" w:fill="000080"/>
    </w:pPr>
  </w:style>
  <w:style w:type="paragraph" w:styleId="a5">
    <w:name w:val="Normal (Web)"/>
    <w:basedOn w:val="a"/>
    <w:uiPriority w:val="99"/>
    <w:pPr>
      <w:widowControl/>
      <w:spacing w:before="100" w:beforeAutospacing="1" w:after="100" w:afterAutospacing="1"/>
      <w:jc w:val="left"/>
    </w:pPr>
    <w:rPr>
      <w:rFonts w:ascii="宋体" w:hAnsi="宋体"/>
      <w:kern w:val="0"/>
      <w:sz w:val="24"/>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lang w:val="x-none" w:eastAsia="x-none"/>
    </w:rPr>
  </w:style>
  <w:style w:type="paragraph" w:customStyle="1" w:styleId="31">
    <w:name w:val="目录 3"/>
    <w:basedOn w:val="a"/>
    <w:next w:val="a"/>
    <w:uiPriority w:val="39"/>
    <w:pPr>
      <w:ind w:leftChars="400" w:left="840"/>
    </w:pPr>
  </w:style>
  <w:style w:type="paragraph" w:customStyle="1" w:styleId="21">
    <w:name w:val="目录 2"/>
    <w:basedOn w:val="a"/>
    <w:next w:val="a"/>
    <w:uiPriority w:val="39"/>
    <w:pPr>
      <w:ind w:leftChars="200" w:left="420"/>
    </w:pPr>
  </w:style>
  <w:style w:type="paragraph" w:styleId="a8">
    <w:name w:val="footer"/>
    <w:basedOn w:val="a"/>
    <w:link w:val="a9"/>
    <w:uiPriority w:val="99"/>
    <w:pPr>
      <w:tabs>
        <w:tab w:val="center" w:pos="4153"/>
        <w:tab w:val="right" w:pos="8306"/>
      </w:tabs>
      <w:snapToGrid w:val="0"/>
      <w:jc w:val="left"/>
    </w:pPr>
    <w:rPr>
      <w:sz w:val="18"/>
      <w:lang w:val="x-none" w:eastAsia="x-none"/>
    </w:rPr>
  </w:style>
  <w:style w:type="paragraph" w:customStyle="1" w:styleId="11">
    <w:name w:val="目录 1"/>
    <w:basedOn w:val="a"/>
    <w:next w:val="a"/>
    <w:uiPriority w:val="39"/>
    <w:rsid w:val="00BA1EB5"/>
    <w:rPr>
      <w:sz w:val="24"/>
    </w:rPr>
  </w:style>
  <w:style w:type="character" w:styleId="aa">
    <w:name w:val="page number"/>
    <w:basedOn w:val="a0"/>
    <w:rsid w:val="00D66A3A"/>
  </w:style>
  <w:style w:type="character" w:customStyle="1" w:styleId="m1">
    <w:name w:val="m1"/>
    <w:rsid w:val="00CA23FE"/>
    <w:rPr>
      <w:sz w:val="19"/>
      <w:szCs w:val="19"/>
    </w:rPr>
  </w:style>
  <w:style w:type="character" w:customStyle="1" w:styleId="s1">
    <w:name w:val="s1"/>
    <w:rsid w:val="00CA23FE"/>
    <w:rPr>
      <w:sz w:val="16"/>
      <w:szCs w:val="16"/>
    </w:rPr>
  </w:style>
  <w:style w:type="paragraph" w:customStyle="1" w:styleId="100125">
    <w:name w:val="样式 标题 1 + 黑体 小二 非加粗 段前: 0 磅 段后: 0 磅 行距: 多倍行距 1.25 字行"/>
    <w:basedOn w:val="1"/>
    <w:rsid w:val="0082619C"/>
    <w:pPr>
      <w:jc w:val="left"/>
    </w:pPr>
    <w:rPr>
      <w:rFonts w:cs="宋体"/>
      <w:b/>
    </w:rPr>
  </w:style>
  <w:style w:type="paragraph" w:customStyle="1" w:styleId="22">
    <w:name w:val="样式 标题 2 + 小三 非加粗"/>
    <w:basedOn w:val="2"/>
    <w:link w:val="2Char"/>
    <w:rsid w:val="00694268"/>
    <w:pPr>
      <w:spacing w:line="300" w:lineRule="auto"/>
    </w:pPr>
    <w:rPr>
      <w:rFonts w:ascii="Arial" w:hAnsi="Arial"/>
    </w:rPr>
  </w:style>
  <w:style w:type="character" w:customStyle="1" w:styleId="2Char">
    <w:name w:val="样式 标题 2 + 小三 非加粗 Char"/>
    <w:link w:val="22"/>
    <w:rsid w:val="00694268"/>
    <w:rPr>
      <w:rFonts w:ascii="Arial" w:eastAsia="黑体" w:hAnsi="Arial"/>
      <w:kern w:val="2"/>
      <w:sz w:val="30"/>
      <w:szCs w:val="30"/>
      <w:lang w:bidi="ar-SA"/>
    </w:rPr>
  </w:style>
  <w:style w:type="character" w:styleId="ab">
    <w:name w:val="Strong"/>
    <w:uiPriority w:val="22"/>
    <w:qFormat/>
    <w:rsid w:val="00995E7C"/>
    <w:rPr>
      <w:b/>
      <w:bCs/>
    </w:rPr>
  </w:style>
  <w:style w:type="paragraph" w:styleId="ac">
    <w:name w:val="Body Text Indent"/>
    <w:basedOn w:val="a"/>
    <w:link w:val="ad"/>
    <w:rsid w:val="00995E7C"/>
    <w:pPr>
      <w:spacing w:line="360" w:lineRule="auto"/>
      <w:ind w:firstLineChars="200" w:firstLine="480"/>
    </w:pPr>
    <w:rPr>
      <w:sz w:val="24"/>
      <w:szCs w:val="24"/>
      <w:lang w:val="x-none" w:eastAsia="x-none"/>
    </w:rPr>
  </w:style>
  <w:style w:type="character" w:customStyle="1" w:styleId="ad">
    <w:name w:val="正文文本缩进 字符"/>
    <w:link w:val="ac"/>
    <w:rsid w:val="00995E7C"/>
    <w:rPr>
      <w:kern w:val="2"/>
      <w:sz w:val="24"/>
      <w:szCs w:val="24"/>
    </w:rPr>
  </w:style>
  <w:style w:type="paragraph" w:styleId="23">
    <w:name w:val="Body Text Indent 2"/>
    <w:basedOn w:val="a"/>
    <w:link w:val="24"/>
    <w:rsid w:val="00995E7C"/>
    <w:pPr>
      <w:ind w:rightChars="12" w:right="25" w:firstLineChars="225" w:firstLine="540"/>
    </w:pPr>
    <w:rPr>
      <w:sz w:val="24"/>
      <w:szCs w:val="24"/>
      <w:lang w:val="x-none" w:eastAsia="x-none"/>
    </w:rPr>
  </w:style>
  <w:style w:type="character" w:customStyle="1" w:styleId="24">
    <w:name w:val="正文文本缩进 2 字符"/>
    <w:link w:val="23"/>
    <w:rsid w:val="00995E7C"/>
    <w:rPr>
      <w:kern w:val="2"/>
      <w:sz w:val="24"/>
      <w:szCs w:val="24"/>
    </w:rPr>
  </w:style>
  <w:style w:type="paragraph" w:styleId="ae">
    <w:name w:val="Body Text"/>
    <w:basedOn w:val="a"/>
    <w:link w:val="af"/>
    <w:rsid w:val="00995E7C"/>
    <w:pPr>
      <w:jc w:val="center"/>
    </w:pPr>
    <w:rPr>
      <w:sz w:val="24"/>
      <w:szCs w:val="24"/>
      <w:lang w:val="x-none" w:eastAsia="x-none"/>
    </w:rPr>
  </w:style>
  <w:style w:type="character" w:customStyle="1" w:styleId="af">
    <w:name w:val="正文文本 字符"/>
    <w:link w:val="ae"/>
    <w:rsid w:val="00995E7C"/>
    <w:rPr>
      <w:kern w:val="2"/>
      <w:sz w:val="24"/>
      <w:szCs w:val="24"/>
    </w:rPr>
  </w:style>
  <w:style w:type="paragraph" w:customStyle="1" w:styleId="af0">
    <w:name w:val="标题二"/>
    <w:basedOn w:val="ac"/>
    <w:rsid w:val="00995E7C"/>
    <w:pPr>
      <w:tabs>
        <w:tab w:val="left" w:pos="966"/>
      </w:tabs>
      <w:ind w:firstLineChars="0" w:firstLine="0"/>
    </w:pPr>
    <w:rPr>
      <w:rFonts w:ascii="黑体" w:eastAsia="黑体"/>
      <w:sz w:val="28"/>
      <w:szCs w:val="20"/>
    </w:rPr>
  </w:style>
  <w:style w:type="paragraph" w:customStyle="1" w:styleId="af1">
    <w:name w:val="标题三"/>
    <w:basedOn w:val="ac"/>
    <w:rsid w:val="00995E7C"/>
    <w:pPr>
      <w:tabs>
        <w:tab w:val="left" w:pos="966"/>
      </w:tabs>
      <w:ind w:firstLineChars="0" w:firstLine="0"/>
    </w:pPr>
    <w:rPr>
      <w:rFonts w:ascii="黑体" w:eastAsia="黑体"/>
      <w:szCs w:val="20"/>
    </w:rPr>
  </w:style>
  <w:style w:type="paragraph" w:styleId="32">
    <w:name w:val="Body Text Indent 3"/>
    <w:basedOn w:val="a"/>
    <w:link w:val="33"/>
    <w:rsid w:val="00995E7C"/>
    <w:pPr>
      <w:ind w:firstLine="465"/>
    </w:pPr>
    <w:rPr>
      <w:sz w:val="24"/>
      <w:szCs w:val="24"/>
      <w:lang w:val="x-none" w:eastAsia="x-none"/>
    </w:rPr>
  </w:style>
  <w:style w:type="character" w:customStyle="1" w:styleId="33">
    <w:name w:val="正文文本缩进 3 字符"/>
    <w:link w:val="32"/>
    <w:rsid w:val="00995E7C"/>
    <w:rPr>
      <w:kern w:val="2"/>
      <w:sz w:val="24"/>
      <w:szCs w:val="24"/>
    </w:rPr>
  </w:style>
  <w:style w:type="character" w:customStyle="1" w:styleId="text1">
    <w:name w:val="text1"/>
    <w:rsid w:val="00995E7C"/>
    <w:rPr>
      <w:sz w:val="18"/>
      <w:szCs w:val="18"/>
    </w:rPr>
  </w:style>
  <w:style w:type="paragraph" w:customStyle="1" w:styleId="41">
    <w:name w:val="目录 4"/>
    <w:basedOn w:val="a"/>
    <w:next w:val="a"/>
    <w:autoRedefine/>
    <w:rsid w:val="00995E7C"/>
    <w:pPr>
      <w:ind w:leftChars="600" w:left="1260"/>
    </w:pPr>
    <w:rPr>
      <w:szCs w:val="24"/>
    </w:rPr>
  </w:style>
  <w:style w:type="paragraph" w:customStyle="1" w:styleId="51">
    <w:name w:val="目录 5"/>
    <w:basedOn w:val="a"/>
    <w:next w:val="a"/>
    <w:autoRedefine/>
    <w:rsid w:val="00995E7C"/>
    <w:pPr>
      <w:ind w:leftChars="800" w:left="1680"/>
    </w:pPr>
    <w:rPr>
      <w:szCs w:val="24"/>
    </w:rPr>
  </w:style>
  <w:style w:type="paragraph" w:customStyle="1" w:styleId="6">
    <w:name w:val="目录 6"/>
    <w:basedOn w:val="a"/>
    <w:next w:val="a"/>
    <w:autoRedefine/>
    <w:rsid w:val="00995E7C"/>
    <w:pPr>
      <w:ind w:leftChars="1000" w:left="2100"/>
    </w:pPr>
    <w:rPr>
      <w:szCs w:val="24"/>
    </w:rPr>
  </w:style>
  <w:style w:type="paragraph" w:customStyle="1" w:styleId="7">
    <w:name w:val="目录 7"/>
    <w:basedOn w:val="a"/>
    <w:next w:val="a"/>
    <w:autoRedefine/>
    <w:rsid w:val="00995E7C"/>
    <w:pPr>
      <w:ind w:leftChars="1200" w:left="2520"/>
    </w:pPr>
    <w:rPr>
      <w:szCs w:val="24"/>
    </w:rPr>
  </w:style>
  <w:style w:type="paragraph" w:customStyle="1" w:styleId="8">
    <w:name w:val="目录 8"/>
    <w:basedOn w:val="a"/>
    <w:next w:val="a"/>
    <w:autoRedefine/>
    <w:rsid w:val="00995E7C"/>
    <w:pPr>
      <w:ind w:leftChars="1400" w:left="2940"/>
    </w:pPr>
    <w:rPr>
      <w:szCs w:val="24"/>
    </w:rPr>
  </w:style>
  <w:style w:type="paragraph" w:customStyle="1" w:styleId="9">
    <w:name w:val="目录 9"/>
    <w:basedOn w:val="a"/>
    <w:next w:val="a"/>
    <w:autoRedefine/>
    <w:rsid w:val="00995E7C"/>
    <w:pPr>
      <w:ind w:leftChars="1600" w:left="3360"/>
    </w:pPr>
    <w:rPr>
      <w:szCs w:val="24"/>
    </w:rPr>
  </w:style>
  <w:style w:type="character" w:customStyle="1" w:styleId="af2">
    <w:name w:val="已访问的超链接"/>
    <w:rsid w:val="00995E7C"/>
    <w:rPr>
      <w:color w:val="800080"/>
      <w:u w:val="single"/>
    </w:rPr>
  </w:style>
  <w:style w:type="character" w:customStyle="1" w:styleId="contentleft1">
    <w:name w:val="contentleft1"/>
    <w:rsid w:val="00995E7C"/>
    <w:rPr>
      <w:rFonts w:hint="default"/>
      <w:b w:val="0"/>
      <w:bCs w:val="0"/>
      <w:i w:val="0"/>
      <w:iCs w:val="0"/>
      <w:caps/>
      <w:smallCaps w:val="0"/>
      <w:color w:val="CC6600"/>
      <w:sz w:val="20"/>
      <w:szCs w:val="20"/>
    </w:rPr>
  </w:style>
  <w:style w:type="paragraph" w:styleId="af3">
    <w:name w:val="Date"/>
    <w:basedOn w:val="a"/>
    <w:next w:val="a"/>
    <w:link w:val="af4"/>
    <w:rsid w:val="00995E7C"/>
    <w:pPr>
      <w:ind w:leftChars="2500" w:left="100"/>
    </w:pPr>
    <w:rPr>
      <w:szCs w:val="24"/>
      <w:lang w:val="x-none" w:eastAsia="x-none"/>
    </w:rPr>
  </w:style>
  <w:style w:type="character" w:customStyle="1" w:styleId="af4">
    <w:name w:val="日期 字符"/>
    <w:link w:val="af3"/>
    <w:rsid w:val="00995E7C"/>
    <w:rPr>
      <w:kern w:val="2"/>
      <w:sz w:val="21"/>
      <w:szCs w:val="24"/>
    </w:rPr>
  </w:style>
  <w:style w:type="table" w:styleId="af5">
    <w:name w:val="Table Grid"/>
    <w:basedOn w:val="a1"/>
    <w:rsid w:val="00995E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atitle1">
    <w:name w:val="datatitle1"/>
    <w:rsid w:val="00995E7C"/>
    <w:rPr>
      <w:b/>
      <w:bCs/>
      <w:color w:val="10619F"/>
      <w:sz w:val="15"/>
      <w:szCs w:val="15"/>
    </w:rPr>
  </w:style>
  <w:style w:type="character" w:styleId="af6">
    <w:name w:val="annotation reference"/>
    <w:rsid w:val="00995E7C"/>
    <w:rPr>
      <w:sz w:val="21"/>
      <w:szCs w:val="21"/>
    </w:rPr>
  </w:style>
  <w:style w:type="paragraph" w:styleId="af7">
    <w:name w:val="annotation text"/>
    <w:basedOn w:val="a"/>
    <w:link w:val="af8"/>
    <w:rsid w:val="00995E7C"/>
    <w:pPr>
      <w:jc w:val="left"/>
    </w:pPr>
    <w:rPr>
      <w:szCs w:val="24"/>
      <w:lang w:val="x-none" w:eastAsia="x-none"/>
    </w:rPr>
  </w:style>
  <w:style w:type="character" w:customStyle="1" w:styleId="af8">
    <w:name w:val="批注文字 字符"/>
    <w:link w:val="af7"/>
    <w:rsid w:val="00995E7C"/>
    <w:rPr>
      <w:kern w:val="2"/>
      <w:sz w:val="21"/>
      <w:szCs w:val="24"/>
    </w:rPr>
  </w:style>
  <w:style w:type="paragraph" w:styleId="af9">
    <w:name w:val="annotation subject"/>
    <w:basedOn w:val="af7"/>
    <w:next w:val="af7"/>
    <w:link w:val="afa"/>
    <w:rsid w:val="00995E7C"/>
    <w:rPr>
      <w:b/>
      <w:bCs/>
    </w:rPr>
  </w:style>
  <w:style w:type="character" w:customStyle="1" w:styleId="afa">
    <w:name w:val="批注主题 字符"/>
    <w:link w:val="af9"/>
    <w:rsid w:val="00995E7C"/>
    <w:rPr>
      <w:b/>
      <w:bCs/>
      <w:kern w:val="2"/>
      <w:sz w:val="21"/>
      <w:szCs w:val="24"/>
    </w:rPr>
  </w:style>
  <w:style w:type="paragraph" w:styleId="afb">
    <w:name w:val="Balloon Text"/>
    <w:basedOn w:val="a"/>
    <w:link w:val="afc"/>
    <w:rsid w:val="00995E7C"/>
    <w:rPr>
      <w:sz w:val="18"/>
      <w:szCs w:val="18"/>
      <w:lang w:val="x-none" w:eastAsia="x-none"/>
    </w:rPr>
  </w:style>
  <w:style w:type="character" w:customStyle="1" w:styleId="afc">
    <w:name w:val="批注框文本 字符"/>
    <w:link w:val="afb"/>
    <w:rsid w:val="00995E7C"/>
    <w:rPr>
      <w:kern w:val="2"/>
      <w:sz w:val="18"/>
      <w:szCs w:val="18"/>
    </w:rPr>
  </w:style>
  <w:style w:type="paragraph" w:styleId="afd">
    <w:name w:val="Title"/>
    <w:basedOn w:val="a"/>
    <w:next w:val="a"/>
    <w:link w:val="afe"/>
    <w:qFormat/>
    <w:rsid w:val="00995E7C"/>
    <w:pPr>
      <w:spacing w:before="240" w:after="60"/>
      <w:jc w:val="center"/>
      <w:outlineLvl w:val="0"/>
    </w:pPr>
    <w:rPr>
      <w:rFonts w:ascii="Cambria" w:hAnsi="Cambria"/>
      <w:b/>
      <w:bCs/>
      <w:sz w:val="32"/>
      <w:szCs w:val="32"/>
      <w:lang w:val="x-none" w:eastAsia="x-none"/>
    </w:rPr>
  </w:style>
  <w:style w:type="character" w:customStyle="1" w:styleId="afe">
    <w:name w:val="标题 字符"/>
    <w:link w:val="afd"/>
    <w:rsid w:val="00995E7C"/>
    <w:rPr>
      <w:rFonts w:ascii="Cambria" w:hAnsi="Cambria" w:cs="Times New Roman"/>
      <w:b/>
      <w:bCs/>
      <w:kern w:val="2"/>
      <w:sz w:val="32"/>
      <w:szCs w:val="32"/>
    </w:rPr>
  </w:style>
  <w:style w:type="character" w:styleId="aff">
    <w:name w:val="Emphasis"/>
    <w:uiPriority w:val="20"/>
    <w:qFormat/>
    <w:rsid w:val="00995E7C"/>
    <w:rPr>
      <w:i/>
      <w:iCs/>
    </w:rPr>
  </w:style>
  <w:style w:type="paragraph" w:styleId="aff0">
    <w:name w:val="footnote text"/>
    <w:basedOn w:val="a"/>
    <w:link w:val="aff1"/>
    <w:rsid w:val="001E514F"/>
    <w:pPr>
      <w:snapToGrid w:val="0"/>
      <w:jc w:val="left"/>
    </w:pPr>
    <w:rPr>
      <w:sz w:val="18"/>
      <w:szCs w:val="18"/>
      <w:lang w:val="x-none" w:eastAsia="x-none"/>
    </w:rPr>
  </w:style>
  <w:style w:type="character" w:customStyle="1" w:styleId="aff1">
    <w:name w:val="脚注文本 字符"/>
    <w:link w:val="aff0"/>
    <w:rsid w:val="001E514F"/>
    <w:rPr>
      <w:kern w:val="2"/>
      <w:sz w:val="18"/>
      <w:szCs w:val="18"/>
    </w:rPr>
  </w:style>
  <w:style w:type="character" w:styleId="aff2">
    <w:name w:val="footnote reference"/>
    <w:rsid w:val="001E514F"/>
    <w:rPr>
      <w:vertAlign w:val="superscript"/>
    </w:rPr>
  </w:style>
  <w:style w:type="paragraph" w:styleId="aff3">
    <w:name w:val="endnote text"/>
    <w:basedOn w:val="a"/>
    <w:link w:val="aff4"/>
    <w:rsid w:val="001E514F"/>
    <w:pPr>
      <w:snapToGrid w:val="0"/>
      <w:jc w:val="left"/>
    </w:pPr>
    <w:rPr>
      <w:lang w:val="x-none" w:eastAsia="x-none"/>
    </w:rPr>
  </w:style>
  <w:style w:type="character" w:customStyle="1" w:styleId="aff4">
    <w:name w:val="尾注文本 字符"/>
    <w:link w:val="aff3"/>
    <w:rsid w:val="001E514F"/>
    <w:rPr>
      <w:kern w:val="2"/>
      <w:sz w:val="21"/>
    </w:rPr>
  </w:style>
  <w:style w:type="character" w:styleId="aff5">
    <w:name w:val="endnote reference"/>
    <w:rsid w:val="001E514F"/>
    <w:rPr>
      <w:vertAlign w:val="superscript"/>
    </w:rPr>
  </w:style>
  <w:style w:type="character" w:customStyle="1" w:styleId="a9">
    <w:name w:val="页脚 字符"/>
    <w:link w:val="a8"/>
    <w:uiPriority w:val="99"/>
    <w:rsid w:val="00171023"/>
    <w:rPr>
      <w:kern w:val="2"/>
      <w:sz w:val="18"/>
    </w:rPr>
  </w:style>
  <w:style w:type="paragraph" w:styleId="HTML">
    <w:name w:val="HTML Preformatted"/>
    <w:basedOn w:val="a"/>
    <w:link w:val="HTML0"/>
    <w:uiPriority w:val="99"/>
    <w:unhideWhenUsed/>
    <w:rsid w:val="00D211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kern w:val="0"/>
      <w:sz w:val="19"/>
      <w:szCs w:val="19"/>
      <w:lang w:val="x-none" w:eastAsia="x-none"/>
    </w:rPr>
  </w:style>
  <w:style w:type="character" w:customStyle="1" w:styleId="HTML0">
    <w:name w:val="HTML 预设格式 字符"/>
    <w:link w:val="HTML"/>
    <w:uiPriority w:val="99"/>
    <w:rsid w:val="00D21100"/>
    <w:rPr>
      <w:rFonts w:ascii="Arial" w:hAnsi="Arial" w:cs="Arial"/>
      <w:sz w:val="19"/>
      <w:szCs w:val="19"/>
    </w:rPr>
  </w:style>
  <w:style w:type="character" w:customStyle="1" w:styleId="30">
    <w:name w:val="标题 3 字符"/>
    <w:link w:val="3"/>
    <w:rsid w:val="003C384C"/>
    <w:rPr>
      <w:rFonts w:eastAsia="黑体"/>
      <w:kern w:val="2"/>
      <w:sz w:val="28"/>
      <w:szCs w:val="28"/>
      <w:lang w:val="x-none" w:eastAsia="x-none"/>
    </w:rPr>
  </w:style>
  <w:style w:type="character" w:customStyle="1" w:styleId="apple-converted-space">
    <w:name w:val="apple-converted-space"/>
    <w:basedOn w:val="a0"/>
    <w:rsid w:val="007B61A2"/>
  </w:style>
  <w:style w:type="character" w:customStyle="1" w:styleId="hps">
    <w:name w:val="hps"/>
    <w:basedOn w:val="a0"/>
    <w:rsid w:val="007B61A2"/>
  </w:style>
  <w:style w:type="paragraph" w:styleId="aff6">
    <w:name w:val="Plain Text"/>
    <w:basedOn w:val="a"/>
    <w:link w:val="aff7"/>
    <w:rsid w:val="00F164B7"/>
    <w:rPr>
      <w:rFonts w:ascii="宋体" w:hAnsi="Courier New"/>
      <w:szCs w:val="21"/>
      <w:lang w:val="x-none" w:eastAsia="x-none"/>
    </w:rPr>
  </w:style>
  <w:style w:type="character" w:customStyle="1" w:styleId="aff7">
    <w:name w:val="纯文本 字符"/>
    <w:link w:val="aff6"/>
    <w:rsid w:val="00F164B7"/>
    <w:rPr>
      <w:rFonts w:ascii="宋体" w:hAnsi="Courier New" w:cs="Courier New"/>
      <w:kern w:val="2"/>
      <w:sz w:val="21"/>
      <w:szCs w:val="21"/>
    </w:rPr>
  </w:style>
  <w:style w:type="character" w:customStyle="1" w:styleId="a7">
    <w:name w:val="页眉 字符"/>
    <w:link w:val="a6"/>
    <w:uiPriority w:val="99"/>
    <w:rsid w:val="00CC3BFA"/>
    <w:rPr>
      <w:kern w:val="2"/>
      <w:sz w:val="18"/>
    </w:rPr>
  </w:style>
  <w:style w:type="paragraph" w:customStyle="1" w:styleId="CharCharCharCharCharCharCharChar">
    <w:name w:val="Char Char Char Char Char Char Char Char"/>
    <w:basedOn w:val="a"/>
    <w:rsid w:val="0021273C"/>
    <w:rPr>
      <w:szCs w:val="24"/>
    </w:rPr>
  </w:style>
  <w:style w:type="paragraph" w:customStyle="1" w:styleId="220">
    <w:name w:val="样式 样式 样式 首行缩进:  2 字符 + 居中 + 首行缩进:  2 字符"/>
    <w:basedOn w:val="a"/>
    <w:link w:val="22Char"/>
    <w:autoRedefine/>
    <w:rsid w:val="00600092"/>
    <w:pPr>
      <w:spacing w:line="360" w:lineRule="auto"/>
      <w:jc w:val="center"/>
    </w:pPr>
    <w:rPr>
      <w:sz w:val="24"/>
      <w:lang w:val="x-none" w:eastAsia="x-none"/>
    </w:rPr>
  </w:style>
  <w:style w:type="character" w:customStyle="1" w:styleId="22Char">
    <w:name w:val="样式 样式 样式 首行缩进:  2 字符 + 居中 + 首行缩进:  2 字符 Char"/>
    <w:link w:val="220"/>
    <w:rsid w:val="00600092"/>
    <w:rPr>
      <w:rFonts w:cs="宋体"/>
      <w:kern w:val="2"/>
      <w:sz w:val="24"/>
    </w:rPr>
  </w:style>
  <w:style w:type="paragraph" w:customStyle="1" w:styleId="Char">
    <w:name w:val="Char"/>
    <w:basedOn w:val="a4"/>
    <w:rsid w:val="007C0B3C"/>
  </w:style>
  <w:style w:type="paragraph" w:styleId="TOC">
    <w:name w:val="TOC Heading"/>
    <w:basedOn w:val="1"/>
    <w:next w:val="a"/>
    <w:uiPriority w:val="39"/>
    <w:qFormat/>
    <w:rsid w:val="000901D6"/>
    <w:pPr>
      <w:widowControl/>
      <w:spacing w:before="480" w:line="276" w:lineRule="auto"/>
      <w:jc w:val="left"/>
      <w:outlineLvl w:val="9"/>
    </w:pPr>
    <w:rPr>
      <w:rFonts w:ascii="Cambria" w:eastAsia="宋体" w:hAnsi="Cambria"/>
      <w:b/>
      <w:bCs/>
      <w:color w:val="365F91"/>
      <w:kern w:val="0"/>
      <w:sz w:val="28"/>
      <w:szCs w:val="28"/>
      <w:lang w:val="en-US" w:eastAsia="zh-CN"/>
    </w:rPr>
  </w:style>
  <w:style w:type="character" w:customStyle="1" w:styleId="40">
    <w:name w:val="标题 4 字符"/>
    <w:link w:val="4"/>
    <w:semiHidden/>
    <w:rsid w:val="00006FFF"/>
    <w:rPr>
      <w:rFonts w:ascii="Cambria" w:eastAsia="宋体" w:hAnsi="Cambria" w:cs="Times New Roman"/>
      <w:b/>
      <w:bCs/>
      <w:kern w:val="2"/>
      <w:sz w:val="28"/>
      <w:szCs w:val="28"/>
    </w:rPr>
  </w:style>
  <w:style w:type="paragraph" w:customStyle="1" w:styleId="aff8">
    <w:name w:val="列出段落"/>
    <w:basedOn w:val="a"/>
    <w:uiPriority w:val="34"/>
    <w:qFormat/>
    <w:rsid w:val="00195896"/>
    <w:pPr>
      <w:ind w:firstLineChars="200" w:firstLine="420"/>
    </w:pPr>
  </w:style>
  <w:style w:type="paragraph" w:styleId="aff9">
    <w:name w:val="Revision"/>
    <w:hidden/>
    <w:uiPriority w:val="99"/>
    <w:semiHidden/>
    <w:rsid w:val="00A55E2E"/>
    <w:rPr>
      <w:kern w:val="2"/>
      <w:sz w:val="21"/>
    </w:rPr>
  </w:style>
  <w:style w:type="paragraph" w:styleId="TOC1">
    <w:name w:val="toc 1"/>
    <w:basedOn w:val="a"/>
    <w:next w:val="a"/>
    <w:autoRedefine/>
    <w:uiPriority w:val="39"/>
    <w:rsid w:val="00D72948"/>
  </w:style>
  <w:style w:type="paragraph" w:styleId="TOC2">
    <w:name w:val="toc 2"/>
    <w:basedOn w:val="a"/>
    <w:next w:val="a"/>
    <w:autoRedefine/>
    <w:uiPriority w:val="39"/>
    <w:rsid w:val="00D72948"/>
    <w:pPr>
      <w:ind w:leftChars="200" w:left="420"/>
    </w:pPr>
  </w:style>
  <w:style w:type="paragraph" w:styleId="TOC3">
    <w:name w:val="toc 3"/>
    <w:basedOn w:val="a"/>
    <w:next w:val="a"/>
    <w:autoRedefine/>
    <w:uiPriority w:val="39"/>
    <w:rsid w:val="00D72948"/>
    <w:pPr>
      <w:ind w:leftChars="400" w:left="840"/>
    </w:pPr>
  </w:style>
  <w:style w:type="character" w:customStyle="1" w:styleId="50">
    <w:name w:val="标题 5 字符"/>
    <w:basedOn w:val="a0"/>
    <w:link w:val="5"/>
    <w:rsid w:val="00D72948"/>
    <w:rPr>
      <w:b/>
      <w:bCs/>
      <w:kern w:val="2"/>
      <w:sz w:val="28"/>
      <w:szCs w:val="28"/>
    </w:rPr>
  </w:style>
  <w:style w:type="character" w:styleId="HTML1">
    <w:name w:val="HTML Code"/>
    <w:basedOn w:val="a0"/>
    <w:uiPriority w:val="99"/>
    <w:unhideWhenUsed/>
    <w:rsid w:val="00E400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792">
      <w:bodyDiv w:val="1"/>
      <w:marLeft w:val="0"/>
      <w:marRight w:val="0"/>
      <w:marTop w:val="0"/>
      <w:marBottom w:val="0"/>
      <w:divBdr>
        <w:top w:val="none" w:sz="0" w:space="0" w:color="auto"/>
        <w:left w:val="none" w:sz="0" w:space="0" w:color="auto"/>
        <w:bottom w:val="none" w:sz="0" w:space="0" w:color="auto"/>
        <w:right w:val="none" w:sz="0" w:space="0" w:color="auto"/>
      </w:divBdr>
      <w:divsChild>
        <w:div w:id="133025653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1553894">
      <w:bodyDiv w:val="1"/>
      <w:marLeft w:val="0"/>
      <w:marRight w:val="0"/>
      <w:marTop w:val="0"/>
      <w:marBottom w:val="0"/>
      <w:divBdr>
        <w:top w:val="none" w:sz="0" w:space="0" w:color="auto"/>
        <w:left w:val="none" w:sz="0" w:space="0" w:color="auto"/>
        <w:bottom w:val="none" w:sz="0" w:space="0" w:color="auto"/>
        <w:right w:val="none" w:sz="0" w:space="0" w:color="auto"/>
      </w:divBdr>
    </w:div>
    <w:div w:id="123930690">
      <w:bodyDiv w:val="1"/>
      <w:marLeft w:val="0"/>
      <w:marRight w:val="0"/>
      <w:marTop w:val="0"/>
      <w:marBottom w:val="0"/>
      <w:divBdr>
        <w:top w:val="none" w:sz="0" w:space="0" w:color="auto"/>
        <w:left w:val="none" w:sz="0" w:space="0" w:color="auto"/>
        <w:bottom w:val="none" w:sz="0" w:space="0" w:color="auto"/>
        <w:right w:val="none" w:sz="0" w:space="0" w:color="auto"/>
      </w:divBdr>
      <w:divsChild>
        <w:div w:id="1653482485">
          <w:marLeft w:val="0"/>
          <w:marRight w:val="0"/>
          <w:marTop w:val="0"/>
          <w:marBottom w:val="0"/>
          <w:divBdr>
            <w:top w:val="none" w:sz="0" w:space="0" w:color="auto"/>
            <w:left w:val="none" w:sz="0" w:space="0" w:color="auto"/>
            <w:bottom w:val="none" w:sz="0" w:space="0" w:color="auto"/>
            <w:right w:val="none" w:sz="0" w:space="0" w:color="auto"/>
          </w:divBdr>
          <w:divsChild>
            <w:div w:id="880943719">
              <w:marLeft w:val="0"/>
              <w:marRight w:val="0"/>
              <w:marTop w:val="0"/>
              <w:marBottom w:val="0"/>
              <w:divBdr>
                <w:top w:val="none" w:sz="0" w:space="0" w:color="auto"/>
                <w:left w:val="none" w:sz="0" w:space="0" w:color="auto"/>
                <w:bottom w:val="none" w:sz="0" w:space="0" w:color="auto"/>
                <w:right w:val="none" w:sz="0" w:space="0" w:color="auto"/>
              </w:divBdr>
              <w:divsChild>
                <w:div w:id="199589881">
                  <w:marLeft w:val="0"/>
                  <w:marRight w:val="0"/>
                  <w:marTop w:val="0"/>
                  <w:marBottom w:val="0"/>
                  <w:divBdr>
                    <w:top w:val="none" w:sz="0" w:space="0" w:color="auto"/>
                    <w:left w:val="none" w:sz="0" w:space="0" w:color="auto"/>
                    <w:bottom w:val="none" w:sz="0" w:space="0" w:color="auto"/>
                    <w:right w:val="none" w:sz="0" w:space="0" w:color="auto"/>
                  </w:divBdr>
                  <w:divsChild>
                    <w:div w:id="1124276152">
                      <w:marLeft w:val="0"/>
                      <w:marRight w:val="0"/>
                      <w:marTop w:val="210"/>
                      <w:marBottom w:val="0"/>
                      <w:divBdr>
                        <w:top w:val="none" w:sz="0" w:space="0" w:color="auto"/>
                        <w:left w:val="none" w:sz="0" w:space="0" w:color="auto"/>
                        <w:bottom w:val="none" w:sz="0" w:space="0" w:color="auto"/>
                        <w:right w:val="none" w:sz="0" w:space="0" w:color="auto"/>
                      </w:divBdr>
                      <w:divsChild>
                        <w:div w:id="151142022">
                          <w:marLeft w:val="0"/>
                          <w:marRight w:val="0"/>
                          <w:marTop w:val="0"/>
                          <w:marBottom w:val="0"/>
                          <w:divBdr>
                            <w:top w:val="none" w:sz="0" w:space="0" w:color="auto"/>
                            <w:left w:val="none" w:sz="0" w:space="0" w:color="auto"/>
                            <w:bottom w:val="none" w:sz="0" w:space="0" w:color="auto"/>
                            <w:right w:val="none" w:sz="0" w:space="0" w:color="auto"/>
                          </w:divBdr>
                          <w:divsChild>
                            <w:div w:id="1107847019">
                              <w:marLeft w:val="0"/>
                              <w:marRight w:val="45"/>
                              <w:marTop w:val="60"/>
                              <w:marBottom w:val="0"/>
                              <w:divBdr>
                                <w:top w:val="single" w:sz="6" w:space="12" w:color="DDDDDD"/>
                                <w:left w:val="single" w:sz="6" w:space="15" w:color="DDDDDD"/>
                                <w:bottom w:val="single" w:sz="6" w:space="8" w:color="DDDDDD"/>
                                <w:right w:val="single" w:sz="6" w:space="23" w:color="DDDDDD"/>
                              </w:divBdr>
                              <w:divsChild>
                                <w:div w:id="764113659">
                                  <w:marLeft w:val="0"/>
                                  <w:marRight w:val="0"/>
                                  <w:marTop w:val="0"/>
                                  <w:marBottom w:val="0"/>
                                  <w:divBdr>
                                    <w:top w:val="none" w:sz="0" w:space="0" w:color="auto"/>
                                    <w:left w:val="none" w:sz="0" w:space="0" w:color="auto"/>
                                    <w:bottom w:val="none" w:sz="0" w:space="0" w:color="auto"/>
                                    <w:right w:val="none" w:sz="0" w:space="0" w:color="auto"/>
                                  </w:divBdr>
                                  <w:divsChild>
                                    <w:div w:id="1574580739">
                                      <w:marLeft w:val="0"/>
                                      <w:marRight w:val="0"/>
                                      <w:marTop w:val="0"/>
                                      <w:marBottom w:val="0"/>
                                      <w:divBdr>
                                        <w:top w:val="none" w:sz="0" w:space="0" w:color="auto"/>
                                        <w:left w:val="none" w:sz="0" w:space="0" w:color="auto"/>
                                        <w:bottom w:val="none" w:sz="0" w:space="0" w:color="auto"/>
                                        <w:right w:val="none" w:sz="0" w:space="0" w:color="auto"/>
                                      </w:divBdr>
                                      <w:divsChild>
                                        <w:div w:id="516312634">
                                          <w:marLeft w:val="0"/>
                                          <w:marRight w:val="0"/>
                                          <w:marTop w:val="0"/>
                                          <w:marBottom w:val="0"/>
                                          <w:divBdr>
                                            <w:top w:val="none" w:sz="0" w:space="0" w:color="auto"/>
                                            <w:left w:val="none" w:sz="0" w:space="0" w:color="auto"/>
                                            <w:bottom w:val="none" w:sz="0" w:space="0" w:color="auto"/>
                                            <w:right w:val="none" w:sz="0" w:space="0" w:color="auto"/>
                                          </w:divBdr>
                                        </w:div>
                                        <w:div w:id="638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262343">
      <w:bodyDiv w:val="1"/>
      <w:marLeft w:val="0"/>
      <w:marRight w:val="0"/>
      <w:marTop w:val="0"/>
      <w:marBottom w:val="0"/>
      <w:divBdr>
        <w:top w:val="none" w:sz="0" w:space="0" w:color="auto"/>
        <w:left w:val="none" w:sz="0" w:space="0" w:color="auto"/>
        <w:bottom w:val="none" w:sz="0" w:space="0" w:color="auto"/>
        <w:right w:val="none" w:sz="0" w:space="0" w:color="auto"/>
      </w:divBdr>
      <w:divsChild>
        <w:div w:id="1498033993">
          <w:marLeft w:val="0"/>
          <w:marRight w:val="0"/>
          <w:marTop w:val="0"/>
          <w:marBottom w:val="0"/>
          <w:divBdr>
            <w:top w:val="none" w:sz="0" w:space="0" w:color="auto"/>
            <w:left w:val="none" w:sz="0" w:space="0" w:color="auto"/>
            <w:bottom w:val="none" w:sz="0" w:space="0" w:color="auto"/>
            <w:right w:val="none" w:sz="0" w:space="0" w:color="auto"/>
          </w:divBdr>
          <w:divsChild>
            <w:div w:id="1930772523">
              <w:marLeft w:val="0"/>
              <w:marRight w:val="0"/>
              <w:marTop w:val="0"/>
              <w:marBottom w:val="0"/>
              <w:divBdr>
                <w:top w:val="none" w:sz="0" w:space="0" w:color="auto"/>
                <w:left w:val="none" w:sz="0" w:space="0" w:color="auto"/>
                <w:bottom w:val="none" w:sz="0" w:space="0" w:color="auto"/>
                <w:right w:val="none" w:sz="0" w:space="0" w:color="auto"/>
              </w:divBdr>
              <w:divsChild>
                <w:div w:id="1415324584">
                  <w:marLeft w:val="0"/>
                  <w:marRight w:val="0"/>
                  <w:marTop w:val="0"/>
                  <w:marBottom w:val="0"/>
                  <w:divBdr>
                    <w:top w:val="none" w:sz="0" w:space="0" w:color="auto"/>
                    <w:left w:val="none" w:sz="0" w:space="0" w:color="auto"/>
                    <w:bottom w:val="none" w:sz="0" w:space="0" w:color="auto"/>
                    <w:right w:val="none" w:sz="0" w:space="0" w:color="auto"/>
                  </w:divBdr>
                  <w:divsChild>
                    <w:div w:id="740990">
                      <w:marLeft w:val="0"/>
                      <w:marRight w:val="0"/>
                      <w:marTop w:val="210"/>
                      <w:marBottom w:val="0"/>
                      <w:divBdr>
                        <w:top w:val="none" w:sz="0" w:space="0" w:color="auto"/>
                        <w:left w:val="none" w:sz="0" w:space="0" w:color="auto"/>
                        <w:bottom w:val="none" w:sz="0" w:space="0" w:color="auto"/>
                        <w:right w:val="none" w:sz="0" w:space="0" w:color="auto"/>
                      </w:divBdr>
                      <w:divsChild>
                        <w:div w:id="1137067603">
                          <w:marLeft w:val="0"/>
                          <w:marRight w:val="0"/>
                          <w:marTop w:val="0"/>
                          <w:marBottom w:val="0"/>
                          <w:divBdr>
                            <w:top w:val="none" w:sz="0" w:space="0" w:color="auto"/>
                            <w:left w:val="none" w:sz="0" w:space="0" w:color="auto"/>
                            <w:bottom w:val="none" w:sz="0" w:space="0" w:color="auto"/>
                            <w:right w:val="none" w:sz="0" w:space="0" w:color="auto"/>
                          </w:divBdr>
                          <w:divsChild>
                            <w:div w:id="2111580358">
                              <w:marLeft w:val="0"/>
                              <w:marRight w:val="45"/>
                              <w:marTop w:val="60"/>
                              <w:marBottom w:val="0"/>
                              <w:divBdr>
                                <w:top w:val="single" w:sz="6" w:space="12" w:color="DDDDDD"/>
                                <w:left w:val="single" w:sz="6" w:space="15" w:color="DDDDDD"/>
                                <w:bottom w:val="single" w:sz="6" w:space="8" w:color="DDDDDD"/>
                                <w:right w:val="single" w:sz="6" w:space="23" w:color="DDDDDD"/>
                              </w:divBdr>
                              <w:divsChild>
                                <w:div w:id="1637491688">
                                  <w:marLeft w:val="0"/>
                                  <w:marRight w:val="0"/>
                                  <w:marTop w:val="0"/>
                                  <w:marBottom w:val="0"/>
                                  <w:divBdr>
                                    <w:top w:val="none" w:sz="0" w:space="0" w:color="auto"/>
                                    <w:left w:val="none" w:sz="0" w:space="0" w:color="auto"/>
                                    <w:bottom w:val="none" w:sz="0" w:space="0" w:color="auto"/>
                                    <w:right w:val="none" w:sz="0" w:space="0" w:color="auto"/>
                                  </w:divBdr>
                                  <w:divsChild>
                                    <w:div w:id="171844019">
                                      <w:marLeft w:val="0"/>
                                      <w:marRight w:val="0"/>
                                      <w:marTop w:val="0"/>
                                      <w:marBottom w:val="0"/>
                                      <w:divBdr>
                                        <w:top w:val="none" w:sz="0" w:space="0" w:color="auto"/>
                                        <w:left w:val="none" w:sz="0" w:space="0" w:color="auto"/>
                                        <w:bottom w:val="none" w:sz="0" w:space="0" w:color="auto"/>
                                        <w:right w:val="none" w:sz="0" w:space="0" w:color="auto"/>
                                      </w:divBdr>
                                      <w:divsChild>
                                        <w:div w:id="18985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767412">
      <w:bodyDiv w:val="1"/>
      <w:marLeft w:val="0"/>
      <w:marRight w:val="0"/>
      <w:marTop w:val="0"/>
      <w:marBottom w:val="0"/>
      <w:divBdr>
        <w:top w:val="none" w:sz="0" w:space="0" w:color="auto"/>
        <w:left w:val="none" w:sz="0" w:space="0" w:color="auto"/>
        <w:bottom w:val="none" w:sz="0" w:space="0" w:color="auto"/>
        <w:right w:val="none" w:sz="0" w:space="0" w:color="auto"/>
      </w:divBdr>
    </w:div>
    <w:div w:id="285934854">
      <w:bodyDiv w:val="1"/>
      <w:marLeft w:val="0"/>
      <w:marRight w:val="0"/>
      <w:marTop w:val="0"/>
      <w:marBottom w:val="0"/>
      <w:divBdr>
        <w:top w:val="none" w:sz="0" w:space="0" w:color="auto"/>
        <w:left w:val="none" w:sz="0" w:space="0" w:color="auto"/>
        <w:bottom w:val="none" w:sz="0" w:space="0" w:color="auto"/>
        <w:right w:val="none" w:sz="0" w:space="0" w:color="auto"/>
      </w:divBdr>
    </w:div>
    <w:div w:id="302123975">
      <w:bodyDiv w:val="1"/>
      <w:marLeft w:val="0"/>
      <w:marRight w:val="0"/>
      <w:marTop w:val="0"/>
      <w:marBottom w:val="0"/>
      <w:divBdr>
        <w:top w:val="none" w:sz="0" w:space="0" w:color="auto"/>
        <w:left w:val="none" w:sz="0" w:space="0" w:color="auto"/>
        <w:bottom w:val="none" w:sz="0" w:space="0" w:color="auto"/>
        <w:right w:val="none" w:sz="0" w:space="0" w:color="auto"/>
      </w:divBdr>
      <w:divsChild>
        <w:div w:id="1136491479">
          <w:marLeft w:val="0"/>
          <w:marRight w:val="0"/>
          <w:marTop w:val="0"/>
          <w:marBottom w:val="0"/>
          <w:divBdr>
            <w:top w:val="none" w:sz="0" w:space="0" w:color="auto"/>
            <w:left w:val="none" w:sz="0" w:space="0" w:color="auto"/>
            <w:bottom w:val="none" w:sz="0" w:space="0" w:color="auto"/>
            <w:right w:val="none" w:sz="0" w:space="0" w:color="auto"/>
          </w:divBdr>
          <w:divsChild>
            <w:div w:id="228462445">
              <w:marLeft w:val="0"/>
              <w:marRight w:val="-4500"/>
              <w:marTop w:val="0"/>
              <w:marBottom w:val="0"/>
              <w:divBdr>
                <w:top w:val="none" w:sz="0" w:space="0" w:color="auto"/>
                <w:left w:val="none" w:sz="0" w:space="0" w:color="auto"/>
                <w:bottom w:val="none" w:sz="0" w:space="0" w:color="auto"/>
                <w:right w:val="none" w:sz="0" w:space="0" w:color="auto"/>
              </w:divBdr>
              <w:divsChild>
                <w:div w:id="1790660117">
                  <w:marLeft w:val="0"/>
                  <w:marRight w:val="4530"/>
                  <w:marTop w:val="0"/>
                  <w:marBottom w:val="0"/>
                  <w:divBdr>
                    <w:top w:val="none" w:sz="0" w:space="0" w:color="auto"/>
                    <w:left w:val="none" w:sz="0" w:space="0" w:color="auto"/>
                    <w:bottom w:val="none" w:sz="0" w:space="0" w:color="auto"/>
                    <w:right w:val="none" w:sz="0" w:space="0" w:color="auto"/>
                  </w:divBdr>
                  <w:divsChild>
                    <w:div w:id="921063255">
                      <w:marLeft w:val="0"/>
                      <w:marRight w:val="0"/>
                      <w:marTop w:val="0"/>
                      <w:marBottom w:val="180"/>
                      <w:divBdr>
                        <w:top w:val="none" w:sz="0" w:space="0" w:color="auto"/>
                        <w:left w:val="none" w:sz="0" w:space="0" w:color="auto"/>
                        <w:bottom w:val="none" w:sz="0" w:space="0" w:color="auto"/>
                        <w:right w:val="none" w:sz="0" w:space="0" w:color="auto"/>
                      </w:divBdr>
                      <w:divsChild>
                        <w:div w:id="1705444774">
                          <w:marLeft w:val="0"/>
                          <w:marRight w:val="0"/>
                          <w:marTop w:val="0"/>
                          <w:marBottom w:val="0"/>
                          <w:divBdr>
                            <w:top w:val="none" w:sz="0" w:space="0" w:color="auto"/>
                            <w:left w:val="single" w:sz="6" w:space="0" w:color="E5ADA7"/>
                            <w:bottom w:val="none" w:sz="0" w:space="0" w:color="auto"/>
                            <w:right w:val="single" w:sz="6" w:space="0" w:color="E5ADA7"/>
                          </w:divBdr>
                          <w:divsChild>
                            <w:div w:id="1123764785">
                              <w:marLeft w:val="45"/>
                              <w:marRight w:val="45"/>
                              <w:marTop w:val="0"/>
                              <w:marBottom w:val="0"/>
                              <w:divBdr>
                                <w:top w:val="none" w:sz="0" w:space="0" w:color="auto"/>
                                <w:left w:val="none" w:sz="0" w:space="0" w:color="auto"/>
                                <w:bottom w:val="none" w:sz="0" w:space="0" w:color="auto"/>
                                <w:right w:val="none" w:sz="0" w:space="0" w:color="auto"/>
                              </w:divBdr>
                              <w:divsChild>
                                <w:div w:id="628632170">
                                  <w:marLeft w:val="0"/>
                                  <w:marRight w:val="0"/>
                                  <w:marTop w:val="0"/>
                                  <w:marBottom w:val="0"/>
                                  <w:divBdr>
                                    <w:top w:val="none" w:sz="0" w:space="0" w:color="auto"/>
                                    <w:left w:val="none" w:sz="0" w:space="0" w:color="auto"/>
                                    <w:bottom w:val="none" w:sz="0" w:space="0" w:color="auto"/>
                                    <w:right w:val="none" w:sz="0" w:space="0" w:color="auto"/>
                                  </w:divBdr>
                                  <w:divsChild>
                                    <w:div w:id="3664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702587">
      <w:bodyDiv w:val="1"/>
      <w:marLeft w:val="0"/>
      <w:marRight w:val="0"/>
      <w:marTop w:val="0"/>
      <w:marBottom w:val="0"/>
      <w:divBdr>
        <w:top w:val="none" w:sz="0" w:space="0" w:color="auto"/>
        <w:left w:val="none" w:sz="0" w:space="0" w:color="auto"/>
        <w:bottom w:val="none" w:sz="0" w:space="0" w:color="auto"/>
        <w:right w:val="none" w:sz="0" w:space="0" w:color="auto"/>
      </w:divBdr>
    </w:div>
    <w:div w:id="340671014">
      <w:bodyDiv w:val="1"/>
      <w:marLeft w:val="0"/>
      <w:marRight w:val="0"/>
      <w:marTop w:val="0"/>
      <w:marBottom w:val="0"/>
      <w:divBdr>
        <w:top w:val="none" w:sz="0" w:space="0" w:color="auto"/>
        <w:left w:val="none" w:sz="0" w:space="0" w:color="auto"/>
        <w:bottom w:val="none" w:sz="0" w:space="0" w:color="auto"/>
        <w:right w:val="none" w:sz="0" w:space="0" w:color="auto"/>
      </w:divBdr>
      <w:divsChild>
        <w:div w:id="940452317">
          <w:marLeft w:val="0"/>
          <w:marRight w:val="0"/>
          <w:marTop w:val="0"/>
          <w:marBottom w:val="0"/>
          <w:divBdr>
            <w:top w:val="none" w:sz="0" w:space="0" w:color="auto"/>
            <w:left w:val="none" w:sz="0" w:space="0" w:color="auto"/>
            <w:bottom w:val="none" w:sz="0" w:space="0" w:color="auto"/>
            <w:right w:val="none" w:sz="0" w:space="0" w:color="auto"/>
          </w:divBdr>
          <w:divsChild>
            <w:div w:id="1423916958">
              <w:marLeft w:val="0"/>
              <w:marRight w:val="0"/>
              <w:marTop w:val="0"/>
              <w:marBottom w:val="0"/>
              <w:divBdr>
                <w:top w:val="none" w:sz="0" w:space="0" w:color="auto"/>
                <w:left w:val="none" w:sz="0" w:space="0" w:color="auto"/>
                <w:bottom w:val="none" w:sz="0" w:space="0" w:color="auto"/>
                <w:right w:val="none" w:sz="0" w:space="0" w:color="auto"/>
              </w:divBdr>
              <w:divsChild>
                <w:div w:id="1963803428">
                  <w:marLeft w:val="0"/>
                  <w:marRight w:val="0"/>
                  <w:marTop w:val="0"/>
                  <w:marBottom w:val="0"/>
                  <w:divBdr>
                    <w:top w:val="none" w:sz="0" w:space="0" w:color="auto"/>
                    <w:left w:val="none" w:sz="0" w:space="0" w:color="auto"/>
                    <w:bottom w:val="none" w:sz="0" w:space="0" w:color="auto"/>
                    <w:right w:val="none" w:sz="0" w:space="0" w:color="auto"/>
                  </w:divBdr>
                  <w:divsChild>
                    <w:div w:id="504713772">
                      <w:marLeft w:val="0"/>
                      <w:marRight w:val="0"/>
                      <w:marTop w:val="210"/>
                      <w:marBottom w:val="0"/>
                      <w:divBdr>
                        <w:top w:val="none" w:sz="0" w:space="0" w:color="auto"/>
                        <w:left w:val="none" w:sz="0" w:space="0" w:color="auto"/>
                        <w:bottom w:val="none" w:sz="0" w:space="0" w:color="auto"/>
                        <w:right w:val="none" w:sz="0" w:space="0" w:color="auto"/>
                      </w:divBdr>
                      <w:divsChild>
                        <w:div w:id="387263505">
                          <w:marLeft w:val="0"/>
                          <w:marRight w:val="0"/>
                          <w:marTop w:val="0"/>
                          <w:marBottom w:val="0"/>
                          <w:divBdr>
                            <w:top w:val="none" w:sz="0" w:space="0" w:color="auto"/>
                            <w:left w:val="none" w:sz="0" w:space="0" w:color="auto"/>
                            <w:bottom w:val="none" w:sz="0" w:space="0" w:color="auto"/>
                            <w:right w:val="none" w:sz="0" w:space="0" w:color="auto"/>
                          </w:divBdr>
                          <w:divsChild>
                            <w:div w:id="1622540942">
                              <w:marLeft w:val="0"/>
                              <w:marRight w:val="45"/>
                              <w:marTop w:val="60"/>
                              <w:marBottom w:val="0"/>
                              <w:divBdr>
                                <w:top w:val="single" w:sz="6" w:space="12" w:color="DDDDDD"/>
                                <w:left w:val="single" w:sz="6" w:space="15" w:color="DDDDDD"/>
                                <w:bottom w:val="single" w:sz="6" w:space="8" w:color="DDDDDD"/>
                                <w:right w:val="single" w:sz="6" w:space="23" w:color="DDDDDD"/>
                              </w:divBdr>
                              <w:divsChild>
                                <w:div w:id="1644382532">
                                  <w:marLeft w:val="0"/>
                                  <w:marRight w:val="0"/>
                                  <w:marTop w:val="0"/>
                                  <w:marBottom w:val="0"/>
                                  <w:divBdr>
                                    <w:top w:val="none" w:sz="0" w:space="0" w:color="auto"/>
                                    <w:left w:val="none" w:sz="0" w:space="0" w:color="auto"/>
                                    <w:bottom w:val="none" w:sz="0" w:space="0" w:color="auto"/>
                                    <w:right w:val="none" w:sz="0" w:space="0" w:color="auto"/>
                                  </w:divBdr>
                                  <w:divsChild>
                                    <w:div w:id="1293629767">
                                      <w:marLeft w:val="0"/>
                                      <w:marRight w:val="0"/>
                                      <w:marTop w:val="0"/>
                                      <w:marBottom w:val="0"/>
                                      <w:divBdr>
                                        <w:top w:val="none" w:sz="0" w:space="0" w:color="auto"/>
                                        <w:left w:val="none" w:sz="0" w:space="0" w:color="auto"/>
                                        <w:bottom w:val="none" w:sz="0" w:space="0" w:color="auto"/>
                                        <w:right w:val="none" w:sz="0" w:space="0" w:color="auto"/>
                                      </w:divBdr>
                                      <w:divsChild>
                                        <w:div w:id="7685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350082">
      <w:bodyDiv w:val="1"/>
      <w:marLeft w:val="0"/>
      <w:marRight w:val="0"/>
      <w:marTop w:val="0"/>
      <w:marBottom w:val="0"/>
      <w:divBdr>
        <w:top w:val="none" w:sz="0" w:space="0" w:color="auto"/>
        <w:left w:val="none" w:sz="0" w:space="0" w:color="auto"/>
        <w:bottom w:val="none" w:sz="0" w:space="0" w:color="auto"/>
        <w:right w:val="none" w:sz="0" w:space="0" w:color="auto"/>
      </w:divBdr>
      <w:divsChild>
        <w:div w:id="625893077">
          <w:marLeft w:val="0"/>
          <w:marRight w:val="0"/>
          <w:marTop w:val="225"/>
          <w:marBottom w:val="75"/>
          <w:divBdr>
            <w:top w:val="none" w:sz="0" w:space="0" w:color="auto"/>
            <w:left w:val="none" w:sz="0" w:space="0" w:color="auto"/>
            <w:bottom w:val="none" w:sz="0" w:space="0" w:color="auto"/>
            <w:right w:val="none" w:sz="0" w:space="0" w:color="auto"/>
          </w:divBdr>
        </w:div>
        <w:div w:id="1170102956">
          <w:marLeft w:val="0"/>
          <w:marRight w:val="0"/>
          <w:marTop w:val="225"/>
          <w:marBottom w:val="75"/>
          <w:divBdr>
            <w:top w:val="none" w:sz="0" w:space="0" w:color="auto"/>
            <w:left w:val="none" w:sz="0" w:space="0" w:color="auto"/>
            <w:bottom w:val="none" w:sz="0" w:space="0" w:color="auto"/>
            <w:right w:val="none" w:sz="0" w:space="0" w:color="auto"/>
          </w:divBdr>
        </w:div>
        <w:div w:id="1530996536">
          <w:marLeft w:val="0"/>
          <w:marRight w:val="0"/>
          <w:marTop w:val="225"/>
          <w:marBottom w:val="75"/>
          <w:divBdr>
            <w:top w:val="none" w:sz="0" w:space="0" w:color="auto"/>
            <w:left w:val="none" w:sz="0" w:space="0" w:color="auto"/>
            <w:bottom w:val="none" w:sz="0" w:space="0" w:color="auto"/>
            <w:right w:val="none" w:sz="0" w:space="0" w:color="auto"/>
          </w:divBdr>
        </w:div>
      </w:divsChild>
    </w:div>
    <w:div w:id="466358064">
      <w:bodyDiv w:val="1"/>
      <w:marLeft w:val="0"/>
      <w:marRight w:val="0"/>
      <w:marTop w:val="0"/>
      <w:marBottom w:val="0"/>
      <w:divBdr>
        <w:top w:val="none" w:sz="0" w:space="0" w:color="auto"/>
        <w:left w:val="none" w:sz="0" w:space="0" w:color="auto"/>
        <w:bottom w:val="none" w:sz="0" w:space="0" w:color="auto"/>
        <w:right w:val="none" w:sz="0" w:space="0" w:color="auto"/>
      </w:divBdr>
    </w:div>
    <w:div w:id="574172316">
      <w:bodyDiv w:val="1"/>
      <w:marLeft w:val="0"/>
      <w:marRight w:val="0"/>
      <w:marTop w:val="0"/>
      <w:marBottom w:val="0"/>
      <w:divBdr>
        <w:top w:val="none" w:sz="0" w:space="0" w:color="auto"/>
        <w:left w:val="none" w:sz="0" w:space="0" w:color="auto"/>
        <w:bottom w:val="none" w:sz="0" w:space="0" w:color="auto"/>
        <w:right w:val="none" w:sz="0" w:space="0" w:color="auto"/>
      </w:divBdr>
    </w:div>
    <w:div w:id="589627874">
      <w:bodyDiv w:val="1"/>
      <w:marLeft w:val="0"/>
      <w:marRight w:val="0"/>
      <w:marTop w:val="0"/>
      <w:marBottom w:val="0"/>
      <w:divBdr>
        <w:top w:val="none" w:sz="0" w:space="0" w:color="auto"/>
        <w:left w:val="none" w:sz="0" w:space="0" w:color="auto"/>
        <w:bottom w:val="none" w:sz="0" w:space="0" w:color="auto"/>
        <w:right w:val="none" w:sz="0" w:space="0" w:color="auto"/>
      </w:divBdr>
    </w:div>
    <w:div w:id="612177237">
      <w:bodyDiv w:val="1"/>
      <w:marLeft w:val="0"/>
      <w:marRight w:val="0"/>
      <w:marTop w:val="0"/>
      <w:marBottom w:val="0"/>
      <w:divBdr>
        <w:top w:val="none" w:sz="0" w:space="0" w:color="auto"/>
        <w:left w:val="none" w:sz="0" w:space="0" w:color="auto"/>
        <w:bottom w:val="none" w:sz="0" w:space="0" w:color="auto"/>
        <w:right w:val="none" w:sz="0" w:space="0" w:color="auto"/>
      </w:divBdr>
      <w:divsChild>
        <w:div w:id="33507297">
          <w:marLeft w:val="0"/>
          <w:marRight w:val="0"/>
          <w:marTop w:val="0"/>
          <w:marBottom w:val="0"/>
          <w:divBdr>
            <w:top w:val="none" w:sz="0" w:space="0" w:color="auto"/>
            <w:left w:val="none" w:sz="0" w:space="0" w:color="auto"/>
            <w:bottom w:val="none" w:sz="0" w:space="0" w:color="auto"/>
            <w:right w:val="none" w:sz="0" w:space="0" w:color="auto"/>
          </w:divBdr>
          <w:divsChild>
            <w:div w:id="2124379608">
              <w:marLeft w:val="0"/>
              <w:marRight w:val="0"/>
              <w:marTop w:val="0"/>
              <w:marBottom w:val="0"/>
              <w:divBdr>
                <w:top w:val="none" w:sz="0" w:space="0" w:color="auto"/>
                <w:left w:val="none" w:sz="0" w:space="0" w:color="auto"/>
                <w:bottom w:val="none" w:sz="0" w:space="0" w:color="auto"/>
                <w:right w:val="none" w:sz="0" w:space="0" w:color="auto"/>
              </w:divBdr>
              <w:divsChild>
                <w:div w:id="979841307">
                  <w:marLeft w:val="0"/>
                  <w:marRight w:val="0"/>
                  <w:marTop w:val="0"/>
                  <w:marBottom w:val="0"/>
                  <w:divBdr>
                    <w:top w:val="none" w:sz="0" w:space="0" w:color="auto"/>
                    <w:left w:val="none" w:sz="0" w:space="0" w:color="auto"/>
                    <w:bottom w:val="none" w:sz="0" w:space="0" w:color="auto"/>
                    <w:right w:val="none" w:sz="0" w:space="0" w:color="auto"/>
                  </w:divBdr>
                  <w:divsChild>
                    <w:div w:id="400716986">
                      <w:marLeft w:val="0"/>
                      <w:marRight w:val="0"/>
                      <w:marTop w:val="210"/>
                      <w:marBottom w:val="0"/>
                      <w:divBdr>
                        <w:top w:val="none" w:sz="0" w:space="0" w:color="auto"/>
                        <w:left w:val="none" w:sz="0" w:space="0" w:color="auto"/>
                        <w:bottom w:val="none" w:sz="0" w:space="0" w:color="auto"/>
                        <w:right w:val="none" w:sz="0" w:space="0" w:color="auto"/>
                      </w:divBdr>
                      <w:divsChild>
                        <w:div w:id="242841385">
                          <w:marLeft w:val="0"/>
                          <w:marRight w:val="0"/>
                          <w:marTop w:val="0"/>
                          <w:marBottom w:val="0"/>
                          <w:divBdr>
                            <w:top w:val="none" w:sz="0" w:space="0" w:color="auto"/>
                            <w:left w:val="none" w:sz="0" w:space="0" w:color="auto"/>
                            <w:bottom w:val="none" w:sz="0" w:space="0" w:color="auto"/>
                            <w:right w:val="none" w:sz="0" w:space="0" w:color="auto"/>
                          </w:divBdr>
                          <w:divsChild>
                            <w:div w:id="1358579510">
                              <w:marLeft w:val="0"/>
                              <w:marRight w:val="45"/>
                              <w:marTop w:val="60"/>
                              <w:marBottom w:val="0"/>
                              <w:divBdr>
                                <w:top w:val="single" w:sz="6" w:space="12" w:color="DDDDDD"/>
                                <w:left w:val="single" w:sz="6" w:space="15" w:color="DDDDDD"/>
                                <w:bottom w:val="single" w:sz="6" w:space="8" w:color="DDDDDD"/>
                                <w:right w:val="single" w:sz="6" w:space="23" w:color="DDDDDD"/>
                              </w:divBdr>
                              <w:divsChild>
                                <w:div w:id="1990330064">
                                  <w:marLeft w:val="0"/>
                                  <w:marRight w:val="0"/>
                                  <w:marTop w:val="0"/>
                                  <w:marBottom w:val="0"/>
                                  <w:divBdr>
                                    <w:top w:val="none" w:sz="0" w:space="0" w:color="auto"/>
                                    <w:left w:val="none" w:sz="0" w:space="0" w:color="auto"/>
                                    <w:bottom w:val="none" w:sz="0" w:space="0" w:color="auto"/>
                                    <w:right w:val="none" w:sz="0" w:space="0" w:color="auto"/>
                                  </w:divBdr>
                                  <w:divsChild>
                                    <w:div w:id="1397819005">
                                      <w:marLeft w:val="0"/>
                                      <w:marRight w:val="0"/>
                                      <w:marTop w:val="0"/>
                                      <w:marBottom w:val="0"/>
                                      <w:divBdr>
                                        <w:top w:val="none" w:sz="0" w:space="0" w:color="auto"/>
                                        <w:left w:val="none" w:sz="0" w:space="0" w:color="auto"/>
                                        <w:bottom w:val="none" w:sz="0" w:space="0" w:color="auto"/>
                                        <w:right w:val="none" w:sz="0" w:space="0" w:color="auto"/>
                                      </w:divBdr>
                                      <w:divsChild>
                                        <w:div w:id="36201708">
                                          <w:marLeft w:val="0"/>
                                          <w:marRight w:val="0"/>
                                          <w:marTop w:val="0"/>
                                          <w:marBottom w:val="210"/>
                                          <w:divBdr>
                                            <w:top w:val="none" w:sz="0" w:space="0" w:color="auto"/>
                                            <w:left w:val="none" w:sz="0" w:space="0" w:color="auto"/>
                                            <w:bottom w:val="none" w:sz="0" w:space="0" w:color="auto"/>
                                            <w:right w:val="none" w:sz="0" w:space="0" w:color="auto"/>
                                          </w:divBdr>
                                        </w:div>
                                        <w:div w:id="88355575">
                                          <w:marLeft w:val="0"/>
                                          <w:marRight w:val="0"/>
                                          <w:marTop w:val="0"/>
                                          <w:marBottom w:val="210"/>
                                          <w:divBdr>
                                            <w:top w:val="none" w:sz="0" w:space="0" w:color="auto"/>
                                            <w:left w:val="none" w:sz="0" w:space="0" w:color="auto"/>
                                            <w:bottom w:val="none" w:sz="0" w:space="0" w:color="auto"/>
                                            <w:right w:val="none" w:sz="0" w:space="0" w:color="auto"/>
                                          </w:divBdr>
                                        </w:div>
                                        <w:div w:id="125201914">
                                          <w:marLeft w:val="0"/>
                                          <w:marRight w:val="0"/>
                                          <w:marTop w:val="0"/>
                                          <w:marBottom w:val="210"/>
                                          <w:divBdr>
                                            <w:top w:val="none" w:sz="0" w:space="0" w:color="auto"/>
                                            <w:left w:val="none" w:sz="0" w:space="0" w:color="auto"/>
                                            <w:bottom w:val="none" w:sz="0" w:space="0" w:color="auto"/>
                                            <w:right w:val="none" w:sz="0" w:space="0" w:color="auto"/>
                                          </w:divBdr>
                                        </w:div>
                                        <w:div w:id="531266378">
                                          <w:marLeft w:val="0"/>
                                          <w:marRight w:val="0"/>
                                          <w:marTop w:val="0"/>
                                          <w:marBottom w:val="210"/>
                                          <w:divBdr>
                                            <w:top w:val="none" w:sz="0" w:space="0" w:color="auto"/>
                                            <w:left w:val="none" w:sz="0" w:space="0" w:color="auto"/>
                                            <w:bottom w:val="none" w:sz="0" w:space="0" w:color="auto"/>
                                            <w:right w:val="none" w:sz="0" w:space="0" w:color="auto"/>
                                          </w:divBdr>
                                        </w:div>
                                        <w:div w:id="686715284">
                                          <w:marLeft w:val="0"/>
                                          <w:marRight w:val="0"/>
                                          <w:marTop w:val="0"/>
                                          <w:marBottom w:val="210"/>
                                          <w:divBdr>
                                            <w:top w:val="none" w:sz="0" w:space="0" w:color="auto"/>
                                            <w:left w:val="none" w:sz="0" w:space="0" w:color="auto"/>
                                            <w:bottom w:val="none" w:sz="0" w:space="0" w:color="auto"/>
                                            <w:right w:val="none" w:sz="0" w:space="0" w:color="auto"/>
                                          </w:divBdr>
                                        </w:div>
                                        <w:div w:id="1114864212">
                                          <w:marLeft w:val="0"/>
                                          <w:marRight w:val="0"/>
                                          <w:marTop w:val="0"/>
                                          <w:marBottom w:val="210"/>
                                          <w:divBdr>
                                            <w:top w:val="none" w:sz="0" w:space="0" w:color="auto"/>
                                            <w:left w:val="none" w:sz="0" w:space="0" w:color="auto"/>
                                            <w:bottom w:val="none" w:sz="0" w:space="0" w:color="auto"/>
                                            <w:right w:val="none" w:sz="0" w:space="0" w:color="auto"/>
                                          </w:divBdr>
                                        </w:div>
                                        <w:div w:id="1383212875">
                                          <w:marLeft w:val="0"/>
                                          <w:marRight w:val="0"/>
                                          <w:marTop w:val="0"/>
                                          <w:marBottom w:val="210"/>
                                          <w:divBdr>
                                            <w:top w:val="none" w:sz="0" w:space="0" w:color="auto"/>
                                            <w:left w:val="none" w:sz="0" w:space="0" w:color="auto"/>
                                            <w:bottom w:val="none" w:sz="0" w:space="0" w:color="auto"/>
                                            <w:right w:val="none" w:sz="0" w:space="0" w:color="auto"/>
                                          </w:divBdr>
                                        </w:div>
                                        <w:div w:id="1476140218">
                                          <w:marLeft w:val="0"/>
                                          <w:marRight w:val="0"/>
                                          <w:marTop w:val="0"/>
                                          <w:marBottom w:val="210"/>
                                          <w:divBdr>
                                            <w:top w:val="none" w:sz="0" w:space="0" w:color="auto"/>
                                            <w:left w:val="none" w:sz="0" w:space="0" w:color="auto"/>
                                            <w:bottom w:val="none" w:sz="0" w:space="0" w:color="auto"/>
                                            <w:right w:val="none" w:sz="0" w:space="0" w:color="auto"/>
                                          </w:divBdr>
                                        </w:div>
                                        <w:div w:id="163540343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919616">
      <w:bodyDiv w:val="1"/>
      <w:marLeft w:val="0"/>
      <w:marRight w:val="0"/>
      <w:marTop w:val="0"/>
      <w:marBottom w:val="0"/>
      <w:divBdr>
        <w:top w:val="none" w:sz="0" w:space="0" w:color="auto"/>
        <w:left w:val="none" w:sz="0" w:space="0" w:color="auto"/>
        <w:bottom w:val="none" w:sz="0" w:space="0" w:color="auto"/>
        <w:right w:val="none" w:sz="0" w:space="0" w:color="auto"/>
      </w:divBdr>
    </w:div>
    <w:div w:id="653920312">
      <w:bodyDiv w:val="1"/>
      <w:marLeft w:val="0"/>
      <w:marRight w:val="0"/>
      <w:marTop w:val="0"/>
      <w:marBottom w:val="0"/>
      <w:divBdr>
        <w:top w:val="none" w:sz="0" w:space="0" w:color="auto"/>
        <w:left w:val="none" w:sz="0" w:space="0" w:color="auto"/>
        <w:bottom w:val="none" w:sz="0" w:space="0" w:color="auto"/>
        <w:right w:val="none" w:sz="0" w:space="0" w:color="auto"/>
      </w:divBdr>
      <w:divsChild>
        <w:div w:id="989560662">
          <w:marLeft w:val="0"/>
          <w:marRight w:val="0"/>
          <w:marTop w:val="0"/>
          <w:marBottom w:val="0"/>
          <w:divBdr>
            <w:top w:val="none" w:sz="0" w:space="0" w:color="auto"/>
            <w:left w:val="none" w:sz="0" w:space="0" w:color="auto"/>
            <w:bottom w:val="none" w:sz="0" w:space="0" w:color="auto"/>
            <w:right w:val="none" w:sz="0" w:space="0" w:color="auto"/>
          </w:divBdr>
          <w:divsChild>
            <w:div w:id="104957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799">
      <w:bodyDiv w:val="1"/>
      <w:marLeft w:val="0"/>
      <w:marRight w:val="0"/>
      <w:marTop w:val="0"/>
      <w:marBottom w:val="0"/>
      <w:divBdr>
        <w:top w:val="none" w:sz="0" w:space="0" w:color="auto"/>
        <w:left w:val="none" w:sz="0" w:space="0" w:color="auto"/>
        <w:bottom w:val="none" w:sz="0" w:space="0" w:color="auto"/>
        <w:right w:val="none" w:sz="0" w:space="0" w:color="auto"/>
      </w:divBdr>
    </w:div>
    <w:div w:id="728306952">
      <w:bodyDiv w:val="1"/>
      <w:marLeft w:val="0"/>
      <w:marRight w:val="0"/>
      <w:marTop w:val="0"/>
      <w:marBottom w:val="0"/>
      <w:divBdr>
        <w:top w:val="none" w:sz="0" w:space="0" w:color="auto"/>
        <w:left w:val="none" w:sz="0" w:space="0" w:color="auto"/>
        <w:bottom w:val="none" w:sz="0" w:space="0" w:color="auto"/>
        <w:right w:val="none" w:sz="0" w:space="0" w:color="auto"/>
      </w:divBdr>
    </w:div>
    <w:div w:id="731536563">
      <w:bodyDiv w:val="1"/>
      <w:marLeft w:val="0"/>
      <w:marRight w:val="0"/>
      <w:marTop w:val="0"/>
      <w:marBottom w:val="0"/>
      <w:divBdr>
        <w:top w:val="none" w:sz="0" w:space="0" w:color="auto"/>
        <w:left w:val="none" w:sz="0" w:space="0" w:color="auto"/>
        <w:bottom w:val="none" w:sz="0" w:space="0" w:color="auto"/>
        <w:right w:val="none" w:sz="0" w:space="0" w:color="auto"/>
      </w:divBdr>
    </w:div>
    <w:div w:id="761149185">
      <w:bodyDiv w:val="1"/>
      <w:marLeft w:val="0"/>
      <w:marRight w:val="0"/>
      <w:marTop w:val="0"/>
      <w:marBottom w:val="0"/>
      <w:divBdr>
        <w:top w:val="none" w:sz="0" w:space="0" w:color="auto"/>
        <w:left w:val="none" w:sz="0" w:space="0" w:color="auto"/>
        <w:bottom w:val="none" w:sz="0" w:space="0" w:color="auto"/>
        <w:right w:val="none" w:sz="0" w:space="0" w:color="auto"/>
      </w:divBdr>
      <w:divsChild>
        <w:div w:id="1864246346">
          <w:marLeft w:val="0"/>
          <w:marRight w:val="0"/>
          <w:marTop w:val="0"/>
          <w:marBottom w:val="0"/>
          <w:divBdr>
            <w:top w:val="none" w:sz="0" w:space="0" w:color="auto"/>
            <w:left w:val="none" w:sz="0" w:space="0" w:color="auto"/>
            <w:bottom w:val="none" w:sz="0" w:space="0" w:color="auto"/>
            <w:right w:val="none" w:sz="0" w:space="0" w:color="auto"/>
          </w:divBdr>
          <w:divsChild>
            <w:div w:id="1563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8828">
      <w:bodyDiv w:val="1"/>
      <w:marLeft w:val="0"/>
      <w:marRight w:val="0"/>
      <w:marTop w:val="0"/>
      <w:marBottom w:val="0"/>
      <w:divBdr>
        <w:top w:val="none" w:sz="0" w:space="0" w:color="auto"/>
        <w:left w:val="none" w:sz="0" w:space="0" w:color="auto"/>
        <w:bottom w:val="none" w:sz="0" w:space="0" w:color="auto"/>
        <w:right w:val="none" w:sz="0" w:space="0" w:color="auto"/>
      </w:divBdr>
      <w:divsChild>
        <w:div w:id="611672409">
          <w:marLeft w:val="0"/>
          <w:marRight w:val="0"/>
          <w:marTop w:val="225"/>
          <w:marBottom w:val="75"/>
          <w:divBdr>
            <w:top w:val="none" w:sz="0" w:space="0" w:color="auto"/>
            <w:left w:val="none" w:sz="0" w:space="0" w:color="auto"/>
            <w:bottom w:val="none" w:sz="0" w:space="0" w:color="auto"/>
            <w:right w:val="none" w:sz="0" w:space="0" w:color="auto"/>
          </w:divBdr>
        </w:div>
        <w:div w:id="933825494">
          <w:marLeft w:val="0"/>
          <w:marRight w:val="0"/>
          <w:marTop w:val="225"/>
          <w:marBottom w:val="75"/>
          <w:divBdr>
            <w:top w:val="none" w:sz="0" w:space="0" w:color="auto"/>
            <w:left w:val="none" w:sz="0" w:space="0" w:color="auto"/>
            <w:bottom w:val="none" w:sz="0" w:space="0" w:color="auto"/>
            <w:right w:val="none" w:sz="0" w:space="0" w:color="auto"/>
          </w:divBdr>
        </w:div>
      </w:divsChild>
    </w:div>
    <w:div w:id="828012680">
      <w:bodyDiv w:val="1"/>
      <w:marLeft w:val="0"/>
      <w:marRight w:val="0"/>
      <w:marTop w:val="0"/>
      <w:marBottom w:val="0"/>
      <w:divBdr>
        <w:top w:val="none" w:sz="0" w:space="0" w:color="auto"/>
        <w:left w:val="none" w:sz="0" w:space="0" w:color="auto"/>
        <w:bottom w:val="none" w:sz="0" w:space="0" w:color="auto"/>
        <w:right w:val="none" w:sz="0" w:space="0" w:color="auto"/>
      </w:divBdr>
    </w:div>
    <w:div w:id="891841413">
      <w:bodyDiv w:val="1"/>
      <w:marLeft w:val="0"/>
      <w:marRight w:val="0"/>
      <w:marTop w:val="0"/>
      <w:marBottom w:val="0"/>
      <w:divBdr>
        <w:top w:val="none" w:sz="0" w:space="0" w:color="auto"/>
        <w:left w:val="none" w:sz="0" w:space="0" w:color="auto"/>
        <w:bottom w:val="none" w:sz="0" w:space="0" w:color="auto"/>
        <w:right w:val="none" w:sz="0" w:space="0" w:color="auto"/>
      </w:divBdr>
      <w:divsChild>
        <w:div w:id="67457044">
          <w:marLeft w:val="0"/>
          <w:marRight w:val="0"/>
          <w:marTop w:val="0"/>
          <w:marBottom w:val="0"/>
          <w:divBdr>
            <w:top w:val="none" w:sz="0" w:space="0" w:color="auto"/>
            <w:left w:val="none" w:sz="0" w:space="0" w:color="auto"/>
            <w:bottom w:val="none" w:sz="0" w:space="0" w:color="auto"/>
            <w:right w:val="none" w:sz="0" w:space="0" w:color="auto"/>
          </w:divBdr>
          <w:divsChild>
            <w:div w:id="804784032">
              <w:marLeft w:val="0"/>
              <w:marRight w:val="-4075"/>
              <w:marTop w:val="0"/>
              <w:marBottom w:val="0"/>
              <w:divBdr>
                <w:top w:val="none" w:sz="0" w:space="0" w:color="auto"/>
                <w:left w:val="none" w:sz="0" w:space="0" w:color="auto"/>
                <w:bottom w:val="none" w:sz="0" w:space="0" w:color="auto"/>
                <w:right w:val="none" w:sz="0" w:space="0" w:color="auto"/>
              </w:divBdr>
              <w:divsChild>
                <w:div w:id="2072843316">
                  <w:marLeft w:val="0"/>
                  <w:marRight w:val="4103"/>
                  <w:marTop w:val="0"/>
                  <w:marBottom w:val="0"/>
                  <w:divBdr>
                    <w:top w:val="none" w:sz="0" w:space="0" w:color="auto"/>
                    <w:left w:val="none" w:sz="0" w:space="0" w:color="auto"/>
                    <w:bottom w:val="none" w:sz="0" w:space="0" w:color="auto"/>
                    <w:right w:val="none" w:sz="0" w:space="0" w:color="auto"/>
                  </w:divBdr>
                  <w:divsChild>
                    <w:div w:id="1654942207">
                      <w:marLeft w:val="0"/>
                      <w:marRight w:val="0"/>
                      <w:marTop w:val="0"/>
                      <w:marBottom w:val="163"/>
                      <w:divBdr>
                        <w:top w:val="none" w:sz="0" w:space="0" w:color="auto"/>
                        <w:left w:val="none" w:sz="0" w:space="0" w:color="auto"/>
                        <w:bottom w:val="none" w:sz="0" w:space="0" w:color="auto"/>
                        <w:right w:val="none" w:sz="0" w:space="0" w:color="auto"/>
                      </w:divBdr>
                      <w:divsChild>
                        <w:div w:id="612051453">
                          <w:marLeft w:val="0"/>
                          <w:marRight w:val="0"/>
                          <w:marTop w:val="0"/>
                          <w:marBottom w:val="0"/>
                          <w:divBdr>
                            <w:top w:val="none" w:sz="0" w:space="0" w:color="auto"/>
                            <w:left w:val="single" w:sz="6" w:space="0" w:color="E5ADA7"/>
                            <w:bottom w:val="none" w:sz="0" w:space="0" w:color="auto"/>
                            <w:right w:val="single" w:sz="6" w:space="0" w:color="E5ADA7"/>
                          </w:divBdr>
                          <w:divsChild>
                            <w:div w:id="927007835">
                              <w:marLeft w:val="41"/>
                              <w:marRight w:val="41"/>
                              <w:marTop w:val="0"/>
                              <w:marBottom w:val="0"/>
                              <w:divBdr>
                                <w:top w:val="none" w:sz="0" w:space="0" w:color="auto"/>
                                <w:left w:val="none" w:sz="0" w:space="0" w:color="auto"/>
                                <w:bottom w:val="none" w:sz="0" w:space="0" w:color="auto"/>
                                <w:right w:val="none" w:sz="0" w:space="0" w:color="auto"/>
                              </w:divBdr>
                              <w:divsChild>
                                <w:div w:id="1444298935">
                                  <w:marLeft w:val="0"/>
                                  <w:marRight w:val="0"/>
                                  <w:marTop w:val="0"/>
                                  <w:marBottom w:val="0"/>
                                  <w:divBdr>
                                    <w:top w:val="none" w:sz="0" w:space="0" w:color="auto"/>
                                    <w:left w:val="none" w:sz="0" w:space="0" w:color="auto"/>
                                    <w:bottom w:val="none" w:sz="0" w:space="0" w:color="auto"/>
                                    <w:right w:val="none" w:sz="0" w:space="0" w:color="auto"/>
                                  </w:divBdr>
                                  <w:divsChild>
                                    <w:div w:id="15874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838519">
      <w:bodyDiv w:val="1"/>
      <w:marLeft w:val="0"/>
      <w:marRight w:val="0"/>
      <w:marTop w:val="0"/>
      <w:marBottom w:val="0"/>
      <w:divBdr>
        <w:top w:val="none" w:sz="0" w:space="0" w:color="auto"/>
        <w:left w:val="none" w:sz="0" w:space="0" w:color="auto"/>
        <w:bottom w:val="none" w:sz="0" w:space="0" w:color="auto"/>
        <w:right w:val="none" w:sz="0" w:space="0" w:color="auto"/>
      </w:divBdr>
    </w:div>
    <w:div w:id="958336434">
      <w:bodyDiv w:val="1"/>
      <w:marLeft w:val="0"/>
      <w:marRight w:val="0"/>
      <w:marTop w:val="0"/>
      <w:marBottom w:val="0"/>
      <w:divBdr>
        <w:top w:val="none" w:sz="0" w:space="0" w:color="auto"/>
        <w:left w:val="none" w:sz="0" w:space="0" w:color="auto"/>
        <w:bottom w:val="none" w:sz="0" w:space="0" w:color="auto"/>
        <w:right w:val="none" w:sz="0" w:space="0" w:color="auto"/>
      </w:divBdr>
      <w:divsChild>
        <w:div w:id="1105033339">
          <w:marLeft w:val="0"/>
          <w:marRight w:val="0"/>
          <w:marTop w:val="0"/>
          <w:marBottom w:val="0"/>
          <w:divBdr>
            <w:top w:val="none" w:sz="0" w:space="0" w:color="auto"/>
            <w:left w:val="none" w:sz="0" w:space="0" w:color="auto"/>
            <w:bottom w:val="none" w:sz="0" w:space="0" w:color="auto"/>
            <w:right w:val="none" w:sz="0" w:space="0" w:color="auto"/>
          </w:divBdr>
          <w:divsChild>
            <w:div w:id="1780447696">
              <w:marLeft w:val="0"/>
              <w:marRight w:val="-4075"/>
              <w:marTop w:val="0"/>
              <w:marBottom w:val="0"/>
              <w:divBdr>
                <w:top w:val="none" w:sz="0" w:space="0" w:color="auto"/>
                <w:left w:val="none" w:sz="0" w:space="0" w:color="auto"/>
                <w:bottom w:val="none" w:sz="0" w:space="0" w:color="auto"/>
                <w:right w:val="none" w:sz="0" w:space="0" w:color="auto"/>
              </w:divBdr>
              <w:divsChild>
                <w:div w:id="974221166">
                  <w:marLeft w:val="0"/>
                  <w:marRight w:val="4103"/>
                  <w:marTop w:val="0"/>
                  <w:marBottom w:val="0"/>
                  <w:divBdr>
                    <w:top w:val="none" w:sz="0" w:space="0" w:color="auto"/>
                    <w:left w:val="none" w:sz="0" w:space="0" w:color="auto"/>
                    <w:bottom w:val="none" w:sz="0" w:space="0" w:color="auto"/>
                    <w:right w:val="none" w:sz="0" w:space="0" w:color="auto"/>
                  </w:divBdr>
                  <w:divsChild>
                    <w:div w:id="1123235658">
                      <w:marLeft w:val="0"/>
                      <w:marRight w:val="0"/>
                      <w:marTop w:val="0"/>
                      <w:marBottom w:val="163"/>
                      <w:divBdr>
                        <w:top w:val="none" w:sz="0" w:space="0" w:color="auto"/>
                        <w:left w:val="none" w:sz="0" w:space="0" w:color="auto"/>
                        <w:bottom w:val="none" w:sz="0" w:space="0" w:color="auto"/>
                        <w:right w:val="none" w:sz="0" w:space="0" w:color="auto"/>
                      </w:divBdr>
                      <w:divsChild>
                        <w:div w:id="537399639">
                          <w:marLeft w:val="0"/>
                          <w:marRight w:val="0"/>
                          <w:marTop w:val="0"/>
                          <w:marBottom w:val="0"/>
                          <w:divBdr>
                            <w:top w:val="none" w:sz="0" w:space="0" w:color="auto"/>
                            <w:left w:val="single" w:sz="6" w:space="0" w:color="E5ADA7"/>
                            <w:bottom w:val="none" w:sz="0" w:space="0" w:color="auto"/>
                            <w:right w:val="single" w:sz="6" w:space="0" w:color="E5ADA7"/>
                          </w:divBdr>
                          <w:divsChild>
                            <w:div w:id="1274704454">
                              <w:marLeft w:val="41"/>
                              <w:marRight w:val="41"/>
                              <w:marTop w:val="0"/>
                              <w:marBottom w:val="0"/>
                              <w:divBdr>
                                <w:top w:val="none" w:sz="0" w:space="0" w:color="auto"/>
                                <w:left w:val="none" w:sz="0" w:space="0" w:color="auto"/>
                                <w:bottom w:val="none" w:sz="0" w:space="0" w:color="auto"/>
                                <w:right w:val="none" w:sz="0" w:space="0" w:color="auto"/>
                              </w:divBdr>
                              <w:divsChild>
                                <w:div w:id="2142267711">
                                  <w:marLeft w:val="0"/>
                                  <w:marRight w:val="0"/>
                                  <w:marTop w:val="0"/>
                                  <w:marBottom w:val="0"/>
                                  <w:divBdr>
                                    <w:top w:val="none" w:sz="0" w:space="0" w:color="auto"/>
                                    <w:left w:val="none" w:sz="0" w:space="0" w:color="auto"/>
                                    <w:bottom w:val="none" w:sz="0" w:space="0" w:color="auto"/>
                                    <w:right w:val="none" w:sz="0" w:space="0" w:color="auto"/>
                                  </w:divBdr>
                                  <w:divsChild>
                                    <w:div w:id="6035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333931">
      <w:bodyDiv w:val="1"/>
      <w:marLeft w:val="0"/>
      <w:marRight w:val="0"/>
      <w:marTop w:val="0"/>
      <w:marBottom w:val="0"/>
      <w:divBdr>
        <w:top w:val="none" w:sz="0" w:space="0" w:color="auto"/>
        <w:left w:val="none" w:sz="0" w:space="0" w:color="auto"/>
        <w:bottom w:val="none" w:sz="0" w:space="0" w:color="auto"/>
        <w:right w:val="none" w:sz="0" w:space="0" w:color="auto"/>
      </w:divBdr>
      <w:divsChild>
        <w:div w:id="608004782">
          <w:marLeft w:val="0"/>
          <w:marRight w:val="0"/>
          <w:marTop w:val="225"/>
          <w:marBottom w:val="75"/>
          <w:divBdr>
            <w:top w:val="none" w:sz="0" w:space="0" w:color="auto"/>
            <w:left w:val="none" w:sz="0" w:space="0" w:color="auto"/>
            <w:bottom w:val="none" w:sz="0" w:space="0" w:color="auto"/>
            <w:right w:val="none" w:sz="0" w:space="0" w:color="auto"/>
          </w:divBdr>
        </w:div>
        <w:div w:id="852762828">
          <w:marLeft w:val="0"/>
          <w:marRight w:val="0"/>
          <w:marTop w:val="225"/>
          <w:marBottom w:val="75"/>
          <w:divBdr>
            <w:top w:val="none" w:sz="0" w:space="0" w:color="auto"/>
            <w:left w:val="none" w:sz="0" w:space="0" w:color="auto"/>
            <w:bottom w:val="none" w:sz="0" w:space="0" w:color="auto"/>
            <w:right w:val="none" w:sz="0" w:space="0" w:color="auto"/>
          </w:divBdr>
        </w:div>
      </w:divsChild>
    </w:div>
    <w:div w:id="1068187091">
      <w:bodyDiv w:val="1"/>
      <w:marLeft w:val="0"/>
      <w:marRight w:val="0"/>
      <w:marTop w:val="0"/>
      <w:marBottom w:val="0"/>
      <w:divBdr>
        <w:top w:val="none" w:sz="0" w:space="0" w:color="auto"/>
        <w:left w:val="none" w:sz="0" w:space="0" w:color="auto"/>
        <w:bottom w:val="none" w:sz="0" w:space="0" w:color="auto"/>
        <w:right w:val="none" w:sz="0" w:space="0" w:color="auto"/>
      </w:divBdr>
      <w:divsChild>
        <w:div w:id="44378984">
          <w:marLeft w:val="0"/>
          <w:marRight w:val="0"/>
          <w:marTop w:val="0"/>
          <w:marBottom w:val="0"/>
          <w:divBdr>
            <w:top w:val="none" w:sz="0" w:space="0" w:color="auto"/>
            <w:left w:val="none" w:sz="0" w:space="0" w:color="auto"/>
            <w:bottom w:val="none" w:sz="0" w:space="0" w:color="auto"/>
            <w:right w:val="none" w:sz="0" w:space="0" w:color="auto"/>
          </w:divBdr>
          <w:divsChild>
            <w:div w:id="2136486772">
              <w:marLeft w:val="0"/>
              <w:marRight w:val="0"/>
              <w:marTop w:val="0"/>
              <w:marBottom w:val="0"/>
              <w:divBdr>
                <w:top w:val="none" w:sz="0" w:space="0" w:color="auto"/>
                <w:left w:val="none" w:sz="0" w:space="0" w:color="auto"/>
                <w:bottom w:val="none" w:sz="0" w:space="0" w:color="auto"/>
                <w:right w:val="none" w:sz="0" w:space="0" w:color="auto"/>
              </w:divBdr>
              <w:divsChild>
                <w:div w:id="1554851162">
                  <w:marLeft w:val="0"/>
                  <w:marRight w:val="0"/>
                  <w:marTop w:val="0"/>
                  <w:marBottom w:val="0"/>
                  <w:divBdr>
                    <w:top w:val="none" w:sz="0" w:space="0" w:color="auto"/>
                    <w:left w:val="none" w:sz="0" w:space="0" w:color="auto"/>
                    <w:bottom w:val="none" w:sz="0" w:space="0" w:color="auto"/>
                    <w:right w:val="none" w:sz="0" w:space="0" w:color="auto"/>
                  </w:divBdr>
                  <w:divsChild>
                    <w:div w:id="1160580142">
                      <w:marLeft w:val="0"/>
                      <w:marRight w:val="0"/>
                      <w:marTop w:val="210"/>
                      <w:marBottom w:val="0"/>
                      <w:divBdr>
                        <w:top w:val="none" w:sz="0" w:space="0" w:color="auto"/>
                        <w:left w:val="none" w:sz="0" w:space="0" w:color="auto"/>
                        <w:bottom w:val="none" w:sz="0" w:space="0" w:color="auto"/>
                        <w:right w:val="none" w:sz="0" w:space="0" w:color="auto"/>
                      </w:divBdr>
                      <w:divsChild>
                        <w:div w:id="2063284236">
                          <w:marLeft w:val="0"/>
                          <w:marRight w:val="0"/>
                          <w:marTop w:val="0"/>
                          <w:marBottom w:val="0"/>
                          <w:divBdr>
                            <w:top w:val="none" w:sz="0" w:space="0" w:color="auto"/>
                            <w:left w:val="none" w:sz="0" w:space="0" w:color="auto"/>
                            <w:bottom w:val="none" w:sz="0" w:space="0" w:color="auto"/>
                            <w:right w:val="none" w:sz="0" w:space="0" w:color="auto"/>
                          </w:divBdr>
                          <w:divsChild>
                            <w:div w:id="576482712">
                              <w:marLeft w:val="0"/>
                              <w:marRight w:val="45"/>
                              <w:marTop w:val="60"/>
                              <w:marBottom w:val="0"/>
                              <w:divBdr>
                                <w:top w:val="single" w:sz="6" w:space="12" w:color="DDDDDD"/>
                                <w:left w:val="single" w:sz="6" w:space="15" w:color="DDDDDD"/>
                                <w:bottom w:val="single" w:sz="6" w:space="8" w:color="DDDDDD"/>
                                <w:right w:val="single" w:sz="6" w:space="23" w:color="DDDDDD"/>
                              </w:divBdr>
                              <w:divsChild>
                                <w:div w:id="258031751">
                                  <w:marLeft w:val="0"/>
                                  <w:marRight w:val="0"/>
                                  <w:marTop w:val="0"/>
                                  <w:marBottom w:val="0"/>
                                  <w:divBdr>
                                    <w:top w:val="none" w:sz="0" w:space="0" w:color="auto"/>
                                    <w:left w:val="none" w:sz="0" w:space="0" w:color="auto"/>
                                    <w:bottom w:val="none" w:sz="0" w:space="0" w:color="auto"/>
                                    <w:right w:val="none" w:sz="0" w:space="0" w:color="auto"/>
                                  </w:divBdr>
                                  <w:divsChild>
                                    <w:div w:id="1414621235">
                                      <w:marLeft w:val="0"/>
                                      <w:marRight w:val="0"/>
                                      <w:marTop w:val="0"/>
                                      <w:marBottom w:val="0"/>
                                      <w:divBdr>
                                        <w:top w:val="none" w:sz="0" w:space="0" w:color="auto"/>
                                        <w:left w:val="none" w:sz="0" w:space="0" w:color="auto"/>
                                        <w:bottom w:val="none" w:sz="0" w:space="0" w:color="auto"/>
                                        <w:right w:val="none" w:sz="0" w:space="0" w:color="auto"/>
                                      </w:divBdr>
                                      <w:divsChild>
                                        <w:div w:id="70391180">
                                          <w:marLeft w:val="0"/>
                                          <w:marRight w:val="0"/>
                                          <w:marTop w:val="0"/>
                                          <w:marBottom w:val="0"/>
                                          <w:divBdr>
                                            <w:top w:val="none" w:sz="0" w:space="0" w:color="auto"/>
                                            <w:left w:val="none" w:sz="0" w:space="0" w:color="auto"/>
                                            <w:bottom w:val="none" w:sz="0" w:space="0" w:color="auto"/>
                                            <w:right w:val="none" w:sz="0" w:space="0" w:color="auto"/>
                                          </w:divBdr>
                                        </w:div>
                                        <w:div w:id="144904798">
                                          <w:marLeft w:val="0"/>
                                          <w:marRight w:val="0"/>
                                          <w:marTop w:val="0"/>
                                          <w:marBottom w:val="0"/>
                                          <w:divBdr>
                                            <w:top w:val="none" w:sz="0" w:space="0" w:color="auto"/>
                                            <w:left w:val="none" w:sz="0" w:space="0" w:color="auto"/>
                                            <w:bottom w:val="none" w:sz="0" w:space="0" w:color="auto"/>
                                            <w:right w:val="none" w:sz="0" w:space="0" w:color="auto"/>
                                          </w:divBdr>
                                        </w:div>
                                        <w:div w:id="519589212">
                                          <w:marLeft w:val="0"/>
                                          <w:marRight w:val="0"/>
                                          <w:marTop w:val="0"/>
                                          <w:marBottom w:val="0"/>
                                          <w:divBdr>
                                            <w:top w:val="none" w:sz="0" w:space="0" w:color="auto"/>
                                            <w:left w:val="none" w:sz="0" w:space="0" w:color="auto"/>
                                            <w:bottom w:val="none" w:sz="0" w:space="0" w:color="auto"/>
                                            <w:right w:val="none" w:sz="0" w:space="0" w:color="auto"/>
                                          </w:divBdr>
                                        </w:div>
                                        <w:div w:id="547885890">
                                          <w:marLeft w:val="0"/>
                                          <w:marRight w:val="0"/>
                                          <w:marTop w:val="0"/>
                                          <w:marBottom w:val="0"/>
                                          <w:divBdr>
                                            <w:top w:val="none" w:sz="0" w:space="0" w:color="auto"/>
                                            <w:left w:val="none" w:sz="0" w:space="0" w:color="auto"/>
                                            <w:bottom w:val="none" w:sz="0" w:space="0" w:color="auto"/>
                                            <w:right w:val="none" w:sz="0" w:space="0" w:color="auto"/>
                                          </w:divBdr>
                                        </w:div>
                                        <w:div w:id="606231808">
                                          <w:marLeft w:val="0"/>
                                          <w:marRight w:val="0"/>
                                          <w:marTop w:val="0"/>
                                          <w:marBottom w:val="0"/>
                                          <w:divBdr>
                                            <w:top w:val="none" w:sz="0" w:space="0" w:color="auto"/>
                                            <w:left w:val="none" w:sz="0" w:space="0" w:color="auto"/>
                                            <w:bottom w:val="none" w:sz="0" w:space="0" w:color="auto"/>
                                            <w:right w:val="none" w:sz="0" w:space="0" w:color="auto"/>
                                          </w:divBdr>
                                        </w:div>
                                        <w:div w:id="657418023">
                                          <w:marLeft w:val="0"/>
                                          <w:marRight w:val="0"/>
                                          <w:marTop w:val="0"/>
                                          <w:marBottom w:val="0"/>
                                          <w:divBdr>
                                            <w:top w:val="none" w:sz="0" w:space="0" w:color="auto"/>
                                            <w:left w:val="none" w:sz="0" w:space="0" w:color="auto"/>
                                            <w:bottom w:val="none" w:sz="0" w:space="0" w:color="auto"/>
                                            <w:right w:val="none" w:sz="0" w:space="0" w:color="auto"/>
                                          </w:divBdr>
                                        </w:div>
                                        <w:div w:id="1094663940">
                                          <w:marLeft w:val="0"/>
                                          <w:marRight w:val="0"/>
                                          <w:marTop w:val="0"/>
                                          <w:marBottom w:val="0"/>
                                          <w:divBdr>
                                            <w:top w:val="none" w:sz="0" w:space="0" w:color="auto"/>
                                            <w:left w:val="none" w:sz="0" w:space="0" w:color="auto"/>
                                            <w:bottom w:val="none" w:sz="0" w:space="0" w:color="auto"/>
                                            <w:right w:val="none" w:sz="0" w:space="0" w:color="auto"/>
                                          </w:divBdr>
                                        </w:div>
                                        <w:div w:id="1261642849">
                                          <w:marLeft w:val="0"/>
                                          <w:marRight w:val="0"/>
                                          <w:marTop w:val="0"/>
                                          <w:marBottom w:val="0"/>
                                          <w:divBdr>
                                            <w:top w:val="none" w:sz="0" w:space="0" w:color="auto"/>
                                            <w:left w:val="none" w:sz="0" w:space="0" w:color="auto"/>
                                            <w:bottom w:val="none" w:sz="0" w:space="0" w:color="auto"/>
                                            <w:right w:val="none" w:sz="0" w:space="0" w:color="auto"/>
                                          </w:divBdr>
                                        </w:div>
                                        <w:div w:id="1615476850">
                                          <w:marLeft w:val="0"/>
                                          <w:marRight w:val="0"/>
                                          <w:marTop w:val="0"/>
                                          <w:marBottom w:val="0"/>
                                          <w:divBdr>
                                            <w:top w:val="none" w:sz="0" w:space="0" w:color="auto"/>
                                            <w:left w:val="none" w:sz="0" w:space="0" w:color="auto"/>
                                            <w:bottom w:val="none" w:sz="0" w:space="0" w:color="auto"/>
                                            <w:right w:val="none" w:sz="0" w:space="0" w:color="auto"/>
                                          </w:divBdr>
                                        </w:div>
                                        <w:div w:id="1615670042">
                                          <w:marLeft w:val="0"/>
                                          <w:marRight w:val="0"/>
                                          <w:marTop w:val="0"/>
                                          <w:marBottom w:val="0"/>
                                          <w:divBdr>
                                            <w:top w:val="none" w:sz="0" w:space="0" w:color="auto"/>
                                            <w:left w:val="none" w:sz="0" w:space="0" w:color="auto"/>
                                            <w:bottom w:val="none" w:sz="0" w:space="0" w:color="auto"/>
                                            <w:right w:val="none" w:sz="0" w:space="0" w:color="auto"/>
                                          </w:divBdr>
                                        </w:div>
                                        <w:div w:id="17395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927132">
      <w:bodyDiv w:val="1"/>
      <w:marLeft w:val="0"/>
      <w:marRight w:val="0"/>
      <w:marTop w:val="0"/>
      <w:marBottom w:val="0"/>
      <w:divBdr>
        <w:top w:val="none" w:sz="0" w:space="0" w:color="auto"/>
        <w:left w:val="none" w:sz="0" w:space="0" w:color="auto"/>
        <w:bottom w:val="none" w:sz="0" w:space="0" w:color="auto"/>
        <w:right w:val="none" w:sz="0" w:space="0" w:color="auto"/>
      </w:divBdr>
    </w:div>
    <w:div w:id="1096364066">
      <w:bodyDiv w:val="1"/>
      <w:marLeft w:val="0"/>
      <w:marRight w:val="0"/>
      <w:marTop w:val="0"/>
      <w:marBottom w:val="0"/>
      <w:divBdr>
        <w:top w:val="none" w:sz="0" w:space="0" w:color="auto"/>
        <w:left w:val="none" w:sz="0" w:space="0" w:color="auto"/>
        <w:bottom w:val="none" w:sz="0" w:space="0" w:color="auto"/>
        <w:right w:val="none" w:sz="0" w:space="0" w:color="auto"/>
      </w:divBdr>
    </w:div>
    <w:div w:id="1173951561">
      <w:bodyDiv w:val="1"/>
      <w:marLeft w:val="0"/>
      <w:marRight w:val="0"/>
      <w:marTop w:val="0"/>
      <w:marBottom w:val="0"/>
      <w:divBdr>
        <w:top w:val="none" w:sz="0" w:space="0" w:color="auto"/>
        <w:left w:val="none" w:sz="0" w:space="0" w:color="auto"/>
        <w:bottom w:val="none" w:sz="0" w:space="0" w:color="auto"/>
        <w:right w:val="none" w:sz="0" w:space="0" w:color="auto"/>
      </w:divBdr>
      <w:divsChild>
        <w:div w:id="558903748">
          <w:marLeft w:val="0"/>
          <w:marRight w:val="0"/>
          <w:marTop w:val="0"/>
          <w:marBottom w:val="0"/>
          <w:divBdr>
            <w:top w:val="none" w:sz="0" w:space="0" w:color="auto"/>
            <w:left w:val="none" w:sz="0" w:space="0" w:color="auto"/>
            <w:bottom w:val="none" w:sz="0" w:space="0" w:color="auto"/>
            <w:right w:val="none" w:sz="0" w:space="0" w:color="auto"/>
          </w:divBdr>
          <w:divsChild>
            <w:div w:id="746849288">
              <w:marLeft w:val="0"/>
              <w:marRight w:val="0"/>
              <w:marTop w:val="0"/>
              <w:marBottom w:val="0"/>
              <w:divBdr>
                <w:top w:val="none" w:sz="0" w:space="0" w:color="auto"/>
                <w:left w:val="none" w:sz="0" w:space="0" w:color="auto"/>
                <w:bottom w:val="none" w:sz="0" w:space="0" w:color="auto"/>
                <w:right w:val="none" w:sz="0" w:space="0" w:color="auto"/>
              </w:divBdr>
              <w:divsChild>
                <w:div w:id="1381784146">
                  <w:marLeft w:val="0"/>
                  <w:marRight w:val="0"/>
                  <w:marTop w:val="0"/>
                  <w:marBottom w:val="0"/>
                  <w:divBdr>
                    <w:top w:val="none" w:sz="0" w:space="0" w:color="auto"/>
                    <w:left w:val="none" w:sz="0" w:space="0" w:color="auto"/>
                    <w:bottom w:val="none" w:sz="0" w:space="0" w:color="auto"/>
                    <w:right w:val="none" w:sz="0" w:space="0" w:color="auto"/>
                  </w:divBdr>
                  <w:divsChild>
                    <w:div w:id="959453455">
                      <w:marLeft w:val="0"/>
                      <w:marRight w:val="0"/>
                      <w:marTop w:val="210"/>
                      <w:marBottom w:val="0"/>
                      <w:divBdr>
                        <w:top w:val="none" w:sz="0" w:space="0" w:color="auto"/>
                        <w:left w:val="none" w:sz="0" w:space="0" w:color="auto"/>
                        <w:bottom w:val="none" w:sz="0" w:space="0" w:color="auto"/>
                        <w:right w:val="none" w:sz="0" w:space="0" w:color="auto"/>
                      </w:divBdr>
                      <w:divsChild>
                        <w:div w:id="1916164480">
                          <w:marLeft w:val="0"/>
                          <w:marRight w:val="0"/>
                          <w:marTop w:val="0"/>
                          <w:marBottom w:val="0"/>
                          <w:divBdr>
                            <w:top w:val="none" w:sz="0" w:space="0" w:color="auto"/>
                            <w:left w:val="none" w:sz="0" w:space="0" w:color="auto"/>
                            <w:bottom w:val="none" w:sz="0" w:space="0" w:color="auto"/>
                            <w:right w:val="none" w:sz="0" w:space="0" w:color="auto"/>
                          </w:divBdr>
                          <w:divsChild>
                            <w:div w:id="573781596">
                              <w:marLeft w:val="0"/>
                              <w:marRight w:val="45"/>
                              <w:marTop w:val="60"/>
                              <w:marBottom w:val="0"/>
                              <w:divBdr>
                                <w:top w:val="single" w:sz="6" w:space="12" w:color="DDDDDD"/>
                                <w:left w:val="single" w:sz="6" w:space="15" w:color="DDDDDD"/>
                                <w:bottom w:val="single" w:sz="6" w:space="8" w:color="DDDDDD"/>
                                <w:right w:val="single" w:sz="6" w:space="23" w:color="DDDDDD"/>
                              </w:divBdr>
                              <w:divsChild>
                                <w:div w:id="707724166">
                                  <w:marLeft w:val="0"/>
                                  <w:marRight w:val="0"/>
                                  <w:marTop w:val="0"/>
                                  <w:marBottom w:val="0"/>
                                  <w:divBdr>
                                    <w:top w:val="none" w:sz="0" w:space="0" w:color="auto"/>
                                    <w:left w:val="none" w:sz="0" w:space="0" w:color="auto"/>
                                    <w:bottom w:val="none" w:sz="0" w:space="0" w:color="auto"/>
                                    <w:right w:val="none" w:sz="0" w:space="0" w:color="auto"/>
                                  </w:divBdr>
                                  <w:divsChild>
                                    <w:div w:id="272371254">
                                      <w:marLeft w:val="0"/>
                                      <w:marRight w:val="0"/>
                                      <w:marTop w:val="0"/>
                                      <w:marBottom w:val="0"/>
                                      <w:divBdr>
                                        <w:top w:val="none" w:sz="0" w:space="0" w:color="auto"/>
                                        <w:left w:val="none" w:sz="0" w:space="0" w:color="auto"/>
                                        <w:bottom w:val="none" w:sz="0" w:space="0" w:color="auto"/>
                                        <w:right w:val="none" w:sz="0" w:space="0" w:color="auto"/>
                                      </w:divBdr>
                                      <w:divsChild>
                                        <w:div w:id="30038519">
                                          <w:marLeft w:val="0"/>
                                          <w:marRight w:val="0"/>
                                          <w:marTop w:val="0"/>
                                          <w:marBottom w:val="0"/>
                                          <w:divBdr>
                                            <w:top w:val="none" w:sz="0" w:space="0" w:color="auto"/>
                                            <w:left w:val="none" w:sz="0" w:space="0" w:color="auto"/>
                                            <w:bottom w:val="none" w:sz="0" w:space="0" w:color="auto"/>
                                            <w:right w:val="none" w:sz="0" w:space="0" w:color="auto"/>
                                          </w:divBdr>
                                        </w:div>
                                        <w:div w:id="1927108474">
                                          <w:marLeft w:val="0"/>
                                          <w:marRight w:val="0"/>
                                          <w:marTop w:val="0"/>
                                          <w:marBottom w:val="0"/>
                                          <w:divBdr>
                                            <w:top w:val="none" w:sz="0" w:space="0" w:color="auto"/>
                                            <w:left w:val="none" w:sz="0" w:space="0" w:color="auto"/>
                                            <w:bottom w:val="none" w:sz="0" w:space="0" w:color="auto"/>
                                            <w:right w:val="none" w:sz="0" w:space="0" w:color="auto"/>
                                          </w:divBdr>
                                        </w:div>
                                        <w:div w:id="19977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343115">
      <w:bodyDiv w:val="1"/>
      <w:marLeft w:val="0"/>
      <w:marRight w:val="0"/>
      <w:marTop w:val="0"/>
      <w:marBottom w:val="0"/>
      <w:divBdr>
        <w:top w:val="none" w:sz="0" w:space="0" w:color="auto"/>
        <w:left w:val="none" w:sz="0" w:space="0" w:color="auto"/>
        <w:bottom w:val="none" w:sz="0" w:space="0" w:color="auto"/>
        <w:right w:val="none" w:sz="0" w:space="0" w:color="auto"/>
      </w:divBdr>
    </w:div>
    <w:div w:id="1270549493">
      <w:bodyDiv w:val="1"/>
      <w:marLeft w:val="0"/>
      <w:marRight w:val="0"/>
      <w:marTop w:val="0"/>
      <w:marBottom w:val="0"/>
      <w:divBdr>
        <w:top w:val="none" w:sz="0" w:space="0" w:color="auto"/>
        <w:left w:val="none" w:sz="0" w:space="0" w:color="auto"/>
        <w:bottom w:val="none" w:sz="0" w:space="0" w:color="auto"/>
        <w:right w:val="none" w:sz="0" w:space="0" w:color="auto"/>
      </w:divBdr>
    </w:div>
    <w:div w:id="1275554428">
      <w:bodyDiv w:val="1"/>
      <w:marLeft w:val="0"/>
      <w:marRight w:val="0"/>
      <w:marTop w:val="0"/>
      <w:marBottom w:val="0"/>
      <w:divBdr>
        <w:top w:val="none" w:sz="0" w:space="0" w:color="auto"/>
        <w:left w:val="none" w:sz="0" w:space="0" w:color="auto"/>
        <w:bottom w:val="none" w:sz="0" w:space="0" w:color="auto"/>
        <w:right w:val="none" w:sz="0" w:space="0" w:color="auto"/>
      </w:divBdr>
      <w:divsChild>
        <w:div w:id="2147165499">
          <w:marLeft w:val="0"/>
          <w:marRight w:val="0"/>
          <w:marTop w:val="0"/>
          <w:marBottom w:val="0"/>
          <w:divBdr>
            <w:top w:val="none" w:sz="0" w:space="0" w:color="auto"/>
            <w:left w:val="none" w:sz="0" w:space="0" w:color="auto"/>
            <w:bottom w:val="none" w:sz="0" w:space="0" w:color="auto"/>
            <w:right w:val="none" w:sz="0" w:space="0" w:color="auto"/>
          </w:divBdr>
          <w:divsChild>
            <w:div w:id="812789580">
              <w:marLeft w:val="0"/>
              <w:marRight w:val="0"/>
              <w:marTop w:val="0"/>
              <w:marBottom w:val="0"/>
              <w:divBdr>
                <w:top w:val="none" w:sz="0" w:space="0" w:color="auto"/>
                <w:left w:val="none" w:sz="0" w:space="0" w:color="auto"/>
                <w:bottom w:val="none" w:sz="0" w:space="0" w:color="auto"/>
                <w:right w:val="none" w:sz="0" w:space="0" w:color="auto"/>
              </w:divBdr>
              <w:divsChild>
                <w:div w:id="37634484">
                  <w:marLeft w:val="0"/>
                  <w:marRight w:val="0"/>
                  <w:marTop w:val="0"/>
                  <w:marBottom w:val="0"/>
                  <w:divBdr>
                    <w:top w:val="none" w:sz="0" w:space="0" w:color="auto"/>
                    <w:left w:val="none" w:sz="0" w:space="0" w:color="auto"/>
                    <w:bottom w:val="none" w:sz="0" w:space="0" w:color="auto"/>
                    <w:right w:val="none" w:sz="0" w:space="0" w:color="auto"/>
                  </w:divBdr>
                  <w:divsChild>
                    <w:div w:id="2102557191">
                      <w:marLeft w:val="0"/>
                      <w:marRight w:val="0"/>
                      <w:marTop w:val="210"/>
                      <w:marBottom w:val="0"/>
                      <w:divBdr>
                        <w:top w:val="none" w:sz="0" w:space="0" w:color="auto"/>
                        <w:left w:val="none" w:sz="0" w:space="0" w:color="auto"/>
                        <w:bottom w:val="none" w:sz="0" w:space="0" w:color="auto"/>
                        <w:right w:val="none" w:sz="0" w:space="0" w:color="auto"/>
                      </w:divBdr>
                      <w:divsChild>
                        <w:div w:id="1942834355">
                          <w:marLeft w:val="0"/>
                          <w:marRight w:val="0"/>
                          <w:marTop w:val="0"/>
                          <w:marBottom w:val="0"/>
                          <w:divBdr>
                            <w:top w:val="none" w:sz="0" w:space="0" w:color="auto"/>
                            <w:left w:val="none" w:sz="0" w:space="0" w:color="auto"/>
                            <w:bottom w:val="none" w:sz="0" w:space="0" w:color="auto"/>
                            <w:right w:val="none" w:sz="0" w:space="0" w:color="auto"/>
                          </w:divBdr>
                          <w:divsChild>
                            <w:div w:id="85275304">
                              <w:marLeft w:val="0"/>
                              <w:marRight w:val="45"/>
                              <w:marTop w:val="60"/>
                              <w:marBottom w:val="0"/>
                              <w:divBdr>
                                <w:top w:val="single" w:sz="6" w:space="12" w:color="DDDDDD"/>
                                <w:left w:val="single" w:sz="6" w:space="15" w:color="DDDDDD"/>
                                <w:bottom w:val="single" w:sz="6" w:space="8" w:color="DDDDDD"/>
                                <w:right w:val="single" w:sz="6" w:space="23" w:color="DDDDDD"/>
                              </w:divBdr>
                              <w:divsChild>
                                <w:div w:id="1261452342">
                                  <w:marLeft w:val="0"/>
                                  <w:marRight w:val="0"/>
                                  <w:marTop w:val="0"/>
                                  <w:marBottom w:val="0"/>
                                  <w:divBdr>
                                    <w:top w:val="none" w:sz="0" w:space="0" w:color="auto"/>
                                    <w:left w:val="none" w:sz="0" w:space="0" w:color="auto"/>
                                    <w:bottom w:val="none" w:sz="0" w:space="0" w:color="auto"/>
                                    <w:right w:val="none" w:sz="0" w:space="0" w:color="auto"/>
                                  </w:divBdr>
                                  <w:divsChild>
                                    <w:div w:id="560022508">
                                      <w:marLeft w:val="0"/>
                                      <w:marRight w:val="0"/>
                                      <w:marTop w:val="0"/>
                                      <w:marBottom w:val="0"/>
                                      <w:divBdr>
                                        <w:top w:val="none" w:sz="0" w:space="0" w:color="auto"/>
                                        <w:left w:val="none" w:sz="0" w:space="0" w:color="auto"/>
                                        <w:bottom w:val="none" w:sz="0" w:space="0" w:color="auto"/>
                                        <w:right w:val="none" w:sz="0" w:space="0" w:color="auto"/>
                                      </w:divBdr>
                                      <w:divsChild>
                                        <w:div w:id="552274217">
                                          <w:marLeft w:val="0"/>
                                          <w:marRight w:val="0"/>
                                          <w:marTop w:val="0"/>
                                          <w:marBottom w:val="0"/>
                                          <w:divBdr>
                                            <w:top w:val="none" w:sz="0" w:space="0" w:color="auto"/>
                                            <w:left w:val="none" w:sz="0" w:space="0" w:color="auto"/>
                                            <w:bottom w:val="none" w:sz="0" w:space="0" w:color="auto"/>
                                            <w:right w:val="none" w:sz="0" w:space="0" w:color="auto"/>
                                          </w:divBdr>
                                        </w:div>
                                        <w:div w:id="678311187">
                                          <w:marLeft w:val="0"/>
                                          <w:marRight w:val="0"/>
                                          <w:marTop w:val="0"/>
                                          <w:marBottom w:val="0"/>
                                          <w:divBdr>
                                            <w:top w:val="none" w:sz="0" w:space="0" w:color="auto"/>
                                            <w:left w:val="none" w:sz="0" w:space="0" w:color="auto"/>
                                            <w:bottom w:val="none" w:sz="0" w:space="0" w:color="auto"/>
                                            <w:right w:val="none" w:sz="0" w:space="0" w:color="auto"/>
                                          </w:divBdr>
                                        </w:div>
                                        <w:div w:id="18088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288462">
      <w:bodyDiv w:val="1"/>
      <w:marLeft w:val="0"/>
      <w:marRight w:val="0"/>
      <w:marTop w:val="0"/>
      <w:marBottom w:val="0"/>
      <w:divBdr>
        <w:top w:val="none" w:sz="0" w:space="0" w:color="auto"/>
        <w:left w:val="none" w:sz="0" w:space="0" w:color="auto"/>
        <w:bottom w:val="none" w:sz="0" w:space="0" w:color="auto"/>
        <w:right w:val="none" w:sz="0" w:space="0" w:color="auto"/>
      </w:divBdr>
    </w:div>
    <w:div w:id="1468812919">
      <w:bodyDiv w:val="1"/>
      <w:marLeft w:val="0"/>
      <w:marRight w:val="0"/>
      <w:marTop w:val="0"/>
      <w:marBottom w:val="0"/>
      <w:divBdr>
        <w:top w:val="none" w:sz="0" w:space="0" w:color="auto"/>
        <w:left w:val="none" w:sz="0" w:space="0" w:color="auto"/>
        <w:bottom w:val="none" w:sz="0" w:space="0" w:color="auto"/>
        <w:right w:val="none" w:sz="0" w:space="0" w:color="auto"/>
      </w:divBdr>
    </w:div>
    <w:div w:id="1520850623">
      <w:bodyDiv w:val="1"/>
      <w:marLeft w:val="0"/>
      <w:marRight w:val="0"/>
      <w:marTop w:val="0"/>
      <w:marBottom w:val="0"/>
      <w:divBdr>
        <w:top w:val="none" w:sz="0" w:space="0" w:color="auto"/>
        <w:left w:val="none" w:sz="0" w:space="0" w:color="auto"/>
        <w:bottom w:val="none" w:sz="0" w:space="0" w:color="auto"/>
        <w:right w:val="none" w:sz="0" w:space="0" w:color="auto"/>
      </w:divBdr>
      <w:divsChild>
        <w:div w:id="952007994">
          <w:marLeft w:val="0"/>
          <w:marRight w:val="0"/>
          <w:marTop w:val="225"/>
          <w:marBottom w:val="75"/>
          <w:divBdr>
            <w:top w:val="none" w:sz="0" w:space="0" w:color="auto"/>
            <w:left w:val="none" w:sz="0" w:space="0" w:color="auto"/>
            <w:bottom w:val="none" w:sz="0" w:space="0" w:color="auto"/>
            <w:right w:val="none" w:sz="0" w:space="0" w:color="auto"/>
          </w:divBdr>
        </w:div>
        <w:div w:id="1069424458">
          <w:marLeft w:val="0"/>
          <w:marRight w:val="0"/>
          <w:marTop w:val="225"/>
          <w:marBottom w:val="75"/>
          <w:divBdr>
            <w:top w:val="none" w:sz="0" w:space="0" w:color="auto"/>
            <w:left w:val="none" w:sz="0" w:space="0" w:color="auto"/>
            <w:bottom w:val="none" w:sz="0" w:space="0" w:color="auto"/>
            <w:right w:val="none" w:sz="0" w:space="0" w:color="auto"/>
          </w:divBdr>
        </w:div>
        <w:div w:id="1754162691">
          <w:marLeft w:val="0"/>
          <w:marRight w:val="0"/>
          <w:marTop w:val="225"/>
          <w:marBottom w:val="75"/>
          <w:divBdr>
            <w:top w:val="none" w:sz="0" w:space="0" w:color="auto"/>
            <w:left w:val="none" w:sz="0" w:space="0" w:color="auto"/>
            <w:bottom w:val="none" w:sz="0" w:space="0" w:color="auto"/>
            <w:right w:val="none" w:sz="0" w:space="0" w:color="auto"/>
          </w:divBdr>
        </w:div>
      </w:divsChild>
    </w:div>
    <w:div w:id="1556428125">
      <w:bodyDiv w:val="1"/>
      <w:marLeft w:val="0"/>
      <w:marRight w:val="0"/>
      <w:marTop w:val="0"/>
      <w:marBottom w:val="0"/>
      <w:divBdr>
        <w:top w:val="none" w:sz="0" w:space="0" w:color="auto"/>
        <w:left w:val="none" w:sz="0" w:space="0" w:color="auto"/>
        <w:bottom w:val="none" w:sz="0" w:space="0" w:color="auto"/>
        <w:right w:val="none" w:sz="0" w:space="0" w:color="auto"/>
      </w:divBdr>
    </w:div>
    <w:div w:id="1563298033">
      <w:bodyDiv w:val="1"/>
      <w:marLeft w:val="0"/>
      <w:marRight w:val="0"/>
      <w:marTop w:val="0"/>
      <w:marBottom w:val="0"/>
      <w:divBdr>
        <w:top w:val="none" w:sz="0" w:space="0" w:color="auto"/>
        <w:left w:val="none" w:sz="0" w:space="0" w:color="auto"/>
        <w:bottom w:val="none" w:sz="0" w:space="0" w:color="auto"/>
        <w:right w:val="none" w:sz="0" w:space="0" w:color="auto"/>
      </w:divBdr>
    </w:div>
    <w:div w:id="1585726699">
      <w:bodyDiv w:val="1"/>
      <w:marLeft w:val="0"/>
      <w:marRight w:val="0"/>
      <w:marTop w:val="0"/>
      <w:marBottom w:val="0"/>
      <w:divBdr>
        <w:top w:val="none" w:sz="0" w:space="0" w:color="auto"/>
        <w:left w:val="none" w:sz="0" w:space="0" w:color="auto"/>
        <w:bottom w:val="none" w:sz="0" w:space="0" w:color="auto"/>
        <w:right w:val="none" w:sz="0" w:space="0" w:color="auto"/>
      </w:divBdr>
    </w:div>
    <w:div w:id="1599145058">
      <w:bodyDiv w:val="1"/>
      <w:marLeft w:val="0"/>
      <w:marRight w:val="0"/>
      <w:marTop w:val="0"/>
      <w:marBottom w:val="0"/>
      <w:divBdr>
        <w:top w:val="none" w:sz="0" w:space="0" w:color="auto"/>
        <w:left w:val="none" w:sz="0" w:space="0" w:color="auto"/>
        <w:bottom w:val="none" w:sz="0" w:space="0" w:color="auto"/>
        <w:right w:val="none" w:sz="0" w:space="0" w:color="auto"/>
      </w:divBdr>
      <w:divsChild>
        <w:div w:id="111949173">
          <w:marLeft w:val="0"/>
          <w:marRight w:val="0"/>
          <w:marTop w:val="225"/>
          <w:marBottom w:val="75"/>
          <w:divBdr>
            <w:top w:val="none" w:sz="0" w:space="0" w:color="auto"/>
            <w:left w:val="none" w:sz="0" w:space="0" w:color="auto"/>
            <w:bottom w:val="none" w:sz="0" w:space="0" w:color="auto"/>
            <w:right w:val="none" w:sz="0" w:space="0" w:color="auto"/>
          </w:divBdr>
        </w:div>
        <w:div w:id="163202770">
          <w:marLeft w:val="0"/>
          <w:marRight w:val="0"/>
          <w:marTop w:val="225"/>
          <w:marBottom w:val="75"/>
          <w:divBdr>
            <w:top w:val="none" w:sz="0" w:space="0" w:color="auto"/>
            <w:left w:val="none" w:sz="0" w:space="0" w:color="auto"/>
            <w:bottom w:val="none" w:sz="0" w:space="0" w:color="auto"/>
            <w:right w:val="none" w:sz="0" w:space="0" w:color="auto"/>
          </w:divBdr>
        </w:div>
        <w:div w:id="531267367">
          <w:marLeft w:val="0"/>
          <w:marRight w:val="0"/>
          <w:marTop w:val="225"/>
          <w:marBottom w:val="75"/>
          <w:divBdr>
            <w:top w:val="none" w:sz="0" w:space="0" w:color="auto"/>
            <w:left w:val="none" w:sz="0" w:space="0" w:color="auto"/>
            <w:bottom w:val="none" w:sz="0" w:space="0" w:color="auto"/>
            <w:right w:val="none" w:sz="0" w:space="0" w:color="auto"/>
          </w:divBdr>
        </w:div>
        <w:div w:id="576481654">
          <w:marLeft w:val="0"/>
          <w:marRight w:val="0"/>
          <w:marTop w:val="225"/>
          <w:marBottom w:val="75"/>
          <w:divBdr>
            <w:top w:val="none" w:sz="0" w:space="0" w:color="auto"/>
            <w:left w:val="none" w:sz="0" w:space="0" w:color="auto"/>
            <w:bottom w:val="none" w:sz="0" w:space="0" w:color="auto"/>
            <w:right w:val="none" w:sz="0" w:space="0" w:color="auto"/>
          </w:divBdr>
        </w:div>
        <w:div w:id="614748869">
          <w:marLeft w:val="0"/>
          <w:marRight w:val="0"/>
          <w:marTop w:val="225"/>
          <w:marBottom w:val="75"/>
          <w:divBdr>
            <w:top w:val="none" w:sz="0" w:space="0" w:color="auto"/>
            <w:left w:val="none" w:sz="0" w:space="0" w:color="auto"/>
            <w:bottom w:val="none" w:sz="0" w:space="0" w:color="auto"/>
            <w:right w:val="none" w:sz="0" w:space="0" w:color="auto"/>
          </w:divBdr>
        </w:div>
        <w:div w:id="747652186">
          <w:marLeft w:val="0"/>
          <w:marRight w:val="0"/>
          <w:marTop w:val="225"/>
          <w:marBottom w:val="75"/>
          <w:divBdr>
            <w:top w:val="none" w:sz="0" w:space="0" w:color="auto"/>
            <w:left w:val="none" w:sz="0" w:space="0" w:color="auto"/>
            <w:bottom w:val="none" w:sz="0" w:space="0" w:color="auto"/>
            <w:right w:val="none" w:sz="0" w:space="0" w:color="auto"/>
          </w:divBdr>
        </w:div>
        <w:div w:id="880018386">
          <w:marLeft w:val="0"/>
          <w:marRight w:val="0"/>
          <w:marTop w:val="225"/>
          <w:marBottom w:val="75"/>
          <w:divBdr>
            <w:top w:val="none" w:sz="0" w:space="0" w:color="auto"/>
            <w:left w:val="none" w:sz="0" w:space="0" w:color="auto"/>
            <w:bottom w:val="none" w:sz="0" w:space="0" w:color="auto"/>
            <w:right w:val="none" w:sz="0" w:space="0" w:color="auto"/>
          </w:divBdr>
        </w:div>
        <w:div w:id="1151167588">
          <w:marLeft w:val="0"/>
          <w:marRight w:val="0"/>
          <w:marTop w:val="225"/>
          <w:marBottom w:val="75"/>
          <w:divBdr>
            <w:top w:val="none" w:sz="0" w:space="0" w:color="auto"/>
            <w:left w:val="none" w:sz="0" w:space="0" w:color="auto"/>
            <w:bottom w:val="none" w:sz="0" w:space="0" w:color="auto"/>
            <w:right w:val="none" w:sz="0" w:space="0" w:color="auto"/>
          </w:divBdr>
        </w:div>
        <w:div w:id="1380979220">
          <w:marLeft w:val="0"/>
          <w:marRight w:val="0"/>
          <w:marTop w:val="225"/>
          <w:marBottom w:val="75"/>
          <w:divBdr>
            <w:top w:val="none" w:sz="0" w:space="0" w:color="auto"/>
            <w:left w:val="none" w:sz="0" w:space="0" w:color="auto"/>
            <w:bottom w:val="none" w:sz="0" w:space="0" w:color="auto"/>
            <w:right w:val="none" w:sz="0" w:space="0" w:color="auto"/>
          </w:divBdr>
        </w:div>
        <w:div w:id="1476608798">
          <w:marLeft w:val="0"/>
          <w:marRight w:val="0"/>
          <w:marTop w:val="225"/>
          <w:marBottom w:val="75"/>
          <w:divBdr>
            <w:top w:val="none" w:sz="0" w:space="0" w:color="auto"/>
            <w:left w:val="none" w:sz="0" w:space="0" w:color="auto"/>
            <w:bottom w:val="none" w:sz="0" w:space="0" w:color="auto"/>
            <w:right w:val="none" w:sz="0" w:space="0" w:color="auto"/>
          </w:divBdr>
        </w:div>
        <w:div w:id="1808012374">
          <w:marLeft w:val="0"/>
          <w:marRight w:val="0"/>
          <w:marTop w:val="225"/>
          <w:marBottom w:val="75"/>
          <w:divBdr>
            <w:top w:val="none" w:sz="0" w:space="0" w:color="auto"/>
            <w:left w:val="none" w:sz="0" w:space="0" w:color="auto"/>
            <w:bottom w:val="none" w:sz="0" w:space="0" w:color="auto"/>
            <w:right w:val="none" w:sz="0" w:space="0" w:color="auto"/>
          </w:divBdr>
        </w:div>
        <w:div w:id="1822573755">
          <w:marLeft w:val="0"/>
          <w:marRight w:val="0"/>
          <w:marTop w:val="225"/>
          <w:marBottom w:val="75"/>
          <w:divBdr>
            <w:top w:val="none" w:sz="0" w:space="0" w:color="auto"/>
            <w:left w:val="none" w:sz="0" w:space="0" w:color="auto"/>
            <w:bottom w:val="none" w:sz="0" w:space="0" w:color="auto"/>
            <w:right w:val="none" w:sz="0" w:space="0" w:color="auto"/>
          </w:divBdr>
        </w:div>
        <w:div w:id="1885167927">
          <w:marLeft w:val="0"/>
          <w:marRight w:val="0"/>
          <w:marTop w:val="225"/>
          <w:marBottom w:val="75"/>
          <w:divBdr>
            <w:top w:val="none" w:sz="0" w:space="0" w:color="auto"/>
            <w:left w:val="none" w:sz="0" w:space="0" w:color="auto"/>
            <w:bottom w:val="none" w:sz="0" w:space="0" w:color="auto"/>
            <w:right w:val="none" w:sz="0" w:space="0" w:color="auto"/>
          </w:divBdr>
        </w:div>
        <w:div w:id="1942375634">
          <w:marLeft w:val="0"/>
          <w:marRight w:val="0"/>
          <w:marTop w:val="225"/>
          <w:marBottom w:val="75"/>
          <w:divBdr>
            <w:top w:val="none" w:sz="0" w:space="0" w:color="auto"/>
            <w:left w:val="none" w:sz="0" w:space="0" w:color="auto"/>
            <w:bottom w:val="none" w:sz="0" w:space="0" w:color="auto"/>
            <w:right w:val="none" w:sz="0" w:space="0" w:color="auto"/>
          </w:divBdr>
        </w:div>
      </w:divsChild>
    </w:div>
    <w:div w:id="1715352863">
      <w:bodyDiv w:val="1"/>
      <w:marLeft w:val="0"/>
      <w:marRight w:val="0"/>
      <w:marTop w:val="0"/>
      <w:marBottom w:val="0"/>
      <w:divBdr>
        <w:top w:val="none" w:sz="0" w:space="0" w:color="auto"/>
        <w:left w:val="none" w:sz="0" w:space="0" w:color="auto"/>
        <w:bottom w:val="none" w:sz="0" w:space="0" w:color="auto"/>
        <w:right w:val="none" w:sz="0" w:space="0" w:color="auto"/>
      </w:divBdr>
    </w:div>
    <w:div w:id="1756239587">
      <w:bodyDiv w:val="1"/>
      <w:marLeft w:val="0"/>
      <w:marRight w:val="0"/>
      <w:marTop w:val="0"/>
      <w:marBottom w:val="0"/>
      <w:divBdr>
        <w:top w:val="none" w:sz="0" w:space="0" w:color="auto"/>
        <w:left w:val="none" w:sz="0" w:space="0" w:color="auto"/>
        <w:bottom w:val="none" w:sz="0" w:space="0" w:color="auto"/>
        <w:right w:val="none" w:sz="0" w:space="0" w:color="auto"/>
      </w:divBdr>
    </w:div>
    <w:div w:id="182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0738879">
          <w:marLeft w:val="0"/>
          <w:marRight w:val="0"/>
          <w:marTop w:val="0"/>
          <w:marBottom w:val="0"/>
          <w:divBdr>
            <w:top w:val="single" w:sz="6" w:space="4" w:color="auto"/>
            <w:left w:val="single" w:sz="6" w:space="4" w:color="auto"/>
            <w:bottom w:val="single" w:sz="6" w:space="4" w:color="auto"/>
            <w:right w:val="single" w:sz="6" w:space="4" w:color="auto"/>
          </w:divBdr>
          <w:divsChild>
            <w:div w:id="506557811">
              <w:marLeft w:val="0"/>
              <w:marRight w:val="0"/>
              <w:marTop w:val="0"/>
              <w:marBottom w:val="0"/>
              <w:divBdr>
                <w:top w:val="none" w:sz="0" w:space="0" w:color="auto"/>
                <w:left w:val="none" w:sz="0" w:space="0" w:color="auto"/>
                <w:bottom w:val="none" w:sz="0" w:space="0" w:color="auto"/>
                <w:right w:val="none" w:sz="0" w:space="0" w:color="auto"/>
              </w:divBdr>
              <w:divsChild>
                <w:div w:id="15800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377">
          <w:marLeft w:val="0"/>
          <w:marRight w:val="0"/>
          <w:marTop w:val="0"/>
          <w:marBottom w:val="0"/>
          <w:divBdr>
            <w:top w:val="single" w:sz="6" w:space="4" w:color="ABABAB"/>
            <w:left w:val="single" w:sz="6" w:space="4" w:color="ABABAB"/>
            <w:bottom w:val="single" w:sz="6" w:space="4" w:color="ABABAB"/>
            <w:right w:val="single" w:sz="6" w:space="4" w:color="ABABAB"/>
          </w:divBdr>
          <w:divsChild>
            <w:div w:id="977302830">
              <w:marLeft w:val="0"/>
              <w:marRight w:val="0"/>
              <w:marTop w:val="0"/>
              <w:marBottom w:val="0"/>
              <w:divBdr>
                <w:top w:val="none" w:sz="0" w:space="0" w:color="auto"/>
                <w:left w:val="none" w:sz="0" w:space="0" w:color="auto"/>
                <w:bottom w:val="none" w:sz="0" w:space="0" w:color="auto"/>
                <w:right w:val="none" w:sz="0" w:space="0" w:color="auto"/>
              </w:divBdr>
              <w:divsChild>
                <w:div w:id="8122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670068">
      <w:bodyDiv w:val="1"/>
      <w:marLeft w:val="0"/>
      <w:marRight w:val="0"/>
      <w:marTop w:val="0"/>
      <w:marBottom w:val="0"/>
      <w:divBdr>
        <w:top w:val="none" w:sz="0" w:space="0" w:color="auto"/>
        <w:left w:val="none" w:sz="0" w:space="0" w:color="auto"/>
        <w:bottom w:val="none" w:sz="0" w:space="0" w:color="auto"/>
        <w:right w:val="none" w:sz="0" w:space="0" w:color="auto"/>
      </w:divBdr>
    </w:div>
    <w:div w:id="1872181848">
      <w:bodyDiv w:val="1"/>
      <w:marLeft w:val="0"/>
      <w:marRight w:val="0"/>
      <w:marTop w:val="0"/>
      <w:marBottom w:val="0"/>
      <w:divBdr>
        <w:top w:val="none" w:sz="0" w:space="0" w:color="auto"/>
        <w:left w:val="none" w:sz="0" w:space="0" w:color="auto"/>
        <w:bottom w:val="none" w:sz="0" w:space="0" w:color="auto"/>
        <w:right w:val="none" w:sz="0" w:space="0" w:color="auto"/>
      </w:divBdr>
    </w:div>
    <w:div w:id="1879774659">
      <w:bodyDiv w:val="1"/>
      <w:marLeft w:val="0"/>
      <w:marRight w:val="0"/>
      <w:marTop w:val="0"/>
      <w:marBottom w:val="0"/>
      <w:divBdr>
        <w:top w:val="none" w:sz="0" w:space="0" w:color="auto"/>
        <w:left w:val="none" w:sz="0" w:space="0" w:color="auto"/>
        <w:bottom w:val="none" w:sz="0" w:space="0" w:color="auto"/>
        <w:right w:val="none" w:sz="0" w:space="0" w:color="auto"/>
      </w:divBdr>
      <w:divsChild>
        <w:div w:id="2097895211">
          <w:blockQuote w:val="1"/>
          <w:marLeft w:val="0"/>
          <w:marRight w:val="0"/>
          <w:marTop w:val="0"/>
          <w:marBottom w:val="0"/>
          <w:divBdr>
            <w:top w:val="none" w:sz="0" w:space="0" w:color="auto"/>
            <w:left w:val="none" w:sz="0" w:space="0" w:color="auto"/>
            <w:bottom w:val="none" w:sz="0" w:space="0" w:color="auto"/>
            <w:right w:val="none" w:sz="0" w:space="0" w:color="auto"/>
          </w:divBdr>
        </w:div>
        <w:div w:id="969677216">
          <w:blockQuote w:val="1"/>
          <w:marLeft w:val="0"/>
          <w:marRight w:val="0"/>
          <w:marTop w:val="0"/>
          <w:marBottom w:val="0"/>
          <w:divBdr>
            <w:top w:val="none" w:sz="0" w:space="0" w:color="auto"/>
            <w:left w:val="none" w:sz="0" w:space="0" w:color="auto"/>
            <w:bottom w:val="none" w:sz="0" w:space="0" w:color="auto"/>
            <w:right w:val="none" w:sz="0" w:space="0" w:color="auto"/>
          </w:divBdr>
        </w:div>
        <w:div w:id="139442360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80976099">
      <w:bodyDiv w:val="1"/>
      <w:marLeft w:val="0"/>
      <w:marRight w:val="0"/>
      <w:marTop w:val="0"/>
      <w:marBottom w:val="0"/>
      <w:divBdr>
        <w:top w:val="none" w:sz="0" w:space="0" w:color="auto"/>
        <w:left w:val="none" w:sz="0" w:space="0" w:color="auto"/>
        <w:bottom w:val="none" w:sz="0" w:space="0" w:color="auto"/>
        <w:right w:val="none" w:sz="0" w:space="0" w:color="auto"/>
      </w:divBdr>
    </w:div>
    <w:div w:id="1886721243">
      <w:bodyDiv w:val="1"/>
      <w:marLeft w:val="0"/>
      <w:marRight w:val="0"/>
      <w:marTop w:val="0"/>
      <w:marBottom w:val="0"/>
      <w:divBdr>
        <w:top w:val="none" w:sz="0" w:space="0" w:color="auto"/>
        <w:left w:val="none" w:sz="0" w:space="0" w:color="auto"/>
        <w:bottom w:val="none" w:sz="0" w:space="0" w:color="auto"/>
        <w:right w:val="none" w:sz="0" w:space="0" w:color="auto"/>
      </w:divBdr>
      <w:divsChild>
        <w:div w:id="142357894">
          <w:marLeft w:val="0"/>
          <w:marRight w:val="0"/>
          <w:marTop w:val="0"/>
          <w:marBottom w:val="0"/>
          <w:divBdr>
            <w:top w:val="none" w:sz="0" w:space="0" w:color="auto"/>
            <w:left w:val="none" w:sz="0" w:space="0" w:color="auto"/>
            <w:bottom w:val="none" w:sz="0" w:space="0" w:color="auto"/>
            <w:right w:val="none" w:sz="0" w:space="0" w:color="auto"/>
          </w:divBdr>
          <w:divsChild>
            <w:div w:id="1505590658">
              <w:marLeft w:val="0"/>
              <w:marRight w:val="0"/>
              <w:marTop w:val="0"/>
              <w:marBottom w:val="0"/>
              <w:divBdr>
                <w:top w:val="none" w:sz="0" w:space="0" w:color="auto"/>
                <w:left w:val="none" w:sz="0" w:space="0" w:color="auto"/>
                <w:bottom w:val="none" w:sz="0" w:space="0" w:color="auto"/>
                <w:right w:val="none" w:sz="0" w:space="0" w:color="auto"/>
              </w:divBdr>
              <w:divsChild>
                <w:div w:id="855659685">
                  <w:marLeft w:val="0"/>
                  <w:marRight w:val="0"/>
                  <w:marTop w:val="0"/>
                  <w:marBottom w:val="0"/>
                  <w:divBdr>
                    <w:top w:val="none" w:sz="0" w:space="0" w:color="auto"/>
                    <w:left w:val="none" w:sz="0" w:space="0" w:color="auto"/>
                    <w:bottom w:val="none" w:sz="0" w:space="0" w:color="auto"/>
                    <w:right w:val="none" w:sz="0" w:space="0" w:color="auto"/>
                  </w:divBdr>
                  <w:divsChild>
                    <w:div w:id="406192339">
                      <w:marLeft w:val="0"/>
                      <w:marRight w:val="0"/>
                      <w:marTop w:val="210"/>
                      <w:marBottom w:val="0"/>
                      <w:divBdr>
                        <w:top w:val="none" w:sz="0" w:space="0" w:color="auto"/>
                        <w:left w:val="none" w:sz="0" w:space="0" w:color="auto"/>
                        <w:bottom w:val="none" w:sz="0" w:space="0" w:color="auto"/>
                        <w:right w:val="none" w:sz="0" w:space="0" w:color="auto"/>
                      </w:divBdr>
                      <w:divsChild>
                        <w:div w:id="504981745">
                          <w:marLeft w:val="0"/>
                          <w:marRight w:val="0"/>
                          <w:marTop w:val="0"/>
                          <w:marBottom w:val="0"/>
                          <w:divBdr>
                            <w:top w:val="none" w:sz="0" w:space="0" w:color="auto"/>
                            <w:left w:val="none" w:sz="0" w:space="0" w:color="auto"/>
                            <w:bottom w:val="none" w:sz="0" w:space="0" w:color="auto"/>
                            <w:right w:val="none" w:sz="0" w:space="0" w:color="auto"/>
                          </w:divBdr>
                          <w:divsChild>
                            <w:div w:id="198973239">
                              <w:marLeft w:val="0"/>
                              <w:marRight w:val="45"/>
                              <w:marTop w:val="60"/>
                              <w:marBottom w:val="0"/>
                              <w:divBdr>
                                <w:top w:val="single" w:sz="6" w:space="12" w:color="DDDDDD"/>
                                <w:left w:val="single" w:sz="6" w:space="15" w:color="DDDDDD"/>
                                <w:bottom w:val="single" w:sz="6" w:space="8" w:color="DDDDDD"/>
                                <w:right w:val="single" w:sz="6" w:space="23" w:color="DDDDDD"/>
                              </w:divBdr>
                              <w:divsChild>
                                <w:div w:id="877933255">
                                  <w:marLeft w:val="0"/>
                                  <w:marRight w:val="0"/>
                                  <w:marTop w:val="0"/>
                                  <w:marBottom w:val="0"/>
                                  <w:divBdr>
                                    <w:top w:val="none" w:sz="0" w:space="0" w:color="auto"/>
                                    <w:left w:val="none" w:sz="0" w:space="0" w:color="auto"/>
                                    <w:bottom w:val="none" w:sz="0" w:space="0" w:color="auto"/>
                                    <w:right w:val="none" w:sz="0" w:space="0" w:color="auto"/>
                                  </w:divBdr>
                                  <w:divsChild>
                                    <w:div w:id="994063688">
                                      <w:marLeft w:val="0"/>
                                      <w:marRight w:val="0"/>
                                      <w:marTop w:val="0"/>
                                      <w:marBottom w:val="0"/>
                                      <w:divBdr>
                                        <w:top w:val="none" w:sz="0" w:space="0" w:color="auto"/>
                                        <w:left w:val="none" w:sz="0" w:space="0" w:color="auto"/>
                                        <w:bottom w:val="none" w:sz="0" w:space="0" w:color="auto"/>
                                        <w:right w:val="none" w:sz="0" w:space="0" w:color="auto"/>
                                      </w:divBdr>
                                      <w:divsChild>
                                        <w:div w:id="358896079">
                                          <w:marLeft w:val="0"/>
                                          <w:marRight w:val="0"/>
                                          <w:marTop w:val="0"/>
                                          <w:marBottom w:val="0"/>
                                          <w:divBdr>
                                            <w:top w:val="none" w:sz="0" w:space="0" w:color="auto"/>
                                            <w:left w:val="none" w:sz="0" w:space="0" w:color="auto"/>
                                            <w:bottom w:val="none" w:sz="0" w:space="0" w:color="auto"/>
                                            <w:right w:val="none" w:sz="0" w:space="0" w:color="auto"/>
                                          </w:divBdr>
                                        </w:div>
                                        <w:div w:id="5945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771515">
      <w:bodyDiv w:val="1"/>
      <w:marLeft w:val="0"/>
      <w:marRight w:val="0"/>
      <w:marTop w:val="0"/>
      <w:marBottom w:val="0"/>
      <w:divBdr>
        <w:top w:val="none" w:sz="0" w:space="0" w:color="auto"/>
        <w:left w:val="none" w:sz="0" w:space="0" w:color="auto"/>
        <w:bottom w:val="none" w:sz="0" w:space="0" w:color="auto"/>
        <w:right w:val="none" w:sz="0" w:space="0" w:color="auto"/>
      </w:divBdr>
      <w:divsChild>
        <w:div w:id="309410526">
          <w:marLeft w:val="0"/>
          <w:marRight w:val="0"/>
          <w:marTop w:val="0"/>
          <w:marBottom w:val="0"/>
          <w:divBdr>
            <w:top w:val="none" w:sz="0" w:space="0" w:color="auto"/>
            <w:left w:val="none" w:sz="0" w:space="0" w:color="auto"/>
            <w:bottom w:val="none" w:sz="0" w:space="0" w:color="auto"/>
            <w:right w:val="none" w:sz="0" w:space="0" w:color="auto"/>
          </w:divBdr>
          <w:divsChild>
            <w:div w:id="1928151442">
              <w:marLeft w:val="0"/>
              <w:marRight w:val="0"/>
              <w:marTop w:val="0"/>
              <w:marBottom w:val="0"/>
              <w:divBdr>
                <w:top w:val="none" w:sz="0" w:space="0" w:color="auto"/>
                <w:left w:val="none" w:sz="0" w:space="0" w:color="auto"/>
                <w:bottom w:val="none" w:sz="0" w:space="0" w:color="auto"/>
                <w:right w:val="none" w:sz="0" w:space="0" w:color="auto"/>
              </w:divBdr>
              <w:divsChild>
                <w:div w:id="2069835395">
                  <w:marLeft w:val="0"/>
                  <w:marRight w:val="0"/>
                  <w:marTop w:val="0"/>
                  <w:marBottom w:val="0"/>
                  <w:divBdr>
                    <w:top w:val="none" w:sz="0" w:space="0" w:color="auto"/>
                    <w:left w:val="none" w:sz="0" w:space="0" w:color="auto"/>
                    <w:bottom w:val="none" w:sz="0" w:space="0" w:color="auto"/>
                    <w:right w:val="none" w:sz="0" w:space="0" w:color="auto"/>
                  </w:divBdr>
                  <w:divsChild>
                    <w:div w:id="2058356946">
                      <w:marLeft w:val="0"/>
                      <w:marRight w:val="0"/>
                      <w:marTop w:val="210"/>
                      <w:marBottom w:val="0"/>
                      <w:divBdr>
                        <w:top w:val="none" w:sz="0" w:space="0" w:color="auto"/>
                        <w:left w:val="none" w:sz="0" w:space="0" w:color="auto"/>
                        <w:bottom w:val="none" w:sz="0" w:space="0" w:color="auto"/>
                        <w:right w:val="none" w:sz="0" w:space="0" w:color="auto"/>
                      </w:divBdr>
                      <w:divsChild>
                        <w:div w:id="1461219279">
                          <w:marLeft w:val="0"/>
                          <w:marRight w:val="0"/>
                          <w:marTop w:val="0"/>
                          <w:marBottom w:val="0"/>
                          <w:divBdr>
                            <w:top w:val="none" w:sz="0" w:space="0" w:color="auto"/>
                            <w:left w:val="none" w:sz="0" w:space="0" w:color="auto"/>
                            <w:bottom w:val="none" w:sz="0" w:space="0" w:color="auto"/>
                            <w:right w:val="none" w:sz="0" w:space="0" w:color="auto"/>
                          </w:divBdr>
                          <w:divsChild>
                            <w:div w:id="4207895">
                              <w:marLeft w:val="0"/>
                              <w:marRight w:val="45"/>
                              <w:marTop w:val="60"/>
                              <w:marBottom w:val="0"/>
                              <w:divBdr>
                                <w:top w:val="single" w:sz="6" w:space="12" w:color="DDDDDD"/>
                                <w:left w:val="single" w:sz="6" w:space="15" w:color="DDDDDD"/>
                                <w:bottom w:val="single" w:sz="6" w:space="8" w:color="DDDDDD"/>
                                <w:right w:val="single" w:sz="6" w:space="23" w:color="DDDDDD"/>
                              </w:divBdr>
                              <w:divsChild>
                                <w:div w:id="188493804">
                                  <w:marLeft w:val="0"/>
                                  <w:marRight w:val="0"/>
                                  <w:marTop w:val="0"/>
                                  <w:marBottom w:val="0"/>
                                  <w:divBdr>
                                    <w:top w:val="none" w:sz="0" w:space="0" w:color="auto"/>
                                    <w:left w:val="none" w:sz="0" w:space="0" w:color="auto"/>
                                    <w:bottom w:val="none" w:sz="0" w:space="0" w:color="auto"/>
                                    <w:right w:val="none" w:sz="0" w:space="0" w:color="auto"/>
                                  </w:divBdr>
                                  <w:divsChild>
                                    <w:div w:id="634337951">
                                      <w:marLeft w:val="0"/>
                                      <w:marRight w:val="0"/>
                                      <w:marTop w:val="0"/>
                                      <w:marBottom w:val="0"/>
                                      <w:divBdr>
                                        <w:top w:val="none" w:sz="0" w:space="0" w:color="auto"/>
                                        <w:left w:val="none" w:sz="0" w:space="0" w:color="auto"/>
                                        <w:bottom w:val="none" w:sz="0" w:space="0" w:color="auto"/>
                                        <w:right w:val="none" w:sz="0" w:space="0" w:color="auto"/>
                                      </w:divBdr>
                                      <w:divsChild>
                                        <w:div w:id="202600974">
                                          <w:marLeft w:val="0"/>
                                          <w:marRight w:val="0"/>
                                          <w:marTop w:val="0"/>
                                          <w:marBottom w:val="0"/>
                                          <w:divBdr>
                                            <w:top w:val="none" w:sz="0" w:space="0" w:color="auto"/>
                                            <w:left w:val="none" w:sz="0" w:space="0" w:color="auto"/>
                                            <w:bottom w:val="none" w:sz="0" w:space="0" w:color="auto"/>
                                            <w:right w:val="none" w:sz="0" w:space="0" w:color="auto"/>
                                          </w:divBdr>
                                        </w:div>
                                        <w:div w:id="262149396">
                                          <w:marLeft w:val="0"/>
                                          <w:marRight w:val="0"/>
                                          <w:marTop w:val="0"/>
                                          <w:marBottom w:val="0"/>
                                          <w:divBdr>
                                            <w:top w:val="none" w:sz="0" w:space="0" w:color="auto"/>
                                            <w:left w:val="none" w:sz="0" w:space="0" w:color="auto"/>
                                            <w:bottom w:val="none" w:sz="0" w:space="0" w:color="auto"/>
                                            <w:right w:val="none" w:sz="0" w:space="0" w:color="auto"/>
                                          </w:divBdr>
                                        </w:div>
                                        <w:div w:id="404032425">
                                          <w:marLeft w:val="0"/>
                                          <w:marRight w:val="0"/>
                                          <w:marTop w:val="0"/>
                                          <w:marBottom w:val="0"/>
                                          <w:divBdr>
                                            <w:top w:val="none" w:sz="0" w:space="0" w:color="auto"/>
                                            <w:left w:val="none" w:sz="0" w:space="0" w:color="auto"/>
                                            <w:bottom w:val="none" w:sz="0" w:space="0" w:color="auto"/>
                                            <w:right w:val="none" w:sz="0" w:space="0" w:color="auto"/>
                                          </w:divBdr>
                                        </w:div>
                                        <w:div w:id="792092492">
                                          <w:marLeft w:val="0"/>
                                          <w:marRight w:val="0"/>
                                          <w:marTop w:val="0"/>
                                          <w:marBottom w:val="0"/>
                                          <w:divBdr>
                                            <w:top w:val="none" w:sz="0" w:space="0" w:color="auto"/>
                                            <w:left w:val="none" w:sz="0" w:space="0" w:color="auto"/>
                                            <w:bottom w:val="none" w:sz="0" w:space="0" w:color="auto"/>
                                            <w:right w:val="none" w:sz="0" w:space="0" w:color="auto"/>
                                          </w:divBdr>
                                        </w:div>
                                        <w:div w:id="860777158">
                                          <w:marLeft w:val="0"/>
                                          <w:marRight w:val="0"/>
                                          <w:marTop w:val="0"/>
                                          <w:marBottom w:val="0"/>
                                          <w:divBdr>
                                            <w:top w:val="none" w:sz="0" w:space="0" w:color="auto"/>
                                            <w:left w:val="none" w:sz="0" w:space="0" w:color="auto"/>
                                            <w:bottom w:val="none" w:sz="0" w:space="0" w:color="auto"/>
                                            <w:right w:val="none" w:sz="0" w:space="0" w:color="auto"/>
                                          </w:divBdr>
                                        </w:div>
                                        <w:div w:id="1225796581">
                                          <w:marLeft w:val="0"/>
                                          <w:marRight w:val="0"/>
                                          <w:marTop w:val="0"/>
                                          <w:marBottom w:val="0"/>
                                          <w:divBdr>
                                            <w:top w:val="none" w:sz="0" w:space="0" w:color="auto"/>
                                            <w:left w:val="none" w:sz="0" w:space="0" w:color="auto"/>
                                            <w:bottom w:val="none" w:sz="0" w:space="0" w:color="auto"/>
                                            <w:right w:val="none" w:sz="0" w:space="0" w:color="auto"/>
                                          </w:divBdr>
                                        </w:div>
                                        <w:div w:id="1271161231">
                                          <w:marLeft w:val="0"/>
                                          <w:marRight w:val="0"/>
                                          <w:marTop w:val="0"/>
                                          <w:marBottom w:val="0"/>
                                          <w:divBdr>
                                            <w:top w:val="none" w:sz="0" w:space="0" w:color="auto"/>
                                            <w:left w:val="none" w:sz="0" w:space="0" w:color="auto"/>
                                            <w:bottom w:val="none" w:sz="0" w:space="0" w:color="auto"/>
                                            <w:right w:val="none" w:sz="0" w:space="0" w:color="auto"/>
                                          </w:divBdr>
                                        </w:div>
                                        <w:div w:id="1377849369">
                                          <w:marLeft w:val="0"/>
                                          <w:marRight w:val="0"/>
                                          <w:marTop w:val="0"/>
                                          <w:marBottom w:val="0"/>
                                          <w:divBdr>
                                            <w:top w:val="none" w:sz="0" w:space="0" w:color="auto"/>
                                            <w:left w:val="none" w:sz="0" w:space="0" w:color="auto"/>
                                            <w:bottom w:val="none" w:sz="0" w:space="0" w:color="auto"/>
                                            <w:right w:val="none" w:sz="0" w:space="0" w:color="auto"/>
                                          </w:divBdr>
                                        </w:div>
                                        <w:div w:id="1405910740">
                                          <w:marLeft w:val="0"/>
                                          <w:marRight w:val="0"/>
                                          <w:marTop w:val="0"/>
                                          <w:marBottom w:val="0"/>
                                          <w:divBdr>
                                            <w:top w:val="none" w:sz="0" w:space="0" w:color="auto"/>
                                            <w:left w:val="none" w:sz="0" w:space="0" w:color="auto"/>
                                            <w:bottom w:val="none" w:sz="0" w:space="0" w:color="auto"/>
                                            <w:right w:val="none" w:sz="0" w:space="0" w:color="auto"/>
                                          </w:divBdr>
                                        </w:div>
                                        <w:div w:id="1436824736">
                                          <w:marLeft w:val="0"/>
                                          <w:marRight w:val="0"/>
                                          <w:marTop w:val="0"/>
                                          <w:marBottom w:val="0"/>
                                          <w:divBdr>
                                            <w:top w:val="none" w:sz="0" w:space="0" w:color="auto"/>
                                            <w:left w:val="none" w:sz="0" w:space="0" w:color="auto"/>
                                            <w:bottom w:val="none" w:sz="0" w:space="0" w:color="auto"/>
                                            <w:right w:val="none" w:sz="0" w:space="0" w:color="auto"/>
                                          </w:divBdr>
                                        </w:div>
                                        <w:div w:id="1699306981">
                                          <w:marLeft w:val="0"/>
                                          <w:marRight w:val="0"/>
                                          <w:marTop w:val="0"/>
                                          <w:marBottom w:val="0"/>
                                          <w:divBdr>
                                            <w:top w:val="none" w:sz="0" w:space="0" w:color="auto"/>
                                            <w:left w:val="none" w:sz="0" w:space="0" w:color="auto"/>
                                            <w:bottom w:val="none" w:sz="0" w:space="0" w:color="auto"/>
                                            <w:right w:val="none" w:sz="0" w:space="0" w:color="auto"/>
                                          </w:divBdr>
                                        </w:div>
                                        <w:div w:id="2042121792">
                                          <w:marLeft w:val="0"/>
                                          <w:marRight w:val="0"/>
                                          <w:marTop w:val="0"/>
                                          <w:marBottom w:val="0"/>
                                          <w:divBdr>
                                            <w:top w:val="none" w:sz="0" w:space="0" w:color="auto"/>
                                            <w:left w:val="none" w:sz="0" w:space="0" w:color="auto"/>
                                            <w:bottom w:val="none" w:sz="0" w:space="0" w:color="auto"/>
                                            <w:right w:val="none" w:sz="0" w:space="0" w:color="auto"/>
                                          </w:divBdr>
                                        </w:div>
                                        <w:div w:id="2073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718393">
      <w:bodyDiv w:val="1"/>
      <w:marLeft w:val="0"/>
      <w:marRight w:val="0"/>
      <w:marTop w:val="0"/>
      <w:marBottom w:val="0"/>
      <w:divBdr>
        <w:top w:val="none" w:sz="0" w:space="0" w:color="auto"/>
        <w:left w:val="none" w:sz="0" w:space="0" w:color="auto"/>
        <w:bottom w:val="none" w:sz="0" w:space="0" w:color="auto"/>
        <w:right w:val="none" w:sz="0" w:space="0" w:color="auto"/>
      </w:divBdr>
    </w:div>
    <w:div w:id="1988511756">
      <w:bodyDiv w:val="1"/>
      <w:marLeft w:val="0"/>
      <w:marRight w:val="0"/>
      <w:marTop w:val="0"/>
      <w:marBottom w:val="0"/>
      <w:divBdr>
        <w:top w:val="none" w:sz="0" w:space="0" w:color="auto"/>
        <w:left w:val="none" w:sz="0" w:space="0" w:color="auto"/>
        <w:bottom w:val="none" w:sz="0" w:space="0" w:color="auto"/>
        <w:right w:val="none" w:sz="0" w:space="0" w:color="auto"/>
      </w:divBdr>
      <w:divsChild>
        <w:div w:id="1170024690">
          <w:marLeft w:val="0"/>
          <w:marRight w:val="0"/>
          <w:marTop w:val="225"/>
          <w:marBottom w:val="75"/>
          <w:divBdr>
            <w:top w:val="none" w:sz="0" w:space="0" w:color="auto"/>
            <w:left w:val="none" w:sz="0" w:space="0" w:color="auto"/>
            <w:bottom w:val="none" w:sz="0" w:space="0" w:color="auto"/>
            <w:right w:val="none" w:sz="0" w:space="0" w:color="auto"/>
          </w:divBdr>
        </w:div>
        <w:div w:id="1623536303">
          <w:marLeft w:val="0"/>
          <w:marRight w:val="0"/>
          <w:marTop w:val="225"/>
          <w:marBottom w:val="75"/>
          <w:divBdr>
            <w:top w:val="none" w:sz="0" w:space="0" w:color="auto"/>
            <w:left w:val="none" w:sz="0" w:space="0" w:color="auto"/>
            <w:bottom w:val="none" w:sz="0" w:space="0" w:color="auto"/>
            <w:right w:val="none" w:sz="0" w:space="0" w:color="auto"/>
          </w:divBdr>
        </w:div>
      </w:divsChild>
    </w:div>
    <w:div w:id="1994332683">
      <w:bodyDiv w:val="1"/>
      <w:marLeft w:val="0"/>
      <w:marRight w:val="0"/>
      <w:marTop w:val="0"/>
      <w:marBottom w:val="0"/>
      <w:divBdr>
        <w:top w:val="none" w:sz="0" w:space="0" w:color="auto"/>
        <w:left w:val="none" w:sz="0" w:space="0" w:color="auto"/>
        <w:bottom w:val="none" w:sz="0" w:space="0" w:color="auto"/>
        <w:right w:val="none" w:sz="0" w:space="0" w:color="auto"/>
      </w:divBdr>
      <w:divsChild>
        <w:div w:id="137840290">
          <w:marLeft w:val="0"/>
          <w:marRight w:val="0"/>
          <w:marTop w:val="225"/>
          <w:marBottom w:val="75"/>
          <w:divBdr>
            <w:top w:val="none" w:sz="0" w:space="0" w:color="auto"/>
            <w:left w:val="none" w:sz="0" w:space="0" w:color="auto"/>
            <w:bottom w:val="none" w:sz="0" w:space="0" w:color="auto"/>
            <w:right w:val="none" w:sz="0" w:space="0" w:color="auto"/>
          </w:divBdr>
        </w:div>
        <w:div w:id="144782463">
          <w:marLeft w:val="0"/>
          <w:marRight w:val="0"/>
          <w:marTop w:val="225"/>
          <w:marBottom w:val="75"/>
          <w:divBdr>
            <w:top w:val="none" w:sz="0" w:space="0" w:color="auto"/>
            <w:left w:val="none" w:sz="0" w:space="0" w:color="auto"/>
            <w:bottom w:val="none" w:sz="0" w:space="0" w:color="auto"/>
            <w:right w:val="none" w:sz="0" w:space="0" w:color="auto"/>
          </w:divBdr>
        </w:div>
        <w:div w:id="216672295">
          <w:marLeft w:val="0"/>
          <w:marRight w:val="0"/>
          <w:marTop w:val="225"/>
          <w:marBottom w:val="75"/>
          <w:divBdr>
            <w:top w:val="none" w:sz="0" w:space="0" w:color="auto"/>
            <w:left w:val="none" w:sz="0" w:space="0" w:color="auto"/>
            <w:bottom w:val="none" w:sz="0" w:space="0" w:color="auto"/>
            <w:right w:val="none" w:sz="0" w:space="0" w:color="auto"/>
          </w:divBdr>
        </w:div>
        <w:div w:id="246159880">
          <w:marLeft w:val="0"/>
          <w:marRight w:val="0"/>
          <w:marTop w:val="225"/>
          <w:marBottom w:val="75"/>
          <w:divBdr>
            <w:top w:val="none" w:sz="0" w:space="0" w:color="auto"/>
            <w:left w:val="none" w:sz="0" w:space="0" w:color="auto"/>
            <w:bottom w:val="none" w:sz="0" w:space="0" w:color="auto"/>
            <w:right w:val="none" w:sz="0" w:space="0" w:color="auto"/>
          </w:divBdr>
        </w:div>
        <w:div w:id="259028606">
          <w:marLeft w:val="0"/>
          <w:marRight w:val="0"/>
          <w:marTop w:val="225"/>
          <w:marBottom w:val="75"/>
          <w:divBdr>
            <w:top w:val="none" w:sz="0" w:space="0" w:color="auto"/>
            <w:left w:val="none" w:sz="0" w:space="0" w:color="auto"/>
            <w:bottom w:val="none" w:sz="0" w:space="0" w:color="auto"/>
            <w:right w:val="none" w:sz="0" w:space="0" w:color="auto"/>
          </w:divBdr>
        </w:div>
        <w:div w:id="392703531">
          <w:marLeft w:val="0"/>
          <w:marRight w:val="0"/>
          <w:marTop w:val="225"/>
          <w:marBottom w:val="75"/>
          <w:divBdr>
            <w:top w:val="none" w:sz="0" w:space="0" w:color="auto"/>
            <w:left w:val="none" w:sz="0" w:space="0" w:color="auto"/>
            <w:bottom w:val="none" w:sz="0" w:space="0" w:color="auto"/>
            <w:right w:val="none" w:sz="0" w:space="0" w:color="auto"/>
          </w:divBdr>
        </w:div>
        <w:div w:id="407461577">
          <w:marLeft w:val="0"/>
          <w:marRight w:val="0"/>
          <w:marTop w:val="225"/>
          <w:marBottom w:val="75"/>
          <w:divBdr>
            <w:top w:val="none" w:sz="0" w:space="0" w:color="auto"/>
            <w:left w:val="none" w:sz="0" w:space="0" w:color="auto"/>
            <w:bottom w:val="none" w:sz="0" w:space="0" w:color="auto"/>
            <w:right w:val="none" w:sz="0" w:space="0" w:color="auto"/>
          </w:divBdr>
        </w:div>
        <w:div w:id="613830231">
          <w:marLeft w:val="0"/>
          <w:marRight w:val="0"/>
          <w:marTop w:val="225"/>
          <w:marBottom w:val="75"/>
          <w:divBdr>
            <w:top w:val="none" w:sz="0" w:space="0" w:color="auto"/>
            <w:left w:val="none" w:sz="0" w:space="0" w:color="auto"/>
            <w:bottom w:val="none" w:sz="0" w:space="0" w:color="auto"/>
            <w:right w:val="none" w:sz="0" w:space="0" w:color="auto"/>
          </w:divBdr>
        </w:div>
        <w:div w:id="892279361">
          <w:marLeft w:val="0"/>
          <w:marRight w:val="0"/>
          <w:marTop w:val="225"/>
          <w:marBottom w:val="75"/>
          <w:divBdr>
            <w:top w:val="none" w:sz="0" w:space="0" w:color="auto"/>
            <w:left w:val="none" w:sz="0" w:space="0" w:color="auto"/>
            <w:bottom w:val="none" w:sz="0" w:space="0" w:color="auto"/>
            <w:right w:val="none" w:sz="0" w:space="0" w:color="auto"/>
          </w:divBdr>
        </w:div>
        <w:div w:id="1080561263">
          <w:marLeft w:val="0"/>
          <w:marRight w:val="0"/>
          <w:marTop w:val="225"/>
          <w:marBottom w:val="75"/>
          <w:divBdr>
            <w:top w:val="none" w:sz="0" w:space="0" w:color="auto"/>
            <w:left w:val="none" w:sz="0" w:space="0" w:color="auto"/>
            <w:bottom w:val="none" w:sz="0" w:space="0" w:color="auto"/>
            <w:right w:val="none" w:sz="0" w:space="0" w:color="auto"/>
          </w:divBdr>
        </w:div>
        <w:div w:id="1130782831">
          <w:marLeft w:val="0"/>
          <w:marRight w:val="0"/>
          <w:marTop w:val="225"/>
          <w:marBottom w:val="75"/>
          <w:divBdr>
            <w:top w:val="none" w:sz="0" w:space="0" w:color="auto"/>
            <w:left w:val="none" w:sz="0" w:space="0" w:color="auto"/>
            <w:bottom w:val="none" w:sz="0" w:space="0" w:color="auto"/>
            <w:right w:val="none" w:sz="0" w:space="0" w:color="auto"/>
          </w:divBdr>
        </w:div>
        <w:div w:id="1154100835">
          <w:marLeft w:val="0"/>
          <w:marRight w:val="0"/>
          <w:marTop w:val="225"/>
          <w:marBottom w:val="75"/>
          <w:divBdr>
            <w:top w:val="none" w:sz="0" w:space="0" w:color="auto"/>
            <w:left w:val="none" w:sz="0" w:space="0" w:color="auto"/>
            <w:bottom w:val="none" w:sz="0" w:space="0" w:color="auto"/>
            <w:right w:val="none" w:sz="0" w:space="0" w:color="auto"/>
          </w:divBdr>
        </w:div>
        <w:div w:id="1207913629">
          <w:marLeft w:val="0"/>
          <w:marRight w:val="0"/>
          <w:marTop w:val="225"/>
          <w:marBottom w:val="75"/>
          <w:divBdr>
            <w:top w:val="none" w:sz="0" w:space="0" w:color="auto"/>
            <w:left w:val="none" w:sz="0" w:space="0" w:color="auto"/>
            <w:bottom w:val="none" w:sz="0" w:space="0" w:color="auto"/>
            <w:right w:val="none" w:sz="0" w:space="0" w:color="auto"/>
          </w:divBdr>
        </w:div>
        <w:div w:id="1315136633">
          <w:marLeft w:val="0"/>
          <w:marRight w:val="0"/>
          <w:marTop w:val="225"/>
          <w:marBottom w:val="75"/>
          <w:divBdr>
            <w:top w:val="none" w:sz="0" w:space="0" w:color="auto"/>
            <w:left w:val="none" w:sz="0" w:space="0" w:color="auto"/>
            <w:bottom w:val="none" w:sz="0" w:space="0" w:color="auto"/>
            <w:right w:val="none" w:sz="0" w:space="0" w:color="auto"/>
          </w:divBdr>
        </w:div>
        <w:div w:id="1513839899">
          <w:marLeft w:val="0"/>
          <w:marRight w:val="0"/>
          <w:marTop w:val="225"/>
          <w:marBottom w:val="75"/>
          <w:divBdr>
            <w:top w:val="none" w:sz="0" w:space="0" w:color="auto"/>
            <w:left w:val="none" w:sz="0" w:space="0" w:color="auto"/>
            <w:bottom w:val="none" w:sz="0" w:space="0" w:color="auto"/>
            <w:right w:val="none" w:sz="0" w:space="0" w:color="auto"/>
          </w:divBdr>
        </w:div>
        <w:div w:id="1545798071">
          <w:marLeft w:val="0"/>
          <w:marRight w:val="0"/>
          <w:marTop w:val="225"/>
          <w:marBottom w:val="75"/>
          <w:divBdr>
            <w:top w:val="none" w:sz="0" w:space="0" w:color="auto"/>
            <w:left w:val="none" w:sz="0" w:space="0" w:color="auto"/>
            <w:bottom w:val="none" w:sz="0" w:space="0" w:color="auto"/>
            <w:right w:val="none" w:sz="0" w:space="0" w:color="auto"/>
          </w:divBdr>
        </w:div>
        <w:div w:id="1723090462">
          <w:marLeft w:val="0"/>
          <w:marRight w:val="0"/>
          <w:marTop w:val="225"/>
          <w:marBottom w:val="75"/>
          <w:divBdr>
            <w:top w:val="none" w:sz="0" w:space="0" w:color="auto"/>
            <w:left w:val="none" w:sz="0" w:space="0" w:color="auto"/>
            <w:bottom w:val="none" w:sz="0" w:space="0" w:color="auto"/>
            <w:right w:val="none" w:sz="0" w:space="0" w:color="auto"/>
          </w:divBdr>
        </w:div>
        <w:div w:id="2071154848">
          <w:marLeft w:val="0"/>
          <w:marRight w:val="0"/>
          <w:marTop w:val="225"/>
          <w:marBottom w:val="75"/>
          <w:divBdr>
            <w:top w:val="none" w:sz="0" w:space="0" w:color="auto"/>
            <w:left w:val="none" w:sz="0" w:space="0" w:color="auto"/>
            <w:bottom w:val="none" w:sz="0" w:space="0" w:color="auto"/>
            <w:right w:val="none" w:sz="0" w:space="0" w:color="auto"/>
          </w:divBdr>
        </w:div>
        <w:div w:id="2127656255">
          <w:marLeft w:val="0"/>
          <w:marRight w:val="0"/>
          <w:marTop w:val="225"/>
          <w:marBottom w:val="75"/>
          <w:divBdr>
            <w:top w:val="none" w:sz="0" w:space="0" w:color="auto"/>
            <w:left w:val="none" w:sz="0" w:space="0" w:color="auto"/>
            <w:bottom w:val="none" w:sz="0" w:space="0" w:color="auto"/>
            <w:right w:val="none" w:sz="0" w:space="0" w:color="auto"/>
          </w:divBdr>
        </w:div>
      </w:divsChild>
    </w:div>
    <w:div w:id="2059863464">
      <w:bodyDiv w:val="1"/>
      <w:marLeft w:val="0"/>
      <w:marRight w:val="0"/>
      <w:marTop w:val="0"/>
      <w:marBottom w:val="0"/>
      <w:divBdr>
        <w:top w:val="none" w:sz="0" w:space="0" w:color="auto"/>
        <w:left w:val="none" w:sz="0" w:space="0" w:color="auto"/>
        <w:bottom w:val="none" w:sz="0" w:space="0" w:color="auto"/>
        <w:right w:val="none" w:sz="0" w:space="0" w:color="auto"/>
      </w:divBdr>
    </w:div>
    <w:div w:id="2129156779">
      <w:bodyDiv w:val="1"/>
      <w:marLeft w:val="0"/>
      <w:marRight w:val="0"/>
      <w:marTop w:val="0"/>
      <w:marBottom w:val="0"/>
      <w:divBdr>
        <w:top w:val="none" w:sz="0" w:space="0" w:color="auto"/>
        <w:left w:val="none" w:sz="0" w:space="0" w:color="auto"/>
        <w:bottom w:val="none" w:sz="0" w:space="0" w:color="auto"/>
        <w:right w:val="none" w:sz="0" w:space="0" w:color="auto"/>
      </w:divBdr>
      <w:divsChild>
        <w:div w:id="2099328848">
          <w:marLeft w:val="0"/>
          <w:marRight w:val="0"/>
          <w:marTop w:val="0"/>
          <w:marBottom w:val="0"/>
          <w:divBdr>
            <w:top w:val="none" w:sz="0" w:space="0" w:color="auto"/>
            <w:left w:val="none" w:sz="0" w:space="0" w:color="auto"/>
            <w:bottom w:val="none" w:sz="0" w:space="0" w:color="auto"/>
            <w:right w:val="none" w:sz="0" w:space="0" w:color="auto"/>
          </w:divBdr>
          <w:divsChild>
            <w:div w:id="1187018283">
              <w:marLeft w:val="0"/>
              <w:marRight w:val="0"/>
              <w:marTop w:val="0"/>
              <w:marBottom w:val="0"/>
              <w:divBdr>
                <w:top w:val="none" w:sz="0" w:space="0" w:color="auto"/>
                <w:left w:val="none" w:sz="0" w:space="0" w:color="auto"/>
                <w:bottom w:val="none" w:sz="0" w:space="0" w:color="auto"/>
                <w:right w:val="none" w:sz="0" w:space="0" w:color="auto"/>
              </w:divBdr>
              <w:divsChild>
                <w:div w:id="1761217275">
                  <w:marLeft w:val="0"/>
                  <w:marRight w:val="0"/>
                  <w:marTop w:val="0"/>
                  <w:marBottom w:val="0"/>
                  <w:divBdr>
                    <w:top w:val="none" w:sz="0" w:space="0" w:color="auto"/>
                    <w:left w:val="none" w:sz="0" w:space="0" w:color="auto"/>
                    <w:bottom w:val="none" w:sz="0" w:space="0" w:color="auto"/>
                    <w:right w:val="none" w:sz="0" w:space="0" w:color="auto"/>
                  </w:divBdr>
                  <w:divsChild>
                    <w:div w:id="1411385517">
                      <w:marLeft w:val="0"/>
                      <w:marRight w:val="0"/>
                      <w:marTop w:val="210"/>
                      <w:marBottom w:val="0"/>
                      <w:divBdr>
                        <w:top w:val="none" w:sz="0" w:space="0" w:color="auto"/>
                        <w:left w:val="none" w:sz="0" w:space="0" w:color="auto"/>
                        <w:bottom w:val="none" w:sz="0" w:space="0" w:color="auto"/>
                        <w:right w:val="none" w:sz="0" w:space="0" w:color="auto"/>
                      </w:divBdr>
                      <w:divsChild>
                        <w:div w:id="1371877315">
                          <w:marLeft w:val="0"/>
                          <w:marRight w:val="0"/>
                          <w:marTop w:val="0"/>
                          <w:marBottom w:val="0"/>
                          <w:divBdr>
                            <w:top w:val="none" w:sz="0" w:space="0" w:color="auto"/>
                            <w:left w:val="none" w:sz="0" w:space="0" w:color="auto"/>
                            <w:bottom w:val="none" w:sz="0" w:space="0" w:color="auto"/>
                            <w:right w:val="none" w:sz="0" w:space="0" w:color="auto"/>
                          </w:divBdr>
                          <w:divsChild>
                            <w:div w:id="1538661413">
                              <w:marLeft w:val="0"/>
                              <w:marRight w:val="45"/>
                              <w:marTop w:val="60"/>
                              <w:marBottom w:val="0"/>
                              <w:divBdr>
                                <w:top w:val="single" w:sz="6" w:space="12" w:color="DDDDDD"/>
                                <w:left w:val="single" w:sz="6" w:space="15" w:color="DDDDDD"/>
                                <w:bottom w:val="single" w:sz="6" w:space="8" w:color="DDDDDD"/>
                                <w:right w:val="single" w:sz="6" w:space="23" w:color="DDDDDD"/>
                              </w:divBdr>
                              <w:divsChild>
                                <w:div w:id="1504280314">
                                  <w:marLeft w:val="0"/>
                                  <w:marRight w:val="0"/>
                                  <w:marTop w:val="0"/>
                                  <w:marBottom w:val="0"/>
                                  <w:divBdr>
                                    <w:top w:val="none" w:sz="0" w:space="0" w:color="auto"/>
                                    <w:left w:val="none" w:sz="0" w:space="0" w:color="auto"/>
                                    <w:bottom w:val="none" w:sz="0" w:space="0" w:color="auto"/>
                                    <w:right w:val="none" w:sz="0" w:space="0" w:color="auto"/>
                                  </w:divBdr>
                                  <w:divsChild>
                                    <w:div w:id="1636715237">
                                      <w:marLeft w:val="0"/>
                                      <w:marRight w:val="0"/>
                                      <w:marTop w:val="0"/>
                                      <w:marBottom w:val="0"/>
                                      <w:divBdr>
                                        <w:top w:val="none" w:sz="0" w:space="0" w:color="auto"/>
                                        <w:left w:val="none" w:sz="0" w:space="0" w:color="auto"/>
                                        <w:bottom w:val="none" w:sz="0" w:space="0" w:color="auto"/>
                                        <w:right w:val="none" w:sz="0" w:space="0" w:color="auto"/>
                                      </w:divBdr>
                                      <w:divsChild>
                                        <w:div w:id="108744506">
                                          <w:marLeft w:val="0"/>
                                          <w:marRight w:val="0"/>
                                          <w:marTop w:val="0"/>
                                          <w:marBottom w:val="0"/>
                                          <w:divBdr>
                                            <w:top w:val="none" w:sz="0" w:space="0" w:color="auto"/>
                                            <w:left w:val="none" w:sz="0" w:space="0" w:color="auto"/>
                                            <w:bottom w:val="none" w:sz="0" w:space="0" w:color="auto"/>
                                            <w:right w:val="none" w:sz="0" w:space="0" w:color="auto"/>
                                          </w:divBdr>
                                        </w:div>
                                        <w:div w:id="205722097">
                                          <w:marLeft w:val="0"/>
                                          <w:marRight w:val="0"/>
                                          <w:marTop w:val="0"/>
                                          <w:marBottom w:val="0"/>
                                          <w:divBdr>
                                            <w:top w:val="none" w:sz="0" w:space="0" w:color="auto"/>
                                            <w:left w:val="none" w:sz="0" w:space="0" w:color="auto"/>
                                            <w:bottom w:val="none" w:sz="0" w:space="0" w:color="auto"/>
                                            <w:right w:val="none" w:sz="0" w:space="0" w:color="auto"/>
                                          </w:divBdr>
                                        </w:div>
                                        <w:div w:id="325671074">
                                          <w:marLeft w:val="0"/>
                                          <w:marRight w:val="0"/>
                                          <w:marTop w:val="0"/>
                                          <w:marBottom w:val="0"/>
                                          <w:divBdr>
                                            <w:top w:val="none" w:sz="0" w:space="0" w:color="auto"/>
                                            <w:left w:val="none" w:sz="0" w:space="0" w:color="auto"/>
                                            <w:bottom w:val="none" w:sz="0" w:space="0" w:color="auto"/>
                                            <w:right w:val="none" w:sz="0" w:space="0" w:color="auto"/>
                                          </w:divBdr>
                                        </w:div>
                                        <w:div w:id="1243218786">
                                          <w:marLeft w:val="0"/>
                                          <w:marRight w:val="0"/>
                                          <w:marTop w:val="0"/>
                                          <w:marBottom w:val="0"/>
                                          <w:divBdr>
                                            <w:top w:val="none" w:sz="0" w:space="0" w:color="auto"/>
                                            <w:left w:val="none" w:sz="0" w:space="0" w:color="auto"/>
                                            <w:bottom w:val="none" w:sz="0" w:space="0" w:color="auto"/>
                                            <w:right w:val="none" w:sz="0" w:space="0" w:color="auto"/>
                                          </w:divBdr>
                                        </w:div>
                                        <w:div w:id="1414161439">
                                          <w:marLeft w:val="0"/>
                                          <w:marRight w:val="0"/>
                                          <w:marTop w:val="0"/>
                                          <w:marBottom w:val="0"/>
                                          <w:divBdr>
                                            <w:top w:val="none" w:sz="0" w:space="0" w:color="auto"/>
                                            <w:left w:val="none" w:sz="0" w:space="0" w:color="auto"/>
                                            <w:bottom w:val="none" w:sz="0" w:space="0" w:color="auto"/>
                                            <w:right w:val="none" w:sz="0" w:space="0" w:color="auto"/>
                                          </w:divBdr>
                                        </w:div>
                                        <w:div w:id="1461998087">
                                          <w:marLeft w:val="0"/>
                                          <w:marRight w:val="0"/>
                                          <w:marTop w:val="0"/>
                                          <w:marBottom w:val="0"/>
                                          <w:divBdr>
                                            <w:top w:val="none" w:sz="0" w:space="0" w:color="auto"/>
                                            <w:left w:val="none" w:sz="0" w:space="0" w:color="auto"/>
                                            <w:bottom w:val="none" w:sz="0" w:space="0" w:color="auto"/>
                                            <w:right w:val="none" w:sz="0" w:space="0" w:color="auto"/>
                                          </w:divBdr>
                                        </w:div>
                                        <w:div w:id="18550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070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deeplearning.net/software/theano/"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3.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linkedin.com/in/fchollet"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1F3FFE-4A40-4280-B99F-ECFCE8BFF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30</Pages>
  <Words>3011</Words>
  <Characters>17169</Characters>
  <Application>Microsoft Office Word</Application>
  <DocSecurity>0</DocSecurity>
  <PresentationFormat/>
  <Lines>143</Lines>
  <Paragraphs>40</Paragraphs>
  <Slides>0</Slides>
  <Notes>0</Notes>
  <HiddenSlides>0</HiddenSlides>
  <MMClips>0</MMClips>
  <ScaleCrop>false</ScaleCrop>
  <Manager/>
  <Company>Microsoft</Company>
  <LinksUpToDate>false</LinksUpToDate>
  <CharactersWithSpaces>20140</CharactersWithSpaces>
  <SharedDoc>false</SharedDoc>
  <HLinks>
    <vt:vector size="438" baseType="variant">
      <vt:variant>
        <vt:i4>6750260</vt:i4>
      </vt:variant>
      <vt:variant>
        <vt:i4>381</vt:i4>
      </vt:variant>
      <vt:variant>
        <vt:i4>0</vt:i4>
      </vt:variant>
      <vt:variant>
        <vt:i4>5</vt:i4>
      </vt:variant>
      <vt:variant>
        <vt:lpwstr>http://baike.baidu.com/view/743.htm</vt:lpwstr>
      </vt:variant>
      <vt:variant>
        <vt:lpwstr/>
      </vt:variant>
      <vt:variant>
        <vt:i4>3932208</vt:i4>
      </vt:variant>
      <vt:variant>
        <vt:i4>378</vt:i4>
      </vt:variant>
      <vt:variant>
        <vt:i4>0</vt:i4>
      </vt:variant>
      <vt:variant>
        <vt:i4>5</vt:i4>
      </vt:variant>
      <vt:variant>
        <vt:lpwstr>http://baike.baidu.com/view/487018.htm</vt:lpwstr>
      </vt:variant>
      <vt:variant>
        <vt:lpwstr/>
      </vt:variant>
      <vt:variant>
        <vt:i4>5767175</vt:i4>
      </vt:variant>
      <vt:variant>
        <vt:i4>375</vt:i4>
      </vt:variant>
      <vt:variant>
        <vt:i4>0</vt:i4>
      </vt:variant>
      <vt:variant>
        <vt:i4>5</vt:i4>
      </vt:variant>
      <vt:variant>
        <vt:lpwstr>http://baike.baidu.com/view/62495.htm</vt:lpwstr>
      </vt:variant>
      <vt:variant>
        <vt:lpwstr/>
      </vt:variant>
      <vt:variant>
        <vt:i4>3604539</vt:i4>
      </vt:variant>
      <vt:variant>
        <vt:i4>372</vt:i4>
      </vt:variant>
      <vt:variant>
        <vt:i4>0</vt:i4>
      </vt:variant>
      <vt:variant>
        <vt:i4>5</vt:i4>
      </vt:variant>
      <vt:variant>
        <vt:lpwstr>http://baike.baidu.com/view/499644.htm</vt:lpwstr>
      </vt:variant>
      <vt:variant>
        <vt:lpwstr/>
      </vt:variant>
      <vt:variant>
        <vt:i4>7274545</vt:i4>
      </vt:variant>
      <vt:variant>
        <vt:i4>369</vt:i4>
      </vt:variant>
      <vt:variant>
        <vt:i4>0</vt:i4>
      </vt:variant>
      <vt:variant>
        <vt:i4>5</vt:i4>
      </vt:variant>
      <vt:variant>
        <vt:lpwstr>http://baike.baidu.com/view/1753085.htm</vt:lpwstr>
      </vt:variant>
      <vt:variant>
        <vt:lpwstr/>
      </vt:variant>
      <vt:variant>
        <vt:i4>6881330</vt:i4>
      </vt:variant>
      <vt:variant>
        <vt:i4>366</vt:i4>
      </vt:variant>
      <vt:variant>
        <vt:i4>0</vt:i4>
      </vt:variant>
      <vt:variant>
        <vt:i4>5</vt:i4>
      </vt:variant>
      <vt:variant>
        <vt:lpwstr>http://baike.baidu.com/view/1569065.htm</vt:lpwstr>
      </vt:variant>
      <vt:variant>
        <vt:lpwstr/>
      </vt:variant>
      <vt:variant>
        <vt:i4>6619188</vt:i4>
      </vt:variant>
      <vt:variant>
        <vt:i4>363</vt:i4>
      </vt:variant>
      <vt:variant>
        <vt:i4>0</vt:i4>
      </vt:variant>
      <vt:variant>
        <vt:i4>5</vt:i4>
      </vt:variant>
      <vt:variant>
        <vt:lpwstr>http://baike.baidu.com/view/2610106.htm</vt:lpwstr>
      </vt:variant>
      <vt:variant>
        <vt:lpwstr/>
      </vt:variant>
      <vt:variant>
        <vt:i4>5308430</vt:i4>
      </vt:variant>
      <vt:variant>
        <vt:i4>360</vt:i4>
      </vt:variant>
      <vt:variant>
        <vt:i4>0</vt:i4>
      </vt:variant>
      <vt:variant>
        <vt:i4>5</vt:i4>
      </vt:variant>
      <vt:variant>
        <vt:lpwstr>http://baike.baidu.com/view/14867.htm</vt:lpwstr>
      </vt:variant>
      <vt:variant>
        <vt:lpwstr/>
      </vt:variant>
      <vt:variant>
        <vt:i4>6750271</vt:i4>
      </vt:variant>
      <vt:variant>
        <vt:i4>357</vt:i4>
      </vt:variant>
      <vt:variant>
        <vt:i4>0</vt:i4>
      </vt:variant>
      <vt:variant>
        <vt:i4>5</vt:i4>
      </vt:variant>
      <vt:variant>
        <vt:lpwstr>http://baike.baidu.com/view/1465058.htm</vt:lpwstr>
      </vt:variant>
      <vt:variant>
        <vt:lpwstr/>
      </vt:variant>
      <vt:variant>
        <vt:i4>3473463</vt:i4>
      </vt:variant>
      <vt:variant>
        <vt:i4>354</vt:i4>
      </vt:variant>
      <vt:variant>
        <vt:i4>0</vt:i4>
      </vt:variant>
      <vt:variant>
        <vt:i4>5</vt:i4>
      </vt:variant>
      <vt:variant>
        <vt:lpwstr>http://baike.baidu.com/view/687948.htm</vt:lpwstr>
      </vt:variant>
      <vt:variant>
        <vt:lpwstr/>
      </vt:variant>
      <vt:variant>
        <vt:i4>5439490</vt:i4>
      </vt:variant>
      <vt:variant>
        <vt:i4>351</vt:i4>
      </vt:variant>
      <vt:variant>
        <vt:i4>0</vt:i4>
      </vt:variant>
      <vt:variant>
        <vt:i4>5</vt:i4>
      </vt:variant>
      <vt:variant>
        <vt:lpwstr>http://baike.baidu.com/view/22424.htm</vt:lpwstr>
      </vt:variant>
      <vt:variant>
        <vt:lpwstr/>
      </vt:variant>
      <vt:variant>
        <vt:i4>3342393</vt:i4>
      </vt:variant>
      <vt:variant>
        <vt:i4>348</vt:i4>
      </vt:variant>
      <vt:variant>
        <vt:i4>0</vt:i4>
      </vt:variant>
      <vt:variant>
        <vt:i4>5</vt:i4>
      </vt:variant>
      <vt:variant>
        <vt:lpwstr>http://baike.baidu.com/view/995472.htm</vt:lpwstr>
      </vt:variant>
      <vt:variant>
        <vt:lpwstr/>
      </vt:variant>
      <vt:variant>
        <vt:i4>6946865</vt:i4>
      </vt:variant>
      <vt:variant>
        <vt:i4>345</vt:i4>
      </vt:variant>
      <vt:variant>
        <vt:i4>0</vt:i4>
      </vt:variant>
      <vt:variant>
        <vt:i4>5</vt:i4>
      </vt:variant>
      <vt:variant>
        <vt:lpwstr>http://baike.baidu.com/view/4831305.htm</vt:lpwstr>
      </vt:variant>
      <vt:variant>
        <vt:lpwstr/>
      </vt:variant>
      <vt:variant>
        <vt:i4>2359407</vt:i4>
      </vt:variant>
      <vt:variant>
        <vt:i4>342</vt:i4>
      </vt:variant>
      <vt:variant>
        <vt:i4>0</vt:i4>
      </vt:variant>
      <vt:variant>
        <vt:i4>5</vt:i4>
      </vt:variant>
      <vt:variant>
        <vt:lpwstr>http://baike.baidu.com/subview/29/12654100.htm</vt:lpwstr>
      </vt:variant>
      <vt:variant>
        <vt:lpwstr/>
      </vt:variant>
      <vt:variant>
        <vt:i4>6553660</vt:i4>
      </vt:variant>
      <vt:variant>
        <vt:i4>339</vt:i4>
      </vt:variant>
      <vt:variant>
        <vt:i4>0</vt:i4>
      </vt:variant>
      <vt:variant>
        <vt:i4>5</vt:i4>
      </vt:variant>
      <vt:variant>
        <vt:lpwstr>http://baike.baidu.com/view/1086510.htm</vt:lpwstr>
      </vt:variant>
      <vt:variant>
        <vt:lpwstr/>
      </vt:variant>
      <vt:variant>
        <vt:i4>4128820</vt:i4>
      </vt:variant>
      <vt:variant>
        <vt:i4>336</vt:i4>
      </vt:variant>
      <vt:variant>
        <vt:i4>0</vt:i4>
      </vt:variant>
      <vt:variant>
        <vt:i4>5</vt:i4>
      </vt:variant>
      <vt:variant>
        <vt:lpwstr>http://baike.baidu.com/view/63.htm</vt:lpwstr>
      </vt:variant>
      <vt:variant>
        <vt:lpwstr/>
      </vt:variant>
      <vt:variant>
        <vt:i4>917507</vt:i4>
      </vt:variant>
      <vt:variant>
        <vt:i4>333</vt:i4>
      </vt:variant>
      <vt:variant>
        <vt:i4>0</vt:i4>
      </vt:variant>
      <vt:variant>
        <vt:i4>5</vt:i4>
      </vt:variant>
      <vt:variant>
        <vt:lpwstr>http://baike.baidu.com/view/1507.htm</vt:lpwstr>
      </vt:variant>
      <vt:variant>
        <vt:lpwstr/>
      </vt:variant>
      <vt:variant>
        <vt:i4>786508</vt:i4>
      </vt:variant>
      <vt:variant>
        <vt:i4>330</vt:i4>
      </vt:variant>
      <vt:variant>
        <vt:i4>0</vt:i4>
      </vt:variant>
      <vt:variant>
        <vt:i4>5</vt:i4>
      </vt:variant>
      <vt:variant>
        <vt:lpwstr>http://baike.baidu.com/subview/21305/5033544.htm</vt:lpwstr>
      </vt:variant>
      <vt:variant>
        <vt:lpwstr/>
      </vt:variant>
      <vt:variant>
        <vt:i4>2359407</vt:i4>
      </vt:variant>
      <vt:variant>
        <vt:i4>327</vt:i4>
      </vt:variant>
      <vt:variant>
        <vt:i4>0</vt:i4>
      </vt:variant>
      <vt:variant>
        <vt:i4>5</vt:i4>
      </vt:variant>
      <vt:variant>
        <vt:lpwstr>http://baike.baidu.com/subview/29/12654100.htm</vt:lpwstr>
      </vt:variant>
      <vt:variant>
        <vt:lpwstr/>
      </vt:variant>
      <vt:variant>
        <vt:i4>6225924</vt:i4>
      </vt:variant>
      <vt:variant>
        <vt:i4>324</vt:i4>
      </vt:variant>
      <vt:variant>
        <vt:i4>0</vt:i4>
      </vt:variant>
      <vt:variant>
        <vt:i4>5</vt:i4>
      </vt:variant>
      <vt:variant>
        <vt:lpwstr>http://baike.baidu.com/view/68446.htm</vt:lpwstr>
      </vt:variant>
      <vt:variant>
        <vt:lpwstr/>
      </vt:variant>
      <vt:variant>
        <vt:i4>1245235</vt:i4>
      </vt:variant>
      <vt:variant>
        <vt:i4>317</vt:i4>
      </vt:variant>
      <vt:variant>
        <vt:i4>0</vt:i4>
      </vt:variant>
      <vt:variant>
        <vt:i4>5</vt:i4>
      </vt:variant>
      <vt:variant>
        <vt:lpwstr/>
      </vt:variant>
      <vt:variant>
        <vt:lpwstr>_Toc421302674</vt:lpwstr>
      </vt:variant>
      <vt:variant>
        <vt:i4>1245235</vt:i4>
      </vt:variant>
      <vt:variant>
        <vt:i4>311</vt:i4>
      </vt:variant>
      <vt:variant>
        <vt:i4>0</vt:i4>
      </vt:variant>
      <vt:variant>
        <vt:i4>5</vt:i4>
      </vt:variant>
      <vt:variant>
        <vt:lpwstr/>
      </vt:variant>
      <vt:variant>
        <vt:lpwstr>_Toc421302673</vt:lpwstr>
      </vt:variant>
      <vt:variant>
        <vt:i4>1245235</vt:i4>
      </vt:variant>
      <vt:variant>
        <vt:i4>305</vt:i4>
      </vt:variant>
      <vt:variant>
        <vt:i4>0</vt:i4>
      </vt:variant>
      <vt:variant>
        <vt:i4>5</vt:i4>
      </vt:variant>
      <vt:variant>
        <vt:lpwstr/>
      </vt:variant>
      <vt:variant>
        <vt:lpwstr>_Toc421302672</vt:lpwstr>
      </vt:variant>
      <vt:variant>
        <vt:i4>1245235</vt:i4>
      </vt:variant>
      <vt:variant>
        <vt:i4>299</vt:i4>
      </vt:variant>
      <vt:variant>
        <vt:i4>0</vt:i4>
      </vt:variant>
      <vt:variant>
        <vt:i4>5</vt:i4>
      </vt:variant>
      <vt:variant>
        <vt:lpwstr/>
      </vt:variant>
      <vt:variant>
        <vt:lpwstr>_Toc421302671</vt:lpwstr>
      </vt:variant>
      <vt:variant>
        <vt:i4>1245235</vt:i4>
      </vt:variant>
      <vt:variant>
        <vt:i4>293</vt:i4>
      </vt:variant>
      <vt:variant>
        <vt:i4>0</vt:i4>
      </vt:variant>
      <vt:variant>
        <vt:i4>5</vt:i4>
      </vt:variant>
      <vt:variant>
        <vt:lpwstr/>
      </vt:variant>
      <vt:variant>
        <vt:lpwstr>_Toc421302670</vt:lpwstr>
      </vt:variant>
      <vt:variant>
        <vt:i4>1179699</vt:i4>
      </vt:variant>
      <vt:variant>
        <vt:i4>287</vt:i4>
      </vt:variant>
      <vt:variant>
        <vt:i4>0</vt:i4>
      </vt:variant>
      <vt:variant>
        <vt:i4>5</vt:i4>
      </vt:variant>
      <vt:variant>
        <vt:lpwstr/>
      </vt:variant>
      <vt:variant>
        <vt:lpwstr>_Toc421302669</vt:lpwstr>
      </vt:variant>
      <vt:variant>
        <vt:i4>1179699</vt:i4>
      </vt:variant>
      <vt:variant>
        <vt:i4>281</vt:i4>
      </vt:variant>
      <vt:variant>
        <vt:i4>0</vt:i4>
      </vt:variant>
      <vt:variant>
        <vt:i4>5</vt:i4>
      </vt:variant>
      <vt:variant>
        <vt:lpwstr/>
      </vt:variant>
      <vt:variant>
        <vt:lpwstr>_Toc421302668</vt:lpwstr>
      </vt:variant>
      <vt:variant>
        <vt:i4>1179699</vt:i4>
      </vt:variant>
      <vt:variant>
        <vt:i4>275</vt:i4>
      </vt:variant>
      <vt:variant>
        <vt:i4>0</vt:i4>
      </vt:variant>
      <vt:variant>
        <vt:i4>5</vt:i4>
      </vt:variant>
      <vt:variant>
        <vt:lpwstr/>
      </vt:variant>
      <vt:variant>
        <vt:lpwstr>_Toc421302667</vt:lpwstr>
      </vt:variant>
      <vt:variant>
        <vt:i4>1179699</vt:i4>
      </vt:variant>
      <vt:variant>
        <vt:i4>269</vt:i4>
      </vt:variant>
      <vt:variant>
        <vt:i4>0</vt:i4>
      </vt:variant>
      <vt:variant>
        <vt:i4>5</vt:i4>
      </vt:variant>
      <vt:variant>
        <vt:lpwstr/>
      </vt:variant>
      <vt:variant>
        <vt:lpwstr>_Toc421302666</vt:lpwstr>
      </vt:variant>
      <vt:variant>
        <vt:i4>1179699</vt:i4>
      </vt:variant>
      <vt:variant>
        <vt:i4>263</vt:i4>
      </vt:variant>
      <vt:variant>
        <vt:i4>0</vt:i4>
      </vt:variant>
      <vt:variant>
        <vt:i4>5</vt:i4>
      </vt:variant>
      <vt:variant>
        <vt:lpwstr/>
      </vt:variant>
      <vt:variant>
        <vt:lpwstr>_Toc421302665</vt:lpwstr>
      </vt:variant>
      <vt:variant>
        <vt:i4>1179699</vt:i4>
      </vt:variant>
      <vt:variant>
        <vt:i4>257</vt:i4>
      </vt:variant>
      <vt:variant>
        <vt:i4>0</vt:i4>
      </vt:variant>
      <vt:variant>
        <vt:i4>5</vt:i4>
      </vt:variant>
      <vt:variant>
        <vt:lpwstr/>
      </vt:variant>
      <vt:variant>
        <vt:lpwstr>_Toc421302664</vt:lpwstr>
      </vt:variant>
      <vt:variant>
        <vt:i4>1179699</vt:i4>
      </vt:variant>
      <vt:variant>
        <vt:i4>251</vt:i4>
      </vt:variant>
      <vt:variant>
        <vt:i4>0</vt:i4>
      </vt:variant>
      <vt:variant>
        <vt:i4>5</vt:i4>
      </vt:variant>
      <vt:variant>
        <vt:lpwstr/>
      </vt:variant>
      <vt:variant>
        <vt:lpwstr>_Toc421302663</vt:lpwstr>
      </vt:variant>
      <vt:variant>
        <vt:i4>1179699</vt:i4>
      </vt:variant>
      <vt:variant>
        <vt:i4>245</vt:i4>
      </vt:variant>
      <vt:variant>
        <vt:i4>0</vt:i4>
      </vt:variant>
      <vt:variant>
        <vt:i4>5</vt:i4>
      </vt:variant>
      <vt:variant>
        <vt:lpwstr/>
      </vt:variant>
      <vt:variant>
        <vt:lpwstr>_Toc421302662</vt:lpwstr>
      </vt:variant>
      <vt:variant>
        <vt:i4>1179699</vt:i4>
      </vt:variant>
      <vt:variant>
        <vt:i4>239</vt:i4>
      </vt:variant>
      <vt:variant>
        <vt:i4>0</vt:i4>
      </vt:variant>
      <vt:variant>
        <vt:i4>5</vt:i4>
      </vt:variant>
      <vt:variant>
        <vt:lpwstr/>
      </vt:variant>
      <vt:variant>
        <vt:lpwstr>_Toc421302661</vt:lpwstr>
      </vt:variant>
      <vt:variant>
        <vt:i4>1179699</vt:i4>
      </vt:variant>
      <vt:variant>
        <vt:i4>233</vt:i4>
      </vt:variant>
      <vt:variant>
        <vt:i4>0</vt:i4>
      </vt:variant>
      <vt:variant>
        <vt:i4>5</vt:i4>
      </vt:variant>
      <vt:variant>
        <vt:lpwstr/>
      </vt:variant>
      <vt:variant>
        <vt:lpwstr>_Toc421302660</vt:lpwstr>
      </vt:variant>
      <vt:variant>
        <vt:i4>1114163</vt:i4>
      </vt:variant>
      <vt:variant>
        <vt:i4>227</vt:i4>
      </vt:variant>
      <vt:variant>
        <vt:i4>0</vt:i4>
      </vt:variant>
      <vt:variant>
        <vt:i4>5</vt:i4>
      </vt:variant>
      <vt:variant>
        <vt:lpwstr/>
      </vt:variant>
      <vt:variant>
        <vt:lpwstr>_Toc421302659</vt:lpwstr>
      </vt:variant>
      <vt:variant>
        <vt:i4>1114163</vt:i4>
      </vt:variant>
      <vt:variant>
        <vt:i4>221</vt:i4>
      </vt:variant>
      <vt:variant>
        <vt:i4>0</vt:i4>
      </vt:variant>
      <vt:variant>
        <vt:i4>5</vt:i4>
      </vt:variant>
      <vt:variant>
        <vt:lpwstr/>
      </vt:variant>
      <vt:variant>
        <vt:lpwstr>_Toc421302658</vt:lpwstr>
      </vt:variant>
      <vt:variant>
        <vt:i4>1114163</vt:i4>
      </vt:variant>
      <vt:variant>
        <vt:i4>215</vt:i4>
      </vt:variant>
      <vt:variant>
        <vt:i4>0</vt:i4>
      </vt:variant>
      <vt:variant>
        <vt:i4>5</vt:i4>
      </vt:variant>
      <vt:variant>
        <vt:lpwstr/>
      </vt:variant>
      <vt:variant>
        <vt:lpwstr>_Toc421302657</vt:lpwstr>
      </vt:variant>
      <vt:variant>
        <vt:i4>1114163</vt:i4>
      </vt:variant>
      <vt:variant>
        <vt:i4>209</vt:i4>
      </vt:variant>
      <vt:variant>
        <vt:i4>0</vt:i4>
      </vt:variant>
      <vt:variant>
        <vt:i4>5</vt:i4>
      </vt:variant>
      <vt:variant>
        <vt:lpwstr/>
      </vt:variant>
      <vt:variant>
        <vt:lpwstr>_Toc421302656</vt:lpwstr>
      </vt:variant>
      <vt:variant>
        <vt:i4>1114163</vt:i4>
      </vt:variant>
      <vt:variant>
        <vt:i4>203</vt:i4>
      </vt:variant>
      <vt:variant>
        <vt:i4>0</vt:i4>
      </vt:variant>
      <vt:variant>
        <vt:i4>5</vt:i4>
      </vt:variant>
      <vt:variant>
        <vt:lpwstr/>
      </vt:variant>
      <vt:variant>
        <vt:lpwstr>_Toc421302655</vt:lpwstr>
      </vt:variant>
      <vt:variant>
        <vt:i4>1114163</vt:i4>
      </vt:variant>
      <vt:variant>
        <vt:i4>197</vt:i4>
      </vt:variant>
      <vt:variant>
        <vt:i4>0</vt:i4>
      </vt:variant>
      <vt:variant>
        <vt:i4>5</vt:i4>
      </vt:variant>
      <vt:variant>
        <vt:lpwstr/>
      </vt:variant>
      <vt:variant>
        <vt:lpwstr>_Toc421302654</vt:lpwstr>
      </vt:variant>
      <vt:variant>
        <vt:i4>1114163</vt:i4>
      </vt:variant>
      <vt:variant>
        <vt:i4>191</vt:i4>
      </vt:variant>
      <vt:variant>
        <vt:i4>0</vt:i4>
      </vt:variant>
      <vt:variant>
        <vt:i4>5</vt:i4>
      </vt:variant>
      <vt:variant>
        <vt:lpwstr/>
      </vt:variant>
      <vt:variant>
        <vt:lpwstr>_Toc421302653</vt:lpwstr>
      </vt:variant>
      <vt:variant>
        <vt:i4>1114163</vt:i4>
      </vt:variant>
      <vt:variant>
        <vt:i4>185</vt:i4>
      </vt:variant>
      <vt:variant>
        <vt:i4>0</vt:i4>
      </vt:variant>
      <vt:variant>
        <vt:i4>5</vt:i4>
      </vt:variant>
      <vt:variant>
        <vt:lpwstr/>
      </vt:variant>
      <vt:variant>
        <vt:lpwstr>_Toc421302652</vt:lpwstr>
      </vt:variant>
      <vt:variant>
        <vt:i4>1114163</vt:i4>
      </vt:variant>
      <vt:variant>
        <vt:i4>179</vt:i4>
      </vt:variant>
      <vt:variant>
        <vt:i4>0</vt:i4>
      </vt:variant>
      <vt:variant>
        <vt:i4>5</vt:i4>
      </vt:variant>
      <vt:variant>
        <vt:lpwstr/>
      </vt:variant>
      <vt:variant>
        <vt:lpwstr>_Toc421302651</vt:lpwstr>
      </vt:variant>
      <vt:variant>
        <vt:i4>1114163</vt:i4>
      </vt:variant>
      <vt:variant>
        <vt:i4>173</vt:i4>
      </vt:variant>
      <vt:variant>
        <vt:i4>0</vt:i4>
      </vt:variant>
      <vt:variant>
        <vt:i4>5</vt:i4>
      </vt:variant>
      <vt:variant>
        <vt:lpwstr/>
      </vt:variant>
      <vt:variant>
        <vt:lpwstr>_Toc421302650</vt:lpwstr>
      </vt:variant>
      <vt:variant>
        <vt:i4>1048627</vt:i4>
      </vt:variant>
      <vt:variant>
        <vt:i4>167</vt:i4>
      </vt:variant>
      <vt:variant>
        <vt:i4>0</vt:i4>
      </vt:variant>
      <vt:variant>
        <vt:i4>5</vt:i4>
      </vt:variant>
      <vt:variant>
        <vt:lpwstr/>
      </vt:variant>
      <vt:variant>
        <vt:lpwstr>_Toc421302649</vt:lpwstr>
      </vt:variant>
      <vt:variant>
        <vt:i4>1048627</vt:i4>
      </vt:variant>
      <vt:variant>
        <vt:i4>161</vt:i4>
      </vt:variant>
      <vt:variant>
        <vt:i4>0</vt:i4>
      </vt:variant>
      <vt:variant>
        <vt:i4>5</vt:i4>
      </vt:variant>
      <vt:variant>
        <vt:lpwstr/>
      </vt:variant>
      <vt:variant>
        <vt:lpwstr>_Toc421302648</vt:lpwstr>
      </vt:variant>
      <vt:variant>
        <vt:i4>1048627</vt:i4>
      </vt:variant>
      <vt:variant>
        <vt:i4>155</vt:i4>
      </vt:variant>
      <vt:variant>
        <vt:i4>0</vt:i4>
      </vt:variant>
      <vt:variant>
        <vt:i4>5</vt:i4>
      </vt:variant>
      <vt:variant>
        <vt:lpwstr/>
      </vt:variant>
      <vt:variant>
        <vt:lpwstr>_Toc421302647</vt:lpwstr>
      </vt:variant>
      <vt:variant>
        <vt:i4>1048627</vt:i4>
      </vt:variant>
      <vt:variant>
        <vt:i4>149</vt:i4>
      </vt:variant>
      <vt:variant>
        <vt:i4>0</vt:i4>
      </vt:variant>
      <vt:variant>
        <vt:i4>5</vt:i4>
      </vt:variant>
      <vt:variant>
        <vt:lpwstr/>
      </vt:variant>
      <vt:variant>
        <vt:lpwstr>_Toc421302646</vt:lpwstr>
      </vt:variant>
      <vt:variant>
        <vt:i4>1048627</vt:i4>
      </vt:variant>
      <vt:variant>
        <vt:i4>143</vt:i4>
      </vt:variant>
      <vt:variant>
        <vt:i4>0</vt:i4>
      </vt:variant>
      <vt:variant>
        <vt:i4>5</vt:i4>
      </vt:variant>
      <vt:variant>
        <vt:lpwstr/>
      </vt:variant>
      <vt:variant>
        <vt:lpwstr>_Toc421302645</vt:lpwstr>
      </vt:variant>
      <vt:variant>
        <vt:i4>1048627</vt:i4>
      </vt:variant>
      <vt:variant>
        <vt:i4>137</vt:i4>
      </vt:variant>
      <vt:variant>
        <vt:i4>0</vt:i4>
      </vt:variant>
      <vt:variant>
        <vt:i4>5</vt:i4>
      </vt:variant>
      <vt:variant>
        <vt:lpwstr/>
      </vt:variant>
      <vt:variant>
        <vt:lpwstr>_Toc421302644</vt:lpwstr>
      </vt:variant>
      <vt:variant>
        <vt:i4>1048627</vt:i4>
      </vt:variant>
      <vt:variant>
        <vt:i4>131</vt:i4>
      </vt:variant>
      <vt:variant>
        <vt:i4>0</vt:i4>
      </vt:variant>
      <vt:variant>
        <vt:i4>5</vt:i4>
      </vt:variant>
      <vt:variant>
        <vt:lpwstr/>
      </vt:variant>
      <vt:variant>
        <vt:lpwstr>_Toc421302643</vt:lpwstr>
      </vt:variant>
      <vt:variant>
        <vt:i4>1048627</vt:i4>
      </vt:variant>
      <vt:variant>
        <vt:i4>125</vt:i4>
      </vt:variant>
      <vt:variant>
        <vt:i4>0</vt:i4>
      </vt:variant>
      <vt:variant>
        <vt:i4>5</vt:i4>
      </vt:variant>
      <vt:variant>
        <vt:lpwstr/>
      </vt:variant>
      <vt:variant>
        <vt:lpwstr>_Toc421302642</vt:lpwstr>
      </vt:variant>
      <vt:variant>
        <vt:i4>1048627</vt:i4>
      </vt:variant>
      <vt:variant>
        <vt:i4>119</vt:i4>
      </vt:variant>
      <vt:variant>
        <vt:i4>0</vt:i4>
      </vt:variant>
      <vt:variant>
        <vt:i4>5</vt:i4>
      </vt:variant>
      <vt:variant>
        <vt:lpwstr/>
      </vt:variant>
      <vt:variant>
        <vt:lpwstr>_Toc421302641</vt:lpwstr>
      </vt:variant>
      <vt:variant>
        <vt:i4>1048627</vt:i4>
      </vt:variant>
      <vt:variant>
        <vt:i4>113</vt:i4>
      </vt:variant>
      <vt:variant>
        <vt:i4>0</vt:i4>
      </vt:variant>
      <vt:variant>
        <vt:i4>5</vt:i4>
      </vt:variant>
      <vt:variant>
        <vt:lpwstr/>
      </vt:variant>
      <vt:variant>
        <vt:lpwstr>_Toc421302640</vt:lpwstr>
      </vt:variant>
      <vt:variant>
        <vt:i4>1507379</vt:i4>
      </vt:variant>
      <vt:variant>
        <vt:i4>107</vt:i4>
      </vt:variant>
      <vt:variant>
        <vt:i4>0</vt:i4>
      </vt:variant>
      <vt:variant>
        <vt:i4>5</vt:i4>
      </vt:variant>
      <vt:variant>
        <vt:lpwstr/>
      </vt:variant>
      <vt:variant>
        <vt:lpwstr>_Toc421302639</vt:lpwstr>
      </vt:variant>
      <vt:variant>
        <vt:i4>1507379</vt:i4>
      </vt:variant>
      <vt:variant>
        <vt:i4>101</vt:i4>
      </vt:variant>
      <vt:variant>
        <vt:i4>0</vt:i4>
      </vt:variant>
      <vt:variant>
        <vt:i4>5</vt:i4>
      </vt:variant>
      <vt:variant>
        <vt:lpwstr/>
      </vt:variant>
      <vt:variant>
        <vt:lpwstr>_Toc421302638</vt:lpwstr>
      </vt:variant>
      <vt:variant>
        <vt:i4>1507379</vt:i4>
      </vt:variant>
      <vt:variant>
        <vt:i4>95</vt:i4>
      </vt:variant>
      <vt:variant>
        <vt:i4>0</vt:i4>
      </vt:variant>
      <vt:variant>
        <vt:i4>5</vt:i4>
      </vt:variant>
      <vt:variant>
        <vt:lpwstr/>
      </vt:variant>
      <vt:variant>
        <vt:lpwstr>_Toc421302637</vt:lpwstr>
      </vt:variant>
      <vt:variant>
        <vt:i4>1507379</vt:i4>
      </vt:variant>
      <vt:variant>
        <vt:i4>89</vt:i4>
      </vt:variant>
      <vt:variant>
        <vt:i4>0</vt:i4>
      </vt:variant>
      <vt:variant>
        <vt:i4>5</vt:i4>
      </vt:variant>
      <vt:variant>
        <vt:lpwstr/>
      </vt:variant>
      <vt:variant>
        <vt:lpwstr>_Toc421302636</vt:lpwstr>
      </vt:variant>
      <vt:variant>
        <vt:i4>1507379</vt:i4>
      </vt:variant>
      <vt:variant>
        <vt:i4>83</vt:i4>
      </vt:variant>
      <vt:variant>
        <vt:i4>0</vt:i4>
      </vt:variant>
      <vt:variant>
        <vt:i4>5</vt:i4>
      </vt:variant>
      <vt:variant>
        <vt:lpwstr/>
      </vt:variant>
      <vt:variant>
        <vt:lpwstr>_Toc421302635</vt:lpwstr>
      </vt:variant>
      <vt:variant>
        <vt:i4>1507379</vt:i4>
      </vt:variant>
      <vt:variant>
        <vt:i4>77</vt:i4>
      </vt:variant>
      <vt:variant>
        <vt:i4>0</vt:i4>
      </vt:variant>
      <vt:variant>
        <vt:i4>5</vt:i4>
      </vt:variant>
      <vt:variant>
        <vt:lpwstr/>
      </vt:variant>
      <vt:variant>
        <vt:lpwstr>_Toc421302634</vt:lpwstr>
      </vt:variant>
      <vt:variant>
        <vt:i4>1507379</vt:i4>
      </vt:variant>
      <vt:variant>
        <vt:i4>71</vt:i4>
      </vt:variant>
      <vt:variant>
        <vt:i4>0</vt:i4>
      </vt:variant>
      <vt:variant>
        <vt:i4>5</vt:i4>
      </vt:variant>
      <vt:variant>
        <vt:lpwstr/>
      </vt:variant>
      <vt:variant>
        <vt:lpwstr>_Toc421302633</vt:lpwstr>
      </vt:variant>
      <vt:variant>
        <vt:i4>1507379</vt:i4>
      </vt:variant>
      <vt:variant>
        <vt:i4>65</vt:i4>
      </vt:variant>
      <vt:variant>
        <vt:i4>0</vt:i4>
      </vt:variant>
      <vt:variant>
        <vt:i4>5</vt:i4>
      </vt:variant>
      <vt:variant>
        <vt:lpwstr/>
      </vt:variant>
      <vt:variant>
        <vt:lpwstr>_Toc421302632</vt:lpwstr>
      </vt:variant>
      <vt:variant>
        <vt:i4>1507379</vt:i4>
      </vt:variant>
      <vt:variant>
        <vt:i4>59</vt:i4>
      </vt:variant>
      <vt:variant>
        <vt:i4>0</vt:i4>
      </vt:variant>
      <vt:variant>
        <vt:i4>5</vt:i4>
      </vt:variant>
      <vt:variant>
        <vt:lpwstr/>
      </vt:variant>
      <vt:variant>
        <vt:lpwstr>_Toc421302631</vt:lpwstr>
      </vt:variant>
      <vt:variant>
        <vt:i4>1507379</vt:i4>
      </vt:variant>
      <vt:variant>
        <vt:i4>53</vt:i4>
      </vt:variant>
      <vt:variant>
        <vt:i4>0</vt:i4>
      </vt:variant>
      <vt:variant>
        <vt:i4>5</vt:i4>
      </vt:variant>
      <vt:variant>
        <vt:lpwstr/>
      </vt:variant>
      <vt:variant>
        <vt:lpwstr>_Toc421302630</vt:lpwstr>
      </vt:variant>
      <vt:variant>
        <vt:i4>1441843</vt:i4>
      </vt:variant>
      <vt:variant>
        <vt:i4>47</vt:i4>
      </vt:variant>
      <vt:variant>
        <vt:i4>0</vt:i4>
      </vt:variant>
      <vt:variant>
        <vt:i4>5</vt:i4>
      </vt:variant>
      <vt:variant>
        <vt:lpwstr/>
      </vt:variant>
      <vt:variant>
        <vt:lpwstr>_Toc421302629</vt:lpwstr>
      </vt:variant>
      <vt:variant>
        <vt:i4>1441843</vt:i4>
      </vt:variant>
      <vt:variant>
        <vt:i4>41</vt:i4>
      </vt:variant>
      <vt:variant>
        <vt:i4>0</vt:i4>
      </vt:variant>
      <vt:variant>
        <vt:i4>5</vt:i4>
      </vt:variant>
      <vt:variant>
        <vt:lpwstr/>
      </vt:variant>
      <vt:variant>
        <vt:lpwstr>_Toc421302628</vt:lpwstr>
      </vt:variant>
      <vt:variant>
        <vt:i4>1441843</vt:i4>
      </vt:variant>
      <vt:variant>
        <vt:i4>35</vt:i4>
      </vt:variant>
      <vt:variant>
        <vt:i4>0</vt:i4>
      </vt:variant>
      <vt:variant>
        <vt:i4>5</vt:i4>
      </vt:variant>
      <vt:variant>
        <vt:lpwstr/>
      </vt:variant>
      <vt:variant>
        <vt:lpwstr>_Toc421302627</vt:lpwstr>
      </vt:variant>
      <vt:variant>
        <vt:i4>1441843</vt:i4>
      </vt:variant>
      <vt:variant>
        <vt:i4>29</vt:i4>
      </vt:variant>
      <vt:variant>
        <vt:i4>0</vt:i4>
      </vt:variant>
      <vt:variant>
        <vt:i4>5</vt:i4>
      </vt:variant>
      <vt:variant>
        <vt:lpwstr/>
      </vt:variant>
      <vt:variant>
        <vt:lpwstr>_Toc421302626</vt:lpwstr>
      </vt:variant>
      <vt:variant>
        <vt:i4>1441843</vt:i4>
      </vt:variant>
      <vt:variant>
        <vt:i4>23</vt:i4>
      </vt:variant>
      <vt:variant>
        <vt:i4>0</vt:i4>
      </vt:variant>
      <vt:variant>
        <vt:i4>5</vt:i4>
      </vt:variant>
      <vt:variant>
        <vt:lpwstr/>
      </vt:variant>
      <vt:variant>
        <vt:lpwstr>_Toc421302625</vt:lpwstr>
      </vt:variant>
      <vt:variant>
        <vt:i4>1441843</vt:i4>
      </vt:variant>
      <vt:variant>
        <vt:i4>17</vt:i4>
      </vt:variant>
      <vt:variant>
        <vt:i4>0</vt:i4>
      </vt:variant>
      <vt:variant>
        <vt:i4>5</vt:i4>
      </vt:variant>
      <vt:variant>
        <vt:lpwstr/>
      </vt:variant>
      <vt:variant>
        <vt:lpwstr>_Toc421302624</vt:lpwstr>
      </vt:variant>
      <vt:variant>
        <vt:i4>1441843</vt:i4>
      </vt:variant>
      <vt:variant>
        <vt:i4>11</vt:i4>
      </vt:variant>
      <vt:variant>
        <vt:i4>0</vt:i4>
      </vt:variant>
      <vt:variant>
        <vt:i4>5</vt:i4>
      </vt:variant>
      <vt:variant>
        <vt:lpwstr/>
      </vt:variant>
      <vt:variant>
        <vt:lpwstr>_Toc421302623</vt:lpwstr>
      </vt:variant>
      <vt:variant>
        <vt:i4>1441843</vt:i4>
      </vt:variant>
      <vt:variant>
        <vt:i4>5</vt:i4>
      </vt:variant>
      <vt:variant>
        <vt:i4>0</vt:i4>
      </vt:variant>
      <vt:variant>
        <vt:i4>5</vt:i4>
      </vt:variant>
      <vt:variant>
        <vt:lpwstr/>
      </vt:variant>
      <vt:variant>
        <vt:lpwstr>_Toc421302622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_x000b_本系统主要完成对餐厅仓库的管理，包括物品入库、出库，用户管理，基本信息管理以及餐厅库存管理等五个方面。系统可以完成对各类信息的浏览、查询、添加、删除、修改等功能。_x000b_系统的核心是入库、库存和出库三者之间的联系，每一个表的修改都将联动的影响其它的表，当完成入库或出库操作时系统会自动地完成库存的修改。查询功能也是系统的核心之一，在系统中即有单条件查询和多条件查询，其目的都是为了方便用户使用。系统有完整的用户添加、删除和密码修改功能，并为其设置权限，仅超级管理员可以增、删、改管理员信息。系统采用SQL </dc:title>
  <dc:subject/>
  <dc:creator>Rupert</dc:creator>
  <cp:keywords/>
  <dc:description/>
  <cp:lastModifiedBy>Microsoft Office User</cp:lastModifiedBy>
  <cp:revision>64</cp:revision>
  <cp:lastPrinted>2011-06-20T01:24:00Z</cp:lastPrinted>
  <dcterms:created xsi:type="dcterms:W3CDTF">2021-05-02T15:51:00Z</dcterms:created>
  <dcterms:modified xsi:type="dcterms:W3CDTF">2021-05-03T00:59:00Z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2052-6.4.0.1931</vt:lpwstr>
  </property>
</Properties>
</file>